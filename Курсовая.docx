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46FCB" w14:textId="77777777" w:rsidR="006A0394" w:rsidRPr="001D2454" w:rsidRDefault="006A0394" w:rsidP="006A0394">
      <w:pPr>
        <w:suppressAutoHyphens/>
        <w:spacing w:after="160" w:line="240" w:lineRule="auto"/>
        <w:jc w:val="center"/>
        <w:rPr>
          <w:rFonts w:ascii="Times New Roman" w:eastAsia="Aptos" w:hAnsi="Times New Roman"/>
          <w:kern w:val="2"/>
          <w:sz w:val="24"/>
          <w:szCs w:val="24"/>
          <w:lang w:eastAsia="en-US"/>
          <w14:ligatures w14:val="standardContextual"/>
        </w:rPr>
      </w:pPr>
      <w:r w:rsidRPr="001D2454">
        <w:rPr>
          <w:rFonts w:ascii="Times New Roman" w:eastAsia="Aptos" w:hAnsi="Times New Roman"/>
          <w:kern w:val="2"/>
          <w:sz w:val="24"/>
          <w:szCs w:val="24"/>
          <w:lang w:eastAsia="en-US"/>
          <w14:ligatures w14:val="standardContextual"/>
        </w:rPr>
        <w:t>Министерство транспорта Российской Федерации</w:t>
      </w:r>
      <w:r w:rsidRPr="001D2454">
        <w:rPr>
          <w:rFonts w:ascii="Times New Roman" w:eastAsia="Aptos" w:hAnsi="Times New Roman"/>
          <w:kern w:val="2"/>
          <w:sz w:val="24"/>
          <w:szCs w:val="24"/>
          <w:lang w:eastAsia="en-US"/>
          <w14:ligatures w14:val="standardContextual"/>
        </w:rPr>
        <w:br/>
        <w:t>Федеральное агентство железнодорожного транспорта</w:t>
      </w:r>
    </w:p>
    <w:p w14:paraId="6CA16734" w14:textId="77777777" w:rsidR="006A0394" w:rsidRPr="001D2454" w:rsidRDefault="006A0394" w:rsidP="006A0394">
      <w:pPr>
        <w:tabs>
          <w:tab w:val="left" w:pos="240"/>
          <w:tab w:val="center" w:pos="4819"/>
        </w:tabs>
        <w:suppressAutoHyphens/>
        <w:spacing w:before="120" w:line="240" w:lineRule="auto"/>
        <w:jc w:val="center"/>
        <w:rPr>
          <w:rFonts w:ascii="Times New Roman" w:eastAsia="Aptos" w:hAnsi="Times New Roman"/>
          <w:kern w:val="2"/>
          <w:sz w:val="24"/>
          <w:szCs w:val="24"/>
          <w:lang w:eastAsia="en-US"/>
          <w14:ligatures w14:val="standardContextual"/>
        </w:rPr>
      </w:pPr>
      <w:r w:rsidRPr="001D2454">
        <w:rPr>
          <w:rFonts w:ascii="Times New Roman" w:eastAsia="Aptos" w:hAnsi="Times New Roman"/>
          <w:kern w:val="2"/>
          <w:sz w:val="24"/>
          <w:szCs w:val="24"/>
          <w:lang w:eastAsia="en-US"/>
          <w14:ligatures w14:val="standardContextual"/>
        </w:rPr>
        <w:t>Федеральное государственное бюджетное образовательное учреждение</w:t>
      </w:r>
      <w:r w:rsidRPr="001D2454">
        <w:rPr>
          <w:rFonts w:ascii="Times New Roman" w:eastAsia="Aptos" w:hAnsi="Times New Roman"/>
          <w:kern w:val="2"/>
          <w:sz w:val="24"/>
          <w:szCs w:val="24"/>
          <w:lang w:eastAsia="en-US"/>
          <w14:ligatures w14:val="standardContextual"/>
        </w:rPr>
        <w:br/>
        <w:t xml:space="preserve"> высшего образования</w:t>
      </w:r>
      <w:r w:rsidRPr="001D2454">
        <w:rPr>
          <w:rFonts w:ascii="Times New Roman" w:eastAsia="Aptos" w:hAnsi="Times New Roman"/>
          <w:kern w:val="2"/>
          <w:sz w:val="24"/>
          <w:szCs w:val="24"/>
          <w:lang w:eastAsia="en-US"/>
          <w14:ligatures w14:val="standardContextual"/>
        </w:rPr>
        <w:br/>
        <w:t>«Дальневосточный государственный университет путей сообщения»</w:t>
      </w:r>
    </w:p>
    <w:p w14:paraId="07013965" w14:textId="77777777" w:rsidR="006A0394" w:rsidRPr="001D2454" w:rsidRDefault="006A0394" w:rsidP="006A0394">
      <w:pPr>
        <w:suppressAutoHyphens/>
        <w:spacing w:before="120" w:after="160" w:line="240" w:lineRule="auto"/>
        <w:jc w:val="center"/>
        <w:rPr>
          <w:rFonts w:ascii="Times New Roman" w:eastAsia="Aptos" w:hAnsi="Times New Roman"/>
          <w:kern w:val="2"/>
          <w:sz w:val="24"/>
          <w:szCs w:val="24"/>
          <w:lang w:eastAsia="en-US"/>
          <w14:ligatures w14:val="standardContextual"/>
        </w:rPr>
      </w:pPr>
      <w:r w:rsidRPr="001D2454">
        <w:rPr>
          <w:rFonts w:ascii="Times New Roman" w:eastAsia="Aptos" w:hAnsi="Times New Roman"/>
          <w:kern w:val="2"/>
          <w:sz w:val="24"/>
          <w:szCs w:val="24"/>
          <w:lang w:eastAsia="en-US"/>
          <w14:ligatures w14:val="standardContextual"/>
        </w:rPr>
        <w:t>Кафедра «</w:t>
      </w:r>
      <w:r w:rsidRPr="001D2454">
        <w:rPr>
          <w:rFonts w:ascii="Times New Roman" w:eastAsia="Calibri" w:hAnsi="Times New Roman"/>
          <w:sz w:val="22"/>
          <w:szCs w:val="22"/>
          <w:lang w:eastAsia="en-US"/>
        </w:rPr>
        <w:t>Цифровая индустрия и защита информации</w:t>
      </w:r>
      <w:r w:rsidRPr="001D2454">
        <w:rPr>
          <w:rFonts w:ascii="Times New Roman" w:eastAsia="Aptos" w:hAnsi="Times New Roman"/>
          <w:kern w:val="2"/>
          <w:sz w:val="24"/>
          <w:szCs w:val="24"/>
          <w:lang w:eastAsia="en-US"/>
          <w14:ligatures w14:val="standardContextual"/>
        </w:rPr>
        <w:t>»</w:t>
      </w:r>
    </w:p>
    <w:p w14:paraId="550382C6" w14:textId="77777777" w:rsidR="006A0394" w:rsidRPr="001D2454" w:rsidRDefault="006A0394" w:rsidP="0053471D">
      <w:pPr>
        <w:pStyle w:val="a1"/>
        <w:rPr>
          <w:rFonts w:eastAsia="Aptos"/>
          <w:lang w:eastAsia="en-US"/>
        </w:rPr>
      </w:pPr>
    </w:p>
    <w:p w14:paraId="02BCD0C8" w14:textId="77777777" w:rsidR="006A0394" w:rsidRPr="001D2454" w:rsidRDefault="006A0394" w:rsidP="0053471D">
      <w:pPr>
        <w:pStyle w:val="a1"/>
        <w:rPr>
          <w:rFonts w:eastAsia="Aptos"/>
          <w:lang w:eastAsia="en-US"/>
        </w:rPr>
      </w:pPr>
    </w:p>
    <w:p w14:paraId="20A23CE2" w14:textId="77777777" w:rsidR="006A0394" w:rsidRPr="001D2454" w:rsidRDefault="006A0394" w:rsidP="006A0394">
      <w:pPr>
        <w:spacing w:after="160" w:line="278" w:lineRule="auto"/>
        <w:jc w:val="right"/>
        <w:rPr>
          <w:rFonts w:ascii="Times New Roman" w:eastAsia="Aptos" w:hAnsi="Times New Roman"/>
          <w:kern w:val="2"/>
          <w:lang w:eastAsia="en-US"/>
          <w14:ligatures w14:val="standardContextual"/>
        </w:rPr>
      </w:pPr>
    </w:p>
    <w:p w14:paraId="0B0674BC" w14:textId="77777777" w:rsidR="006A0394" w:rsidRPr="001D2454" w:rsidRDefault="006A0394" w:rsidP="006A0394">
      <w:pPr>
        <w:spacing w:after="160" w:line="278" w:lineRule="auto"/>
        <w:jc w:val="right"/>
        <w:rPr>
          <w:rFonts w:ascii="Times New Roman" w:eastAsia="Aptos" w:hAnsi="Times New Roman"/>
          <w:kern w:val="2"/>
          <w:lang w:eastAsia="en-US"/>
          <w14:ligatures w14:val="standardContextual"/>
        </w:rPr>
      </w:pPr>
    </w:p>
    <w:p w14:paraId="11B9177B" w14:textId="77777777" w:rsidR="006A0394" w:rsidRPr="001D2454" w:rsidRDefault="006A0394" w:rsidP="006A0394">
      <w:pPr>
        <w:spacing w:after="160" w:line="278" w:lineRule="auto"/>
        <w:jc w:val="right"/>
        <w:rPr>
          <w:rFonts w:ascii="Times New Roman" w:eastAsia="Aptos" w:hAnsi="Times New Roman"/>
          <w:kern w:val="2"/>
          <w:lang w:eastAsia="en-US"/>
          <w14:ligatures w14:val="standardContextual"/>
        </w:rPr>
      </w:pPr>
    </w:p>
    <w:p w14:paraId="04C69298" w14:textId="77777777" w:rsidR="006A0394" w:rsidRPr="001D2454" w:rsidRDefault="006A0394" w:rsidP="006A0394">
      <w:pPr>
        <w:spacing w:after="120" w:line="240" w:lineRule="auto"/>
        <w:jc w:val="center"/>
        <w:rPr>
          <w:rFonts w:ascii="Times New Roman" w:eastAsia="Aptos" w:hAnsi="Times New Roman"/>
          <w:kern w:val="2"/>
          <w:sz w:val="36"/>
          <w:szCs w:val="36"/>
          <w:lang w:eastAsia="en-US"/>
          <w14:ligatures w14:val="standardContextual"/>
        </w:rPr>
      </w:pPr>
      <w:r w:rsidRPr="001D2454">
        <w:rPr>
          <w:rFonts w:ascii="Times New Roman" w:eastAsia="Aptos" w:hAnsi="Times New Roman"/>
          <w:kern w:val="2"/>
          <w:sz w:val="36"/>
          <w:szCs w:val="36"/>
          <w:lang w:eastAsia="en-US"/>
          <w14:ligatures w14:val="standardContextual"/>
        </w:rPr>
        <w:t>Курсовая работа</w:t>
      </w:r>
    </w:p>
    <w:p w14:paraId="50F27A94" w14:textId="77777777" w:rsidR="006A0394" w:rsidRPr="001D2454" w:rsidRDefault="006A0394" w:rsidP="006A0394">
      <w:pPr>
        <w:spacing w:after="120" w:line="240" w:lineRule="auto"/>
        <w:jc w:val="center"/>
        <w:rPr>
          <w:rFonts w:ascii="Times New Roman" w:eastAsia="Aptos" w:hAnsi="Times New Roman"/>
          <w:kern w:val="2"/>
          <w:sz w:val="36"/>
          <w:szCs w:val="40"/>
          <w:lang w:eastAsia="en-US"/>
          <w14:ligatures w14:val="standardContextual"/>
        </w:rPr>
      </w:pPr>
      <w:r w:rsidRPr="001D2454">
        <w:rPr>
          <w:rFonts w:ascii="Times New Roman" w:eastAsia="Aptos" w:hAnsi="Times New Roman"/>
          <w:kern w:val="2"/>
          <w:sz w:val="36"/>
          <w:szCs w:val="40"/>
          <w:lang w:eastAsia="en-US"/>
          <w14:ligatures w14:val="standardContextual"/>
        </w:rPr>
        <w:t>Тестирование функциональных модулей на предмет соответствия требований технического задания</w:t>
      </w:r>
    </w:p>
    <w:p w14:paraId="015563CD" w14:textId="77777777" w:rsidR="006A0394" w:rsidRPr="001D2454" w:rsidRDefault="006A0394" w:rsidP="006A0394">
      <w:pPr>
        <w:spacing w:after="120" w:line="240" w:lineRule="auto"/>
        <w:jc w:val="center"/>
        <w:rPr>
          <w:rFonts w:ascii="Times New Roman" w:eastAsia="Aptos" w:hAnsi="Times New Roman"/>
          <w:kern w:val="2"/>
          <w:sz w:val="36"/>
          <w:szCs w:val="40"/>
          <w:lang w:eastAsia="en-US"/>
          <w14:ligatures w14:val="standardContextual"/>
        </w:rPr>
      </w:pPr>
      <w:r w:rsidRPr="001D2454">
        <w:rPr>
          <w:rFonts w:ascii="Times New Roman" w:eastAsia="Aptos" w:hAnsi="Times New Roman"/>
          <w:kern w:val="2"/>
          <w:sz w:val="36"/>
          <w:szCs w:val="40"/>
          <w:lang w:eastAsia="en-US"/>
          <w14:ligatures w14:val="standardContextual"/>
        </w:rPr>
        <w:t>дисциплина «Тестирование и отладка программного обеспечения»</w:t>
      </w:r>
    </w:p>
    <w:p w14:paraId="43E24F64" w14:textId="3C6E8ED1" w:rsidR="006A0394" w:rsidRPr="001D2454" w:rsidRDefault="006A0394" w:rsidP="006A0394">
      <w:pPr>
        <w:spacing w:after="120" w:line="240" w:lineRule="auto"/>
        <w:jc w:val="center"/>
        <w:rPr>
          <w:rFonts w:ascii="Times New Roman" w:eastAsia="Aptos" w:hAnsi="Times New Roman"/>
          <w:kern w:val="2"/>
          <w:sz w:val="40"/>
          <w:szCs w:val="40"/>
          <w:lang w:eastAsia="en-US"/>
          <w14:ligatures w14:val="standardContextual"/>
        </w:rPr>
      </w:pPr>
      <w:r w:rsidRPr="001D2454">
        <w:rPr>
          <w:rFonts w:ascii="Times New Roman" w:eastAsia="Aptos" w:hAnsi="Times New Roman"/>
          <w:kern w:val="2"/>
          <w:sz w:val="40"/>
          <w:szCs w:val="40"/>
          <w:lang w:eastAsia="en-US"/>
          <w14:ligatures w14:val="standardContextual"/>
        </w:rPr>
        <w:t xml:space="preserve">КР 10.05.03. </w:t>
      </w:r>
      <w:r w:rsidRPr="001D2454">
        <w:rPr>
          <w:rFonts w:ascii="Times New Roman" w:eastAsia="Aptos" w:hAnsi="Times New Roman"/>
          <w:kern w:val="2"/>
          <w:sz w:val="40"/>
          <w:szCs w:val="40"/>
          <w:highlight w:val="yellow"/>
          <w:lang w:eastAsia="en-US"/>
          <w14:ligatures w14:val="standardContextual"/>
        </w:rPr>
        <w:t>07.02</w:t>
      </w:r>
      <w:r w:rsidRPr="001D2454">
        <w:rPr>
          <w:rFonts w:ascii="Times New Roman" w:eastAsia="Aptos" w:hAnsi="Times New Roman"/>
          <w:kern w:val="2"/>
          <w:sz w:val="40"/>
          <w:szCs w:val="40"/>
          <w:lang w:eastAsia="en-US"/>
          <w14:ligatures w14:val="standardContextual"/>
        </w:rPr>
        <w:t xml:space="preserve">.СО232КОБ </w:t>
      </w:r>
    </w:p>
    <w:p w14:paraId="5C0C97B4" w14:textId="77777777" w:rsidR="006A0394" w:rsidRPr="001D2454" w:rsidRDefault="006A0394" w:rsidP="0053471D">
      <w:pPr>
        <w:pStyle w:val="a1"/>
        <w:rPr>
          <w:rFonts w:eastAsia="Aptos"/>
          <w:lang w:eastAsia="en-US"/>
        </w:rPr>
      </w:pPr>
    </w:p>
    <w:p w14:paraId="0752237E" w14:textId="77777777" w:rsidR="0053471D" w:rsidRPr="001D2454" w:rsidRDefault="0053471D" w:rsidP="0053471D">
      <w:pPr>
        <w:pStyle w:val="a1"/>
        <w:rPr>
          <w:rFonts w:eastAsia="Aptos"/>
          <w:lang w:eastAsia="en-US"/>
        </w:rPr>
      </w:pPr>
    </w:p>
    <w:p w14:paraId="25F0C5B3" w14:textId="77777777" w:rsidR="0053471D" w:rsidRPr="001D2454" w:rsidRDefault="0053471D" w:rsidP="0053471D">
      <w:pPr>
        <w:pStyle w:val="a1"/>
        <w:rPr>
          <w:rFonts w:eastAsia="Aptos"/>
          <w:lang w:eastAsia="en-US"/>
        </w:rPr>
      </w:pPr>
    </w:p>
    <w:p w14:paraId="6A24BAAA" w14:textId="77777777" w:rsidR="006A0394" w:rsidRPr="001D2454" w:rsidRDefault="006A0394" w:rsidP="0053471D">
      <w:pPr>
        <w:pStyle w:val="a1"/>
        <w:rPr>
          <w:rFonts w:eastAsia="Aptos"/>
          <w:lang w:eastAsia="en-US"/>
        </w:rPr>
      </w:pPr>
    </w:p>
    <w:p w14:paraId="1E1A09A4" w14:textId="69315C9E" w:rsidR="006A0394" w:rsidRPr="001D2454" w:rsidRDefault="006A0394" w:rsidP="006A0394">
      <w:pPr>
        <w:tabs>
          <w:tab w:val="right" w:leader="underscore" w:pos="9356"/>
        </w:tabs>
        <w:spacing w:line="240" w:lineRule="auto"/>
        <w:ind w:left="284"/>
        <w:rPr>
          <w:rFonts w:ascii="Times New Roman" w:eastAsia="Aptos" w:hAnsi="Times New Roman"/>
          <w:kern w:val="2"/>
          <w:lang w:eastAsia="en-US"/>
          <w14:ligatures w14:val="standardContextual"/>
        </w:rPr>
      </w:pPr>
      <w:r w:rsidRPr="001D2454">
        <w:rPr>
          <w:rFonts w:ascii="Times New Roman" w:eastAsia="Aptos" w:hAnsi="Times New Roman"/>
          <w:kern w:val="2"/>
          <w:lang w:eastAsia="en-US"/>
          <w14:ligatures w14:val="standardContextual"/>
        </w:rPr>
        <w:t>Студент           _____________________________________ Д</w:t>
      </w:r>
      <w:r w:rsidRPr="001D2454">
        <w:rPr>
          <w:rFonts w:ascii="Times New Roman" w:eastAsia="Aptos" w:hAnsi="Times New Roman"/>
          <w:kern w:val="2"/>
          <w:highlight w:val="yellow"/>
          <w:lang w:eastAsia="en-US"/>
          <w14:ligatures w14:val="standardContextual"/>
        </w:rPr>
        <w:t>.В. Петрикова</w:t>
      </w:r>
    </w:p>
    <w:p w14:paraId="67F0920C" w14:textId="77777777" w:rsidR="006A0394" w:rsidRPr="001D2454" w:rsidRDefault="006A0394" w:rsidP="006A0394">
      <w:pPr>
        <w:tabs>
          <w:tab w:val="right" w:leader="underscore" w:pos="9356"/>
        </w:tabs>
        <w:spacing w:line="240" w:lineRule="auto"/>
        <w:ind w:left="284"/>
        <w:jc w:val="center"/>
        <w:rPr>
          <w:rFonts w:ascii="Times New Roman" w:eastAsia="Aptos" w:hAnsi="Times New Roman"/>
          <w:i/>
          <w:kern w:val="2"/>
          <w:sz w:val="22"/>
          <w:lang w:eastAsia="en-US"/>
          <w14:ligatures w14:val="standardContextual"/>
        </w:rPr>
      </w:pPr>
      <w:r w:rsidRPr="001D2454">
        <w:rPr>
          <w:rFonts w:ascii="Times New Roman" w:eastAsia="Aptos" w:hAnsi="Times New Roman"/>
          <w:i/>
          <w:kern w:val="2"/>
          <w:sz w:val="24"/>
          <w:lang w:eastAsia="en-US"/>
          <w14:ligatures w14:val="standardContextual"/>
        </w:rPr>
        <w:t>(подпись, дата)</w:t>
      </w:r>
    </w:p>
    <w:p w14:paraId="131FBC6A" w14:textId="77777777" w:rsidR="006A0394" w:rsidRPr="001D2454" w:rsidRDefault="006A0394" w:rsidP="006A0394">
      <w:pPr>
        <w:tabs>
          <w:tab w:val="right" w:leader="underscore" w:pos="9356"/>
        </w:tabs>
        <w:spacing w:line="240" w:lineRule="auto"/>
        <w:ind w:left="284"/>
        <w:rPr>
          <w:rFonts w:ascii="Times New Roman" w:eastAsia="Aptos" w:hAnsi="Times New Roman"/>
          <w:kern w:val="2"/>
          <w:lang w:eastAsia="en-US"/>
          <w14:ligatures w14:val="standardContextual"/>
        </w:rPr>
      </w:pPr>
      <w:r w:rsidRPr="001D2454">
        <w:rPr>
          <w:rFonts w:ascii="Times New Roman" w:eastAsia="Aptos" w:hAnsi="Times New Roman"/>
          <w:kern w:val="2"/>
          <w:lang w:eastAsia="en-US"/>
          <w14:ligatures w14:val="standardContextual"/>
        </w:rPr>
        <w:t xml:space="preserve">Руководитель </w:t>
      </w:r>
    </w:p>
    <w:p w14:paraId="438BF11F" w14:textId="77777777" w:rsidR="006A0394" w:rsidRPr="001D2454" w:rsidRDefault="006A0394" w:rsidP="006A0394">
      <w:pPr>
        <w:tabs>
          <w:tab w:val="right" w:leader="underscore" w:pos="9356"/>
        </w:tabs>
        <w:spacing w:line="240" w:lineRule="auto"/>
        <w:ind w:left="284"/>
        <w:rPr>
          <w:rFonts w:ascii="Times New Roman" w:eastAsia="Aptos" w:hAnsi="Times New Roman"/>
          <w:kern w:val="2"/>
          <w:lang w:eastAsia="en-US"/>
          <w14:ligatures w14:val="standardContextual"/>
        </w:rPr>
      </w:pPr>
      <w:r w:rsidRPr="001D2454">
        <w:rPr>
          <w:rFonts w:ascii="Times New Roman" w:eastAsia="Aptos" w:hAnsi="Times New Roman"/>
          <w:kern w:val="2"/>
          <w:lang w:eastAsia="en-US"/>
          <w14:ligatures w14:val="standardContextual"/>
        </w:rPr>
        <w:t xml:space="preserve">доцент, к.т.н.  </w:t>
      </w:r>
      <w:r w:rsidRPr="001D2454">
        <w:rPr>
          <w:rFonts w:ascii="Times New Roman" w:eastAsia="Aptos" w:hAnsi="Times New Roman"/>
          <w:kern w:val="2"/>
          <w:lang w:eastAsia="en-US"/>
          <w14:ligatures w14:val="standardContextual"/>
        </w:rPr>
        <w:tab/>
        <w:t xml:space="preserve"> К.Г. Михайлов </w:t>
      </w:r>
    </w:p>
    <w:p w14:paraId="6AADF818" w14:textId="77777777" w:rsidR="006A0394" w:rsidRPr="001D2454" w:rsidRDefault="006A0394" w:rsidP="006A0394">
      <w:pPr>
        <w:tabs>
          <w:tab w:val="right" w:leader="underscore" w:pos="9356"/>
        </w:tabs>
        <w:spacing w:line="240" w:lineRule="auto"/>
        <w:jc w:val="center"/>
        <w:rPr>
          <w:rFonts w:ascii="Times New Roman" w:eastAsia="Aptos" w:hAnsi="Times New Roman"/>
          <w:i/>
          <w:kern w:val="2"/>
          <w:sz w:val="22"/>
          <w:lang w:eastAsia="en-US"/>
          <w14:ligatures w14:val="standardContextual"/>
        </w:rPr>
      </w:pPr>
      <w:r w:rsidRPr="001D2454">
        <w:rPr>
          <w:rFonts w:ascii="Times New Roman" w:eastAsia="Aptos" w:hAnsi="Times New Roman"/>
          <w:i/>
          <w:kern w:val="2"/>
          <w:sz w:val="24"/>
          <w:lang w:eastAsia="en-US"/>
          <w14:ligatures w14:val="standardContextual"/>
        </w:rPr>
        <w:t>(подпись, дата)</w:t>
      </w:r>
    </w:p>
    <w:p w14:paraId="2F1395A6" w14:textId="77777777" w:rsidR="006A0394" w:rsidRPr="001D2454" w:rsidRDefault="006A0394" w:rsidP="006A0394">
      <w:pPr>
        <w:tabs>
          <w:tab w:val="right" w:leader="underscore" w:pos="9356"/>
        </w:tabs>
        <w:spacing w:line="240" w:lineRule="auto"/>
        <w:rPr>
          <w:rFonts w:ascii="Times New Roman" w:eastAsia="Aptos" w:hAnsi="Times New Roman"/>
          <w:kern w:val="2"/>
          <w:lang w:eastAsia="en-US"/>
          <w14:ligatures w14:val="standardContextual"/>
        </w:rPr>
      </w:pPr>
    </w:p>
    <w:p w14:paraId="1D60CE7C" w14:textId="77777777" w:rsidR="006A0394" w:rsidRPr="001D2454" w:rsidRDefault="006A0394" w:rsidP="006A0394">
      <w:pPr>
        <w:tabs>
          <w:tab w:val="right" w:leader="underscore" w:pos="9356"/>
        </w:tabs>
        <w:spacing w:line="240" w:lineRule="auto"/>
        <w:rPr>
          <w:rFonts w:ascii="Times New Roman" w:eastAsia="Aptos" w:hAnsi="Times New Roman"/>
          <w:kern w:val="2"/>
          <w:lang w:eastAsia="en-US"/>
          <w14:ligatures w14:val="standardContextual"/>
        </w:rPr>
      </w:pPr>
    </w:p>
    <w:p w14:paraId="25DE21F9" w14:textId="77777777" w:rsidR="006A0394" w:rsidRPr="001D2454" w:rsidRDefault="006A0394" w:rsidP="006A0394">
      <w:pPr>
        <w:tabs>
          <w:tab w:val="right" w:leader="underscore" w:pos="9356"/>
        </w:tabs>
        <w:spacing w:line="240" w:lineRule="auto"/>
        <w:rPr>
          <w:rFonts w:ascii="Times New Roman" w:eastAsia="Aptos" w:hAnsi="Times New Roman"/>
          <w:kern w:val="2"/>
          <w:lang w:eastAsia="en-US"/>
          <w14:ligatures w14:val="standardContextual"/>
        </w:rPr>
      </w:pPr>
    </w:p>
    <w:p w14:paraId="55CA0667" w14:textId="77777777" w:rsidR="006A0394" w:rsidRPr="001D2454" w:rsidRDefault="006A0394" w:rsidP="006A0394">
      <w:pPr>
        <w:tabs>
          <w:tab w:val="right" w:leader="underscore" w:pos="9356"/>
        </w:tabs>
        <w:spacing w:line="240" w:lineRule="auto"/>
        <w:rPr>
          <w:rFonts w:ascii="Times New Roman" w:eastAsia="Aptos" w:hAnsi="Times New Roman"/>
          <w:kern w:val="2"/>
          <w:lang w:eastAsia="en-US"/>
          <w14:ligatures w14:val="standardContextual"/>
        </w:rPr>
      </w:pPr>
    </w:p>
    <w:p w14:paraId="4264790E" w14:textId="77777777" w:rsidR="006A0394" w:rsidRPr="001D2454" w:rsidRDefault="006A0394" w:rsidP="006A0394">
      <w:pPr>
        <w:tabs>
          <w:tab w:val="right" w:leader="underscore" w:pos="9356"/>
        </w:tabs>
        <w:spacing w:line="240" w:lineRule="auto"/>
        <w:rPr>
          <w:rFonts w:ascii="Times New Roman" w:eastAsia="Aptos" w:hAnsi="Times New Roman"/>
          <w:kern w:val="2"/>
          <w:lang w:eastAsia="en-US"/>
          <w14:ligatures w14:val="standardContextual"/>
        </w:rPr>
      </w:pPr>
    </w:p>
    <w:p w14:paraId="2384ED8C" w14:textId="77777777" w:rsidR="006A0394" w:rsidRPr="001D2454" w:rsidRDefault="006A0394" w:rsidP="006A0394">
      <w:pPr>
        <w:tabs>
          <w:tab w:val="right" w:leader="underscore" w:pos="9356"/>
        </w:tabs>
        <w:spacing w:line="240" w:lineRule="auto"/>
        <w:rPr>
          <w:rFonts w:ascii="Times New Roman" w:eastAsia="Aptos" w:hAnsi="Times New Roman"/>
          <w:kern w:val="2"/>
          <w:lang w:eastAsia="en-US"/>
          <w14:ligatures w14:val="standardContextual"/>
        </w:rPr>
      </w:pPr>
    </w:p>
    <w:p w14:paraId="3D99D712" w14:textId="77777777" w:rsidR="006A0394" w:rsidRPr="001D2454" w:rsidRDefault="006A0394" w:rsidP="006A0394">
      <w:pPr>
        <w:tabs>
          <w:tab w:val="right" w:leader="underscore" w:pos="9356"/>
        </w:tabs>
        <w:spacing w:line="240" w:lineRule="auto"/>
        <w:rPr>
          <w:rFonts w:ascii="Times New Roman" w:eastAsia="Aptos" w:hAnsi="Times New Roman"/>
          <w:kern w:val="2"/>
          <w:lang w:eastAsia="en-US"/>
          <w14:ligatures w14:val="standardContextual"/>
        </w:rPr>
      </w:pPr>
    </w:p>
    <w:p w14:paraId="51DCA4C1" w14:textId="77777777" w:rsidR="006A0394" w:rsidRPr="001D2454" w:rsidRDefault="006A0394" w:rsidP="006A0394">
      <w:pPr>
        <w:tabs>
          <w:tab w:val="right" w:leader="underscore" w:pos="9356"/>
        </w:tabs>
        <w:spacing w:line="240" w:lineRule="auto"/>
        <w:rPr>
          <w:rFonts w:ascii="Times New Roman" w:eastAsia="Aptos" w:hAnsi="Times New Roman"/>
          <w:kern w:val="2"/>
          <w:lang w:eastAsia="en-US"/>
          <w14:ligatures w14:val="standardContextual"/>
        </w:rPr>
      </w:pPr>
    </w:p>
    <w:p w14:paraId="18A96A70" w14:textId="77777777" w:rsidR="006A0394" w:rsidRPr="001D2454" w:rsidRDefault="006A0394" w:rsidP="006A0394">
      <w:pPr>
        <w:tabs>
          <w:tab w:val="right" w:leader="underscore" w:pos="9356"/>
        </w:tabs>
        <w:spacing w:line="240" w:lineRule="auto"/>
        <w:rPr>
          <w:rFonts w:ascii="Times New Roman" w:eastAsia="Aptos" w:hAnsi="Times New Roman"/>
          <w:kern w:val="2"/>
          <w:lang w:eastAsia="en-US"/>
          <w14:ligatures w14:val="standardContextual"/>
        </w:rPr>
      </w:pPr>
    </w:p>
    <w:p w14:paraId="5FC45165" w14:textId="77777777" w:rsidR="006A0394" w:rsidRPr="001D2454" w:rsidRDefault="006A0394" w:rsidP="006A0394">
      <w:pPr>
        <w:tabs>
          <w:tab w:val="right" w:leader="underscore" w:pos="9356"/>
        </w:tabs>
        <w:spacing w:line="240" w:lineRule="auto"/>
        <w:rPr>
          <w:rFonts w:ascii="Times New Roman" w:eastAsia="Aptos" w:hAnsi="Times New Roman"/>
          <w:kern w:val="2"/>
          <w:lang w:eastAsia="en-US"/>
          <w14:ligatures w14:val="standardContextual"/>
        </w:rPr>
      </w:pPr>
    </w:p>
    <w:p w14:paraId="097389FA" w14:textId="77777777" w:rsidR="006A0394" w:rsidRPr="001D2454" w:rsidRDefault="006A0394" w:rsidP="006A0394">
      <w:pPr>
        <w:tabs>
          <w:tab w:val="right" w:leader="underscore" w:pos="9356"/>
        </w:tabs>
        <w:spacing w:line="240" w:lineRule="auto"/>
        <w:rPr>
          <w:rFonts w:ascii="Times New Roman" w:eastAsia="Aptos" w:hAnsi="Times New Roman"/>
          <w:kern w:val="2"/>
          <w:lang w:eastAsia="en-US"/>
          <w14:ligatures w14:val="standardContextual"/>
        </w:rPr>
      </w:pPr>
    </w:p>
    <w:p w14:paraId="30810015" w14:textId="77777777" w:rsidR="006A0394" w:rsidRPr="001D2454" w:rsidRDefault="006A0394" w:rsidP="006A0394">
      <w:pPr>
        <w:spacing w:after="160" w:line="278" w:lineRule="auto"/>
        <w:jc w:val="center"/>
        <w:rPr>
          <w:rFonts w:ascii="Times New Roman" w:eastAsia="Aptos" w:hAnsi="Times New Roman"/>
          <w:kern w:val="2"/>
          <w:sz w:val="24"/>
          <w:szCs w:val="24"/>
          <w:lang w:eastAsia="en-US"/>
          <w14:ligatures w14:val="standardContextual"/>
        </w:rPr>
      </w:pPr>
      <w:r w:rsidRPr="001D2454">
        <w:rPr>
          <w:rFonts w:ascii="Times New Roman" w:eastAsia="Aptos" w:hAnsi="Times New Roman"/>
          <w:kern w:val="2"/>
          <w:sz w:val="24"/>
          <w:szCs w:val="24"/>
          <w:lang w:eastAsia="en-US"/>
          <w14:ligatures w14:val="standardContextual"/>
        </w:rPr>
        <w:t>Хабаровск 2026</w:t>
      </w:r>
    </w:p>
    <w:p w14:paraId="492ECE67" w14:textId="77777777" w:rsidR="00DE687E" w:rsidRPr="001D2454" w:rsidRDefault="00DE687E" w:rsidP="005774EA">
      <w:pPr>
        <w:pStyle w:val="a1"/>
        <w:sectPr w:rsidR="00DE687E" w:rsidRPr="001D2454">
          <w:headerReference w:type="even" r:id="rId8"/>
          <w:headerReference w:type="default" r:id="rId9"/>
          <w:footerReference w:type="even" r:id="rId10"/>
          <w:headerReference w:type="first" r:id="rId11"/>
          <w:footerReference w:type="first" r:id="rId12"/>
          <w:pgSz w:w="11906" w:h="16838"/>
          <w:pgMar w:top="1134" w:right="850" w:bottom="1134" w:left="1701" w:header="0" w:footer="708" w:gutter="0"/>
          <w:cols w:space="708"/>
        </w:sectPr>
      </w:pPr>
    </w:p>
    <w:p w14:paraId="4707D1CC" w14:textId="77777777" w:rsidR="006A0394" w:rsidRPr="001D2454" w:rsidRDefault="006A0394" w:rsidP="006A0394">
      <w:pPr>
        <w:spacing w:line="240" w:lineRule="auto"/>
        <w:jc w:val="center"/>
        <w:rPr>
          <w:rFonts w:ascii="Times New Roman" w:eastAsiaTheme="minorHAnsi" w:hAnsi="Times New Roman"/>
          <w:sz w:val="22"/>
          <w:szCs w:val="22"/>
          <w:lang w:eastAsia="en-US"/>
        </w:rPr>
      </w:pPr>
      <w:r w:rsidRPr="001D2454">
        <w:rPr>
          <w:rFonts w:ascii="Times New Roman" w:eastAsiaTheme="minorHAnsi" w:hAnsi="Times New Roman"/>
          <w:sz w:val="22"/>
          <w:szCs w:val="22"/>
          <w:lang w:eastAsia="en-US"/>
        </w:rPr>
        <w:lastRenderedPageBreak/>
        <w:t xml:space="preserve">Министерство транспорта Российской Федерации </w:t>
      </w:r>
    </w:p>
    <w:p w14:paraId="120867B6" w14:textId="77777777" w:rsidR="006A0394" w:rsidRPr="001D2454" w:rsidRDefault="006A0394" w:rsidP="006A0394">
      <w:pPr>
        <w:spacing w:line="240" w:lineRule="auto"/>
        <w:jc w:val="center"/>
        <w:rPr>
          <w:rFonts w:ascii="Times New Roman" w:eastAsiaTheme="minorHAnsi" w:hAnsi="Times New Roman"/>
          <w:sz w:val="22"/>
          <w:szCs w:val="22"/>
          <w:lang w:eastAsia="en-US"/>
        </w:rPr>
      </w:pPr>
      <w:r w:rsidRPr="001D2454">
        <w:rPr>
          <w:rFonts w:ascii="Times New Roman" w:eastAsiaTheme="minorHAnsi" w:hAnsi="Times New Roman"/>
          <w:sz w:val="22"/>
          <w:szCs w:val="22"/>
          <w:lang w:eastAsia="en-US"/>
        </w:rPr>
        <w:t>Федеральное агентство железнодорожного транспорта</w:t>
      </w:r>
    </w:p>
    <w:p w14:paraId="677F7A78" w14:textId="77777777" w:rsidR="006A0394" w:rsidRPr="001D2454" w:rsidRDefault="006A0394" w:rsidP="006A0394">
      <w:pPr>
        <w:spacing w:line="240" w:lineRule="auto"/>
        <w:jc w:val="center"/>
        <w:rPr>
          <w:rFonts w:ascii="Times New Roman" w:eastAsiaTheme="minorHAnsi" w:hAnsi="Times New Roman"/>
          <w:sz w:val="22"/>
          <w:szCs w:val="22"/>
          <w:lang w:eastAsia="en-US"/>
        </w:rPr>
      </w:pPr>
      <w:r w:rsidRPr="001D2454">
        <w:rPr>
          <w:rFonts w:ascii="Times New Roman" w:eastAsiaTheme="minorHAnsi" w:hAnsi="Times New Roman"/>
          <w:sz w:val="22"/>
          <w:szCs w:val="22"/>
          <w:lang w:eastAsia="en-US"/>
        </w:rPr>
        <w:t xml:space="preserve">Федеральное государственное бюджетное образовательное учреждение </w:t>
      </w:r>
    </w:p>
    <w:p w14:paraId="208A4721" w14:textId="77777777" w:rsidR="006A0394" w:rsidRPr="001D2454" w:rsidRDefault="006A0394" w:rsidP="006A0394">
      <w:pPr>
        <w:spacing w:line="240" w:lineRule="auto"/>
        <w:jc w:val="center"/>
        <w:rPr>
          <w:rFonts w:ascii="Times New Roman" w:eastAsiaTheme="minorHAnsi" w:hAnsi="Times New Roman"/>
          <w:sz w:val="22"/>
          <w:szCs w:val="22"/>
          <w:lang w:eastAsia="en-US"/>
        </w:rPr>
      </w:pPr>
      <w:r w:rsidRPr="001D2454">
        <w:rPr>
          <w:rFonts w:ascii="Times New Roman" w:eastAsiaTheme="minorHAnsi" w:hAnsi="Times New Roman"/>
          <w:sz w:val="22"/>
          <w:szCs w:val="22"/>
          <w:lang w:eastAsia="en-US"/>
        </w:rPr>
        <w:t xml:space="preserve">высшего образования </w:t>
      </w:r>
    </w:p>
    <w:p w14:paraId="73D7884A" w14:textId="77777777" w:rsidR="006A0394" w:rsidRPr="001D2454" w:rsidRDefault="006A0394" w:rsidP="006A0394">
      <w:pPr>
        <w:spacing w:line="240" w:lineRule="auto"/>
        <w:jc w:val="center"/>
        <w:rPr>
          <w:rFonts w:ascii="Times New Roman" w:eastAsiaTheme="minorHAnsi" w:hAnsi="Times New Roman"/>
          <w:sz w:val="22"/>
          <w:szCs w:val="22"/>
          <w:lang w:eastAsia="en-US"/>
        </w:rPr>
      </w:pPr>
      <w:r w:rsidRPr="001D2454">
        <w:rPr>
          <w:rFonts w:ascii="Times New Roman" w:eastAsiaTheme="minorHAnsi" w:hAnsi="Times New Roman"/>
          <w:sz w:val="22"/>
          <w:szCs w:val="22"/>
          <w:lang w:eastAsia="en-US"/>
        </w:rPr>
        <w:t>«Дальневосточный государственный университет путей сообщения»</w:t>
      </w:r>
    </w:p>
    <w:p w14:paraId="2E946DC7" w14:textId="77777777" w:rsidR="006A0394" w:rsidRPr="001D2454" w:rsidRDefault="006A0394" w:rsidP="006A0394">
      <w:pPr>
        <w:spacing w:line="240" w:lineRule="auto"/>
        <w:jc w:val="center"/>
        <w:rPr>
          <w:rFonts w:ascii="Times New Roman" w:eastAsiaTheme="minorHAnsi" w:hAnsi="Times New Roman"/>
          <w:sz w:val="22"/>
          <w:szCs w:val="22"/>
          <w:lang w:eastAsia="en-US"/>
        </w:rPr>
      </w:pPr>
    </w:p>
    <w:p w14:paraId="0F443E8B" w14:textId="77777777" w:rsidR="006A0394" w:rsidRPr="001D2454" w:rsidRDefault="006A0394" w:rsidP="006A0394">
      <w:pPr>
        <w:spacing w:line="240" w:lineRule="auto"/>
        <w:jc w:val="right"/>
        <w:rPr>
          <w:rFonts w:ascii="Times New Roman" w:eastAsiaTheme="minorHAnsi" w:hAnsi="Times New Roman"/>
          <w:sz w:val="22"/>
          <w:szCs w:val="22"/>
          <w:lang w:eastAsia="en-US"/>
        </w:rPr>
      </w:pPr>
      <w:r w:rsidRPr="001D2454">
        <w:rPr>
          <w:rFonts w:ascii="Times New Roman" w:eastAsiaTheme="minorHAnsi" w:hAnsi="Times New Roman"/>
          <w:sz w:val="22"/>
          <w:szCs w:val="22"/>
          <w:lang w:eastAsia="en-US"/>
        </w:rPr>
        <w:t>Институт транспортных и энергетических систем</w:t>
      </w:r>
    </w:p>
    <w:p w14:paraId="48200667" w14:textId="77777777" w:rsidR="006A0394" w:rsidRPr="001D2454" w:rsidRDefault="006A0394" w:rsidP="006A0394">
      <w:pPr>
        <w:spacing w:line="240" w:lineRule="auto"/>
        <w:jc w:val="right"/>
        <w:rPr>
          <w:rFonts w:ascii="Times New Roman" w:eastAsiaTheme="minorHAnsi" w:hAnsi="Times New Roman"/>
          <w:sz w:val="22"/>
          <w:szCs w:val="22"/>
          <w:lang w:eastAsia="en-US"/>
        </w:rPr>
      </w:pPr>
      <w:r w:rsidRPr="001D2454">
        <w:rPr>
          <w:rFonts w:ascii="Times New Roman" w:eastAsiaTheme="minorHAnsi" w:hAnsi="Times New Roman"/>
          <w:sz w:val="22"/>
          <w:szCs w:val="22"/>
          <w:lang w:eastAsia="en-US"/>
        </w:rPr>
        <w:t>Кафедра «Цифровая индустрия и защита информации»</w:t>
      </w:r>
    </w:p>
    <w:p w14:paraId="0FA28832" w14:textId="77777777" w:rsidR="006A0394" w:rsidRPr="001D2454" w:rsidRDefault="006A0394" w:rsidP="006A0394">
      <w:pPr>
        <w:spacing w:line="240" w:lineRule="auto"/>
        <w:jc w:val="right"/>
        <w:rPr>
          <w:rFonts w:ascii="Times New Roman" w:eastAsiaTheme="minorHAnsi" w:hAnsi="Times New Roman"/>
          <w:sz w:val="22"/>
          <w:szCs w:val="22"/>
          <w:lang w:eastAsia="en-US"/>
        </w:rPr>
      </w:pPr>
    </w:p>
    <w:p w14:paraId="694F936B" w14:textId="77777777" w:rsidR="006A0394" w:rsidRPr="001D2454" w:rsidRDefault="006A0394" w:rsidP="006A0394">
      <w:pPr>
        <w:spacing w:line="240" w:lineRule="auto"/>
        <w:jc w:val="right"/>
        <w:rPr>
          <w:rFonts w:ascii="Times New Roman" w:eastAsiaTheme="minorHAnsi" w:hAnsi="Times New Roman"/>
          <w:sz w:val="22"/>
          <w:szCs w:val="22"/>
          <w:lang w:eastAsia="en-US"/>
        </w:rPr>
      </w:pPr>
    </w:p>
    <w:p w14:paraId="2CD764FC" w14:textId="77777777" w:rsidR="006A0394" w:rsidRPr="001D2454" w:rsidRDefault="006A0394" w:rsidP="006A0394">
      <w:pPr>
        <w:spacing w:line="240" w:lineRule="auto"/>
        <w:ind w:firstLine="708"/>
        <w:rPr>
          <w:rFonts w:ascii="Times New Roman" w:eastAsiaTheme="minorHAnsi" w:hAnsi="Times New Roman"/>
          <w:sz w:val="22"/>
          <w:szCs w:val="22"/>
          <w:lang w:eastAsia="en-US"/>
        </w:rPr>
      </w:pPr>
    </w:p>
    <w:p w14:paraId="5E49EDB6" w14:textId="77777777" w:rsidR="006A0394" w:rsidRPr="001D2454" w:rsidRDefault="006A0394" w:rsidP="006A0394">
      <w:pPr>
        <w:spacing w:line="240" w:lineRule="auto"/>
        <w:jc w:val="center"/>
        <w:rPr>
          <w:rFonts w:ascii="Times New Roman" w:eastAsiaTheme="minorHAnsi" w:hAnsi="Times New Roman"/>
          <w:sz w:val="22"/>
          <w:szCs w:val="22"/>
          <w:lang w:eastAsia="en-US"/>
        </w:rPr>
      </w:pPr>
      <w:r w:rsidRPr="001D2454">
        <w:rPr>
          <w:rFonts w:ascii="Times New Roman" w:eastAsiaTheme="minorHAnsi" w:hAnsi="Times New Roman"/>
          <w:sz w:val="22"/>
          <w:szCs w:val="22"/>
          <w:lang w:eastAsia="en-US"/>
        </w:rPr>
        <w:t xml:space="preserve">ЗАДАНИЕ </w:t>
      </w:r>
    </w:p>
    <w:p w14:paraId="55315AF9" w14:textId="77777777" w:rsidR="006A0394" w:rsidRPr="001D2454" w:rsidRDefault="006A0394" w:rsidP="006A0394">
      <w:pPr>
        <w:spacing w:line="240" w:lineRule="auto"/>
        <w:jc w:val="center"/>
        <w:rPr>
          <w:rFonts w:ascii="Times New Roman" w:eastAsiaTheme="minorHAnsi" w:hAnsi="Times New Roman"/>
          <w:sz w:val="22"/>
          <w:szCs w:val="22"/>
          <w:lang w:eastAsia="en-US"/>
        </w:rPr>
      </w:pPr>
      <w:r w:rsidRPr="001D2454">
        <w:rPr>
          <w:rFonts w:ascii="Times New Roman" w:eastAsiaTheme="minorHAnsi" w:hAnsi="Times New Roman"/>
          <w:sz w:val="22"/>
          <w:szCs w:val="22"/>
          <w:lang w:eastAsia="en-US"/>
        </w:rPr>
        <w:t>на курсовую работу</w:t>
      </w:r>
    </w:p>
    <w:p w14:paraId="617BE5F6" w14:textId="77777777" w:rsidR="006A0394" w:rsidRPr="001D2454" w:rsidRDefault="006A0394" w:rsidP="006A0394">
      <w:pPr>
        <w:spacing w:before="240" w:after="240"/>
        <w:jc w:val="both"/>
        <w:rPr>
          <w:rFonts w:ascii="Times New Roman" w:eastAsiaTheme="minorHAnsi" w:hAnsi="Times New Roman"/>
          <w:sz w:val="22"/>
          <w:szCs w:val="22"/>
          <w:lang w:eastAsia="en-US"/>
        </w:rPr>
      </w:pPr>
      <w:r w:rsidRPr="001D2454">
        <w:rPr>
          <w:rFonts w:ascii="Times New Roman" w:eastAsiaTheme="minorHAnsi" w:hAnsi="Times New Roman"/>
          <w:sz w:val="22"/>
          <w:szCs w:val="22"/>
          <w:lang w:eastAsia="en-US"/>
        </w:rPr>
        <w:t>по дисциплине ___________</w:t>
      </w:r>
      <w:r w:rsidRPr="001D2454">
        <w:rPr>
          <w:rFonts w:ascii="Times New Roman" w:eastAsiaTheme="minorHAnsi" w:hAnsi="Times New Roman"/>
          <w:sz w:val="22"/>
          <w:szCs w:val="22"/>
          <w:u w:val="single"/>
          <w:lang w:eastAsia="en-US"/>
        </w:rPr>
        <w:t>Тестирование и отладка программного обеспечения</w:t>
      </w:r>
      <w:r w:rsidRPr="001D2454">
        <w:rPr>
          <w:rFonts w:ascii="Times New Roman" w:eastAsiaTheme="minorHAnsi" w:hAnsi="Times New Roman"/>
          <w:sz w:val="22"/>
          <w:szCs w:val="22"/>
          <w:lang w:eastAsia="en-US"/>
        </w:rPr>
        <w:t>___________________ студенту ___ курса, гр. ______________________________________________________________________</w:t>
      </w:r>
    </w:p>
    <w:p w14:paraId="6931F099" w14:textId="77777777" w:rsidR="006A0394" w:rsidRPr="001D2454" w:rsidRDefault="006A0394" w:rsidP="006A0394">
      <w:pPr>
        <w:spacing w:before="240" w:after="240"/>
        <w:jc w:val="both"/>
        <w:rPr>
          <w:rFonts w:ascii="Times New Roman" w:eastAsiaTheme="minorHAnsi" w:hAnsi="Times New Roman"/>
          <w:sz w:val="22"/>
          <w:szCs w:val="22"/>
          <w:lang w:eastAsia="en-US"/>
        </w:rPr>
      </w:pPr>
      <w:r w:rsidRPr="001D2454">
        <w:rPr>
          <w:rFonts w:ascii="Times New Roman" w:eastAsiaTheme="minorHAnsi" w:hAnsi="Times New Roman"/>
          <w:i/>
          <w:sz w:val="22"/>
          <w:szCs w:val="22"/>
          <w:lang w:eastAsia="en-US"/>
        </w:rPr>
        <w:t>Тема работы</w:t>
      </w:r>
      <w:r w:rsidRPr="001D2454">
        <w:rPr>
          <w:rFonts w:ascii="Times New Roman" w:eastAsiaTheme="minorHAnsi" w:hAnsi="Times New Roman"/>
          <w:sz w:val="22"/>
          <w:szCs w:val="22"/>
          <w:lang w:eastAsia="en-US"/>
        </w:rPr>
        <w:t xml:space="preserve">: </w:t>
      </w:r>
      <w:r w:rsidRPr="001D2454">
        <w:rPr>
          <w:rFonts w:ascii="Times New Roman" w:eastAsiaTheme="minorHAnsi" w:hAnsi="Times New Roman"/>
          <w:sz w:val="22"/>
          <w:szCs w:val="22"/>
          <w:u w:val="single"/>
          <w:lang w:eastAsia="en-US"/>
        </w:rPr>
        <w:t xml:space="preserve">Тестирование функциональных модулей на предмет соответствуя требований технического задания. </w:t>
      </w:r>
    </w:p>
    <w:p w14:paraId="3BE7FC71" w14:textId="77777777" w:rsidR="006A0394" w:rsidRPr="001D2454" w:rsidRDefault="006A0394" w:rsidP="006A0394">
      <w:pPr>
        <w:spacing w:before="120" w:after="120" w:line="240" w:lineRule="auto"/>
        <w:jc w:val="both"/>
        <w:rPr>
          <w:rFonts w:ascii="Times New Roman" w:eastAsiaTheme="minorHAnsi" w:hAnsi="Times New Roman"/>
          <w:sz w:val="22"/>
          <w:szCs w:val="22"/>
          <w:lang w:eastAsia="en-US"/>
        </w:rPr>
      </w:pPr>
      <w:r w:rsidRPr="001D2454">
        <w:rPr>
          <w:rFonts w:ascii="Times New Roman" w:eastAsiaTheme="minorHAnsi" w:hAnsi="Times New Roman"/>
          <w:sz w:val="22"/>
          <w:szCs w:val="22"/>
          <w:lang w:eastAsia="en-US"/>
        </w:rPr>
        <w:t>Содержание пояснительной записки:</w:t>
      </w:r>
    </w:p>
    <w:p w14:paraId="4DCC533E" w14:textId="77777777" w:rsidR="006A0394" w:rsidRPr="001D2454" w:rsidRDefault="006A0394" w:rsidP="005B30CA">
      <w:pPr>
        <w:numPr>
          <w:ilvl w:val="0"/>
          <w:numId w:val="8"/>
        </w:numPr>
        <w:spacing w:before="120" w:after="120" w:line="240" w:lineRule="auto"/>
        <w:contextualSpacing/>
        <w:jc w:val="both"/>
        <w:rPr>
          <w:rFonts w:ascii="Times New Roman" w:eastAsiaTheme="minorHAnsi" w:hAnsi="Times New Roman"/>
          <w:sz w:val="22"/>
          <w:szCs w:val="22"/>
          <w:lang w:eastAsia="en-US"/>
        </w:rPr>
      </w:pPr>
      <w:r w:rsidRPr="001D2454">
        <w:rPr>
          <w:rFonts w:ascii="Times New Roman" w:eastAsiaTheme="minorHAnsi" w:hAnsi="Times New Roman"/>
          <w:sz w:val="22"/>
          <w:szCs w:val="22"/>
          <w:lang w:eastAsia="en-US"/>
        </w:rPr>
        <w:t>Оглавление;</w:t>
      </w:r>
    </w:p>
    <w:p w14:paraId="32A24359" w14:textId="77777777" w:rsidR="006A0394" w:rsidRPr="001D2454" w:rsidRDefault="006A0394" w:rsidP="005B30CA">
      <w:pPr>
        <w:numPr>
          <w:ilvl w:val="0"/>
          <w:numId w:val="8"/>
        </w:numPr>
        <w:spacing w:before="120" w:after="120" w:line="240" w:lineRule="auto"/>
        <w:contextualSpacing/>
        <w:jc w:val="both"/>
        <w:rPr>
          <w:rFonts w:ascii="Times New Roman" w:eastAsiaTheme="minorHAnsi" w:hAnsi="Times New Roman"/>
          <w:sz w:val="22"/>
          <w:szCs w:val="22"/>
          <w:lang w:eastAsia="en-US"/>
        </w:rPr>
      </w:pPr>
      <w:r w:rsidRPr="001D2454">
        <w:rPr>
          <w:rFonts w:ascii="Times New Roman" w:eastAsiaTheme="minorHAnsi" w:hAnsi="Times New Roman"/>
          <w:sz w:val="22"/>
          <w:szCs w:val="22"/>
          <w:lang w:eastAsia="en-US"/>
        </w:rPr>
        <w:t>Описание предметной области;</w:t>
      </w:r>
    </w:p>
    <w:p w14:paraId="15FE6E4C" w14:textId="77777777" w:rsidR="006A0394" w:rsidRPr="001D2454" w:rsidRDefault="006A0394" w:rsidP="005B30CA">
      <w:pPr>
        <w:numPr>
          <w:ilvl w:val="0"/>
          <w:numId w:val="8"/>
        </w:numPr>
        <w:spacing w:before="120" w:after="120" w:line="240" w:lineRule="auto"/>
        <w:contextualSpacing/>
        <w:jc w:val="both"/>
        <w:rPr>
          <w:rFonts w:ascii="Times New Roman" w:eastAsiaTheme="minorHAnsi" w:hAnsi="Times New Roman"/>
          <w:sz w:val="22"/>
          <w:szCs w:val="22"/>
          <w:lang w:eastAsia="en-US"/>
        </w:rPr>
      </w:pPr>
      <w:r w:rsidRPr="001D2454">
        <w:rPr>
          <w:rFonts w:ascii="Times New Roman" w:eastAsiaTheme="minorHAnsi" w:hAnsi="Times New Roman"/>
          <w:sz w:val="22"/>
          <w:szCs w:val="22"/>
          <w:lang w:eastAsia="en-US"/>
        </w:rPr>
        <w:t>Техническое задание;</w:t>
      </w:r>
    </w:p>
    <w:p w14:paraId="5CDA1F97" w14:textId="77777777" w:rsidR="006A0394" w:rsidRPr="001D2454" w:rsidRDefault="006A0394" w:rsidP="005B30CA">
      <w:pPr>
        <w:numPr>
          <w:ilvl w:val="0"/>
          <w:numId w:val="8"/>
        </w:numPr>
        <w:spacing w:before="120" w:after="120" w:line="240" w:lineRule="auto"/>
        <w:contextualSpacing/>
        <w:jc w:val="both"/>
        <w:rPr>
          <w:rFonts w:ascii="Times New Roman" w:eastAsiaTheme="minorHAnsi" w:hAnsi="Times New Roman"/>
          <w:sz w:val="22"/>
          <w:szCs w:val="22"/>
          <w:lang w:eastAsia="en-US"/>
        </w:rPr>
      </w:pPr>
      <w:r w:rsidRPr="001D2454">
        <w:rPr>
          <w:rFonts w:ascii="Times New Roman" w:eastAsiaTheme="minorHAnsi" w:hAnsi="Times New Roman"/>
          <w:sz w:val="22"/>
          <w:szCs w:val="22"/>
          <w:lang w:eastAsia="en-US"/>
        </w:rPr>
        <w:t>Схема декомпозиции технического задания;</w:t>
      </w:r>
    </w:p>
    <w:p w14:paraId="36FAD6B9" w14:textId="77777777" w:rsidR="006A0394" w:rsidRPr="001D2454" w:rsidRDefault="006A0394" w:rsidP="005B30CA">
      <w:pPr>
        <w:numPr>
          <w:ilvl w:val="0"/>
          <w:numId w:val="8"/>
        </w:numPr>
        <w:spacing w:before="120" w:after="120" w:line="240" w:lineRule="auto"/>
        <w:contextualSpacing/>
        <w:jc w:val="both"/>
        <w:rPr>
          <w:rFonts w:ascii="Times New Roman" w:eastAsiaTheme="minorHAnsi" w:hAnsi="Times New Roman"/>
          <w:sz w:val="22"/>
          <w:szCs w:val="22"/>
          <w:lang w:eastAsia="en-US"/>
        </w:rPr>
      </w:pPr>
      <w:r w:rsidRPr="001D2454">
        <w:rPr>
          <w:rFonts w:ascii="Times New Roman" w:eastAsiaTheme="minorHAnsi" w:hAnsi="Times New Roman"/>
          <w:sz w:val="22"/>
          <w:szCs w:val="22"/>
          <w:lang w:eastAsia="en-US"/>
        </w:rPr>
        <w:t>Чек-лист ручного тестирования с подробным описанием;</w:t>
      </w:r>
    </w:p>
    <w:p w14:paraId="500C3C24" w14:textId="77777777" w:rsidR="006A0394" w:rsidRPr="001D2454" w:rsidRDefault="006A0394" w:rsidP="005B30CA">
      <w:pPr>
        <w:numPr>
          <w:ilvl w:val="0"/>
          <w:numId w:val="8"/>
        </w:numPr>
        <w:spacing w:before="120" w:after="120" w:line="240" w:lineRule="auto"/>
        <w:contextualSpacing/>
        <w:jc w:val="both"/>
        <w:rPr>
          <w:rFonts w:ascii="Times New Roman" w:eastAsiaTheme="minorHAnsi" w:hAnsi="Times New Roman"/>
          <w:sz w:val="22"/>
          <w:szCs w:val="22"/>
          <w:lang w:eastAsia="en-US"/>
        </w:rPr>
      </w:pPr>
      <w:r w:rsidRPr="001D2454">
        <w:rPr>
          <w:rFonts w:ascii="Times New Roman" w:eastAsiaTheme="minorHAnsi" w:hAnsi="Times New Roman"/>
          <w:sz w:val="22"/>
          <w:szCs w:val="22"/>
          <w:lang w:eastAsia="en-US"/>
        </w:rPr>
        <w:t xml:space="preserve">Код тестов основных функций модуля </w:t>
      </w:r>
      <w:proofErr w:type="gramStart"/>
      <w:r w:rsidRPr="001D2454">
        <w:rPr>
          <w:rFonts w:ascii="Times New Roman" w:eastAsiaTheme="minorHAnsi" w:hAnsi="Times New Roman"/>
          <w:sz w:val="22"/>
          <w:szCs w:val="22"/>
          <w:lang w:eastAsia="en-US"/>
        </w:rPr>
        <w:t>согласно технического задания</w:t>
      </w:r>
      <w:proofErr w:type="gramEnd"/>
      <w:r w:rsidRPr="001D2454">
        <w:rPr>
          <w:rFonts w:ascii="Times New Roman" w:eastAsiaTheme="minorHAnsi" w:hAnsi="Times New Roman"/>
          <w:sz w:val="22"/>
          <w:szCs w:val="22"/>
          <w:lang w:eastAsia="en-US"/>
        </w:rPr>
        <w:t>;</w:t>
      </w:r>
    </w:p>
    <w:p w14:paraId="006C0F1E" w14:textId="77777777" w:rsidR="006A0394" w:rsidRPr="001D2454" w:rsidRDefault="006A0394" w:rsidP="005B30CA">
      <w:pPr>
        <w:numPr>
          <w:ilvl w:val="0"/>
          <w:numId w:val="8"/>
        </w:numPr>
        <w:spacing w:before="120" w:after="120" w:line="240" w:lineRule="auto"/>
        <w:contextualSpacing/>
        <w:jc w:val="both"/>
        <w:rPr>
          <w:rFonts w:ascii="Times New Roman" w:eastAsiaTheme="minorHAnsi" w:hAnsi="Times New Roman"/>
          <w:sz w:val="22"/>
          <w:szCs w:val="22"/>
          <w:lang w:eastAsia="en-US"/>
        </w:rPr>
      </w:pPr>
      <w:r w:rsidRPr="001D2454">
        <w:rPr>
          <w:rFonts w:ascii="Times New Roman" w:eastAsiaTheme="minorHAnsi" w:hAnsi="Times New Roman"/>
          <w:sz w:val="22"/>
          <w:szCs w:val="22"/>
          <w:lang w:eastAsia="en-US"/>
        </w:rPr>
        <w:t xml:space="preserve">Общий отчет о тестировании модуля; </w:t>
      </w:r>
    </w:p>
    <w:p w14:paraId="4C8CA3CD" w14:textId="77777777" w:rsidR="006A0394" w:rsidRPr="001D2454" w:rsidRDefault="006A0394" w:rsidP="005B30CA">
      <w:pPr>
        <w:numPr>
          <w:ilvl w:val="0"/>
          <w:numId w:val="8"/>
        </w:numPr>
        <w:spacing w:before="120" w:after="120" w:line="240" w:lineRule="auto"/>
        <w:contextualSpacing/>
        <w:jc w:val="both"/>
        <w:rPr>
          <w:rFonts w:ascii="Times New Roman" w:eastAsiaTheme="minorHAnsi" w:hAnsi="Times New Roman"/>
          <w:sz w:val="22"/>
          <w:szCs w:val="22"/>
          <w:lang w:eastAsia="en-US"/>
        </w:rPr>
      </w:pPr>
      <w:r w:rsidRPr="001D2454">
        <w:rPr>
          <w:rFonts w:ascii="Times New Roman" w:eastAsiaTheme="minorHAnsi" w:hAnsi="Times New Roman"/>
          <w:sz w:val="22"/>
          <w:szCs w:val="22"/>
          <w:lang w:eastAsia="en-US"/>
        </w:rPr>
        <w:t xml:space="preserve">Вся разработка должна вестись в </w:t>
      </w:r>
      <w:r w:rsidRPr="001D2454">
        <w:rPr>
          <w:rFonts w:ascii="Times New Roman" w:eastAsiaTheme="minorHAnsi" w:hAnsi="Times New Roman"/>
          <w:sz w:val="22"/>
          <w:szCs w:val="22"/>
          <w:lang w:val="en-US" w:eastAsia="en-US"/>
        </w:rPr>
        <w:t>Git</w:t>
      </w:r>
      <w:r w:rsidRPr="001D2454">
        <w:rPr>
          <w:rFonts w:ascii="Times New Roman" w:eastAsiaTheme="minorHAnsi" w:hAnsi="Times New Roman"/>
          <w:sz w:val="22"/>
          <w:szCs w:val="22"/>
          <w:lang w:eastAsia="en-US"/>
        </w:rPr>
        <w:t>;</w:t>
      </w:r>
    </w:p>
    <w:p w14:paraId="4A74C843" w14:textId="77777777" w:rsidR="006A0394" w:rsidRPr="001D2454" w:rsidRDefault="006A0394" w:rsidP="005B30CA">
      <w:pPr>
        <w:numPr>
          <w:ilvl w:val="0"/>
          <w:numId w:val="8"/>
        </w:numPr>
        <w:spacing w:before="120" w:after="120" w:line="240" w:lineRule="auto"/>
        <w:contextualSpacing/>
        <w:jc w:val="both"/>
        <w:rPr>
          <w:rFonts w:ascii="Times New Roman" w:eastAsiaTheme="minorHAnsi" w:hAnsi="Times New Roman"/>
          <w:sz w:val="22"/>
          <w:szCs w:val="22"/>
          <w:lang w:eastAsia="en-US"/>
        </w:rPr>
      </w:pPr>
      <w:r w:rsidRPr="001D2454">
        <w:rPr>
          <w:rFonts w:ascii="Times New Roman" w:eastAsiaTheme="minorHAnsi" w:hAnsi="Times New Roman"/>
          <w:sz w:val="22"/>
          <w:szCs w:val="22"/>
          <w:lang w:eastAsia="en-US"/>
        </w:rPr>
        <w:t>Заключение;</w:t>
      </w:r>
    </w:p>
    <w:p w14:paraId="7D33A101" w14:textId="77777777" w:rsidR="006A0394" w:rsidRPr="001D2454" w:rsidRDefault="006A0394" w:rsidP="005B30CA">
      <w:pPr>
        <w:numPr>
          <w:ilvl w:val="0"/>
          <w:numId w:val="8"/>
        </w:numPr>
        <w:spacing w:before="120" w:after="120" w:line="240" w:lineRule="auto"/>
        <w:contextualSpacing/>
        <w:jc w:val="both"/>
        <w:rPr>
          <w:rFonts w:ascii="Times New Roman" w:eastAsiaTheme="minorHAnsi" w:hAnsi="Times New Roman"/>
          <w:sz w:val="22"/>
          <w:szCs w:val="22"/>
          <w:lang w:eastAsia="en-US"/>
        </w:rPr>
      </w:pPr>
      <w:r w:rsidRPr="001D2454">
        <w:rPr>
          <w:rFonts w:ascii="Times New Roman" w:eastAsiaTheme="minorHAnsi" w:hAnsi="Times New Roman"/>
          <w:sz w:val="22"/>
          <w:szCs w:val="22"/>
          <w:lang w:eastAsia="en-US"/>
        </w:rPr>
        <w:t>Перечень используемой литературы.</w:t>
      </w:r>
    </w:p>
    <w:p w14:paraId="40B4AE6E" w14:textId="77777777" w:rsidR="006A0394" w:rsidRPr="001D2454" w:rsidRDefault="006A0394" w:rsidP="006A0394">
      <w:pPr>
        <w:spacing w:before="120" w:after="120" w:line="240" w:lineRule="auto"/>
        <w:jc w:val="both"/>
        <w:rPr>
          <w:rFonts w:ascii="Times New Roman" w:eastAsiaTheme="minorHAnsi" w:hAnsi="Times New Roman"/>
          <w:sz w:val="22"/>
          <w:szCs w:val="22"/>
          <w:lang w:eastAsia="en-US"/>
        </w:rPr>
      </w:pPr>
      <w:r w:rsidRPr="001D2454">
        <w:rPr>
          <w:rFonts w:ascii="Times New Roman" w:eastAsiaTheme="minorHAnsi" w:hAnsi="Times New Roman"/>
          <w:sz w:val="22"/>
          <w:szCs w:val="22"/>
          <w:lang w:eastAsia="en-US"/>
        </w:rPr>
        <w:t>Средства разработки</w:t>
      </w:r>
    </w:p>
    <w:p w14:paraId="6E949098" w14:textId="77777777" w:rsidR="006A0394" w:rsidRPr="001D2454" w:rsidRDefault="006A0394" w:rsidP="006A0394">
      <w:pPr>
        <w:spacing w:before="120" w:after="120" w:line="240" w:lineRule="auto"/>
        <w:ind w:left="426"/>
        <w:jc w:val="both"/>
        <w:rPr>
          <w:rFonts w:ascii="Times New Roman" w:eastAsiaTheme="minorHAnsi" w:hAnsi="Times New Roman"/>
          <w:sz w:val="22"/>
          <w:szCs w:val="22"/>
          <w:lang w:eastAsia="en-US"/>
        </w:rPr>
      </w:pPr>
      <w:r w:rsidRPr="001D2454">
        <w:rPr>
          <w:rFonts w:ascii="Times New Roman" w:eastAsiaTheme="minorHAnsi" w:hAnsi="Times New Roman"/>
          <w:sz w:val="22"/>
          <w:szCs w:val="22"/>
          <w:lang w:eastAsia="en-US"/>
        </w:rPr>
        <w:t xml:space="preserve">Операционная система: </w:t>
      </w:r>
      <w:r w:rsidRPr="001D2454">
        <w:rPr>
          <w:rFonts w:ascii="Times New Roman" w:eastAsiaTheme="minorHAnsi" w:hAnsi="Times New Roman"/>
          <w:sz w:val="22"/>
          <w:szCs w:val="22"/>
          <w:lang w:val="en-US" w:eastAsia="en-US"/>
        </w:rPr>
        <w:t>Windows</w:t>
      </w:r>
      <w:r w:rsidRPr="001D2454">
        <w:rPr>
          <w:rFonts w:ascii="Times New Roman" w:eastAsiaTheme="minorHAnsi" w:hAnsi="Times New Roman"/>
          <w:sz w:val="22"/>
          <w:szCs w:val="22"/>
          <w:lang w:eastAsia="en-US"/>
        </w:rPr>
        <w:t xml:space="preserve"> 8.1, </w:t>
      </w:r>
      <w:r w:rsidRPr="001D2454">
        <w:rPr>
          <w:rFonts w:ascii="Times New Roman" w:eastAsiaTheme="minorHAnsi" w:hAnsi="Times New Roman"/>
          <w:sz w:val="22"/>
          <w:szCs w:val="22"/>
          <w:lang w:val="en-US" w:eastAsia="en-US"/>
        </w:rPr>
        <w:t>Windows</w:t>
      </w:r>
      <w:r w:rsidRPr="001D2454">
        <w:rPr>
          <w:rFonts w:ascii="Times New Roman" w:eastAsiaTheme="minorHAnsi" w:hAnsi="Times New Roman"/>
          <w:sz w:val="22"/>
          <w:szCs w:val="22"/>
          <w:lang w:eastAsia="en-US"/>
        </w:rPr>
        <w:t xml:space="preserve"> 10, </w:t>
      </w:r>
      <w:r w:rsidRPr="001D2454">
        <w:rPr>
          <w:rFonts w:ascii="Times New Roman" w:eastAsiaTheme="minorHAnsi" w:hAnsi="Times New Roman"/>
          <w:sz w:val="22"/>
          <w:szCs w:val="22"/>
          <w:lang w:val="en-US" w:eastAsia="en-US"/>
        </w:rPr>
        <w:t>Windows</w:t>
      </w:r>
      <w:r w:rsidRPr="001D2454">
        <w:rPr>
          <w:rFonts w:ascii="Times New Roman" w:eastAsiaTheme="minorHAnsi" w:hAnsi="Times New Roman"/>
          <w:sz w:val="22"/>
          <w:szCs w:val="22"/>
          <w:lang w:eastAsia="en-US"/>
        </w:rPr>
        <w:t xml:space="preserve"> 11, </w:t>
      </w:r>
      <w:r w:rsidRPr="001D2454">
        <w:rPr>
          <w:rFonts w:ascii="Times New Roman" w:eastAsiaTheme="minorHAnsi" w:hAnsi="Times New Roman"/>
          <w:sz w:val="22"/>
          <w:szCs w:val="22"/>
          <w:lang w:val="en-US" w:eastAsia="en-US"/>
        </w:rPr>
        <w:t>Ubuntu</w:t>
      </w:r>
      <w:r w:rsidRPr="001D2454">
        <w:rPr>
          <w:rFonts w:ascii="Times New Roman" w:eastAsiaTheme="minorHAnsi" w:hAnsi="Times New Roman"/>
          <w:sz w:val="22"/>
          <w:szCs w:val="22"/>
          <w:lang w:eastAsia="en-US"/>
        </w:rPr>
        <w:t xml:space="preserve"> (по выбору студента).</w:t>
      </w:r>
    </w:p>
    <w:p w14:paraId="547C00DE" w14:textId="77777777" w:rsidR="006A0394" w:rsidRPr="001D2454" w:rsidRDefault="006A0394" w:rsidP="006A0394">
      <w:pPr>
        <w:spacing w:before="120" w:after="120" w:line="240" w:lineRule="auto"/>
        <w:ind w:left="426"/>
        <w:jc w:val="both"/>
        <w:rPr>
          <w:rFonts w:ascii="Times New Roman" w:eastAsiaTheme="minorHAnsi" w:hAnsi="Times New Roman"/>
          <w:sz w:val="22"/>
          <w:szCs w:val="22"/>
          <w:lang w:val="en-US" w:eastAsia="en-US"/>
        </w:rPr>
      </w:pPr>
      <w:r w:rsidRPr="001D2454">
        <w:rPr>
          <w:rFonts w:ascii="Times New Roman" w:eastAsiaTheme="minorHAnsi" w:hAnsi="Times New Roman"/>
          <w:sz w:val="22"/>
          <w:szCs w:val="22"/>
          <w:lang w:eastAsia="en-US"/>
        </w:rPr>
        <w:t>Средства</w:t>
      </w:r>
      <w:r w:rsidRPr="001D2454">
        <w:rPr>
          <w:rFonts w:ascii="Times New Roman" w:eastAsiaTheme="minorHAnsi" w:hAnsi="Times New Roman"/>
          <w:sz w:val="22"/>
          <w:szCs w:val="22"/>
          <w:lang w:val="en-US" w:eastAsia="en-US"/>
        </w:rPr>
        <w:t xml:space="preserve"> </w:t>
      </w:r>
      <w:r w:rsidRPr="001D2454">
        <w:rPr>
          <w:rFonts w:ascii="Times New Roman" w:eastAsiaTheme="minorHAnsi" w:hAnsi="Times New Roman"/>
          <w:sz w:val="22"/>
          <w:szCs w:val="22"/>
          <w:lang w:eastAsia="en-US"/>
        </w:rPr>
        <w:t>разработки</w:t>
      </w:r>
      <w:r w:rsidRPr="001D2454">
        <w:rPr>
          <w:rFonts w:ascii="Times New Roman" w:eastAsiaTheme="minorHAnsi" w:hAnsi="Times New Roman"/>
          <w:sz w:val="22"/>
          <w:szCs w:val="22"/>
          <w:lang w:val="en-US" w:eastAsia="en-US"/>
        </w:rPr>
        <w:t>: Visual Studio 2019, Visual Studio 2022, PyCharm, Visual Studio Code (</w:t>
      </w:r>
      <w:r w:rsidRPr="001D2454">
        <w:rPr>
          <w:rFonts w:ascii="Times New Roman" w:eastAsiaTheme="minorHAnsi" w:hAnsi="Times New Roman"/>
          <w:sz w:val="22"/>
          <w:szCs w:val="22"/>
          <w:lang w:eastAsia="en-US"/>
        </w:rPr>
        <w:t>на</w:t>
      </w:r>
      <w:r w:rsidRPr="001D2454">
        <w:rPr>
          <w:rFonts w:ascii="Times New Roman" w:eastAsiaTheme="minorHAnsi" w:hAnsi="Times New Roman"/>
          <w:sz w:val="22"/>
          <w:szCs w:val="22"/>
          <w:lang w:val="en-US" w:eastAsia="en-US"/>
        </w:rPr>
        <w:t xml:space="preserve"> </w:t>
      </w:r>
      <w:r w:rsidRPr="001D2454">
        <w:rPr>
          <w:rFonts w:ascii="Times New Roman" w:eastAsiaTheme="minorHAnsi" w:hAnsi="Times New Roman"/>
          <w:sz w:val="22"/>
          <w:szCs w:val="22"/>
          <w:lang w:eastAsia="en-US"/>
        </w:rPr>
        <w:t>выбор</w:t>
      </w:r>
      <w:r w:rsidRPr="001D2454">
        <w:rPr>
          <w:rFonts w:ascii="Times New Roman" w:eastAsiaTheme="minorHAnsi" w:hAnsi="Times New Roman"/>
          <w:sz w:val="22"/>
          <w:szCs w:val="22"/>
          <w:lang w:val="en-US" w:eastAsia="en-US"/>
        </w:rPr>
        <w:t xml:space="preserve"> </w:t>
      </w:r>
      <w:r w:rsidRPr="001D2454">
        <w:rPr>
          <w:rFonts w:ascii="Times New Roman" w:eastAsiaTheme="minorHAnsi" w:hAnsi="Times New Roman"/>
          <w:sz w:val="22"/>
          <w:szCs w:val="22"/>
          <w:lang w:eastAsia="en-US"/>
        </w:rPr>
        <w:t>студента</w:t>
      </w:r>
      <w:r w:rsidRPr="001D2454">
        <w:rPr>
          <w:rFonts w:ascii="Times New Roman" w:eastAsiaTheme="minorHAnsi" w:hAnsi="Times New Roman"/>
          <w:sz w:val="22"/>
          <w:szCs w:val="22"/>
          <w:lang w:val="en-US" w:eastAsia="en-US"/>
        </w:rPr>
        <w:t>).</w:t>
      </w:r>
    </w:p>
    <w:p w14:paraId="343A22FC" w14:textId="77777777" w:rsidR="006A0394" w:rsidRPr="001D2454" w:rsidRDefault="006A0394" w:rsidP="006A0394">
      <w:pPr>
        <w:spacing w:before="120" w:after="120" w:line="240" w:lineRule="auto"/>
        <w:ind w:left="426"/>
        <w:jc w:val="both"/>
        <w:rPr>
          <w:rFonts w:ascii="Times New Roman" w:eastAsiaTheme="minorHAnsi" w:hAnsi="Times New Roman"/>
          <w:sz w:val="22"/>
          <w:szCs w:val="22"/>
          <w:lang w:val="en-US" w:eastAsia="en-US"/>
        </w:rPr>
      </w:pPr>
      <w:r w:rsidRPr="001D2454">
        <w:rPr>
          <w:rFonts w:ascii="Times New Roman" w:eastAsiaTheme="minorHAnsi" w:hAnsi="Times New Roman"/>
          <w:sz w:val="22"/>
          <w:szCs w:val="22"/>
          <w:lang w:eastAsia="en-US"/>
        </w:rPr>
        <w:t>Языки</w:t>
      </w:r>
      <w:r w:rsidRPr="001D2454">
        <w:rPr>
          <w:rFonts w:ascii="Times New Roman" w:eastAsiaTheme="minorHAnsi" w:hAnsi="Times New Roman"/>
          <w:sz w:val="22"/>
          <w:szCs w:val="22"/>
          <w:lang w:val="en-US" w:eastAsia="en-US"/>
        </w:rPr>
        <w:t xml:space="preserve"> </w:t>
      </w:r>
      <w:r w:rsidRPr="001D2454">
        <w:rPr>
          <w:rFonts w:ascii="Times New Roman" w:eastAsiaTheme="minorHAnsi" w:hAnsi="Times New Roman"/>
          <w:sz w:val="22"/>
          <w:szCs w:val="22"/>
          <w:lang w:eastAsia="en-US"/>
        </w:rPr>
        <w:t>разработки</w:t>
      </w:r>
      <w:r w:rsidRPr="001D2454">
        <w:rPr>
          <w:rFonts w:ascii="Times New Roman" w:eastAsiaTheme="minorHAnsi" w:hAnsi="Times New Roman"/>
          <w:sz w:val="22"/>
          <w:szCs w:val="22"/>
          <w:lang w:val="en-US" w:eastAsia="en-US"/>
        </w:rPr>
        <w:t xml:space="preserve">: </w:t>
      </w:r>
      <w:r w:rsidRPr="001D2454">
        <w:rPr>
          <w:rFonts w:ascii="Times New Roman" w:eastAsiaTheme="minorHAnsi" w:hAnsi="Times New Roman"/>
          <w:sz w:val="22"/>
          <w:szCs w:val="22"/>
          <w:lang w:eastAsia="en-US"/>
        </w:rPr>
        <w:t>С</w:t>
      </w:r>
      <w:r w:rsidRPr="001D2454">
        <w:rPr>
          <w:rFonts w:ascii="Times New Roman" w:eastAsiaTheme="minorHAnsi" w:hAnsi="Times New Roman"/>
          <w:sz w:val="22"/>
          <w:szCs w:val="22"/>
          <w:lang w:val="en-US" w:eastAsia="en-US"/>
        </w:rPr>
        <w:t xml:space="preserve">#/Python, CSS, HTML, </w:t>
      </w:r>
      <w:proofErr w:type="spellStart"/>
      <w:r w:rsidRPr="001D2454">
        <w:rPr>
          <w:rFonts w:ascii="Times New Roman" w:eastAsiaTheme="minorHAnsi" w:hAnsi="Times New Roman"/>
          <w:sz w:val="22"/>
          <w:szCs w:val="22"/>
          <w:lang w:val="en-US" w:eastAsia="en-US"/>
        </w:rPr>
        <w:t>Javascript</w:t>
      </w:r>
      <w:proofErr w:type="spellEnd"/>
      <w:r w:rsidRPr="001D2454">
        <w:rPr>
          <w:rFonts w:ascii="Times New Roman" w:eastAsiaTheme="minorHAnsi" w:hAnsi="Times New Roman"/>
          <w:sz w:val="22"/>
          <w:szCs w:val="22"/>
          <w:lang w:val="en-US" w:eastAsia="en-US"/>
        </w:rPr>
        <w:t>.</w:t>
      </w:r>
    </w:p>
    <w:p w14:paraId="355CEB53" w14:textId="77777777" w:rsidR="006A0394" w:rsidRPr="001D2454" w:rsidRDefault="006A0394" w:rsidP="006A0394">
      <w:pPr>
        <w:spacing w:before="120" w:after="120" w:line="240" w:lineRule="auto"/>
        <w:ind w:left="426"/>
        <w:jc w:val="both"/>
        <w:rPr>
          <w:rFonts w:ascii="Times New Roman" w:eastAsiaTheme="minorHAnsi" w:hAnsi="Times New Roman"/>
          <w:sz w:val="22"/>
          <w:szCs w:val="22"/>
          <w:lang w:val="en-US" w:eastAsia="en-US"/>
        </w:rPr>
      </w:pPr>
      <w:r w:rsidRPr="001D2454">
        <w:rPr>
          <w:rFonts w:ascii="Times New Roman" w:eastAsiaTheme="minorHAnsi" w:hAnsi="Times New Roman"/>
          <w:sz w:val="22"/>
          <w:szCs w:val="22"/>
          <w:lang w:eastAsia="en-US"/>
        </w:rPr>
        <w:t>СУБД</w:t>
      </w:r>
      <w:r w:rsidRPr="001D2454">
        <w:rPr>
          <w:rFonts w:ascii="Times New Roman" w:eastAsiaTheme="minorHAnsi" w:hAnsi="Times New Roman"/>
          <w:sz w:val="22"/>
          <w:szCs w:val="22"/>
          <w:lang w:val="en-US" w:eastAsia="en-US"/>
        </w:rPr>
        <w:t>: MS SQL Server, PostgreSQL (</w:t>
      </w:r>
      <w:r w:rsidRPr="001D2454">
        <w:rPr>
          <w:rFonts w:ascii="Times New Roman" w:eastAsiaTheme="minorHAnsi" w:hAnsi="Times New Roman"/>
          <w:sz w:val="22"/>
          <w:szCs w:val="22"/>
          <w:lang w:eastAsia="en-US"/>
        </w:rPr>
        <w:t>на</w:t>
      </w:r>
      <w:r w:rsidRPr="001D2454">
        <w:rPr>
          <w:rFonts w:ascii="Times New Roman" w:eastAsiaTheme="minorHAnsi" w:hAnsi="Times New Roman"/>
          <w:sz w:val="22"/>
          <w:szCs w:val="22"/>
          <w:lang w:val="en-US" w:eastAsia="en-US"/>
        </w:rPr>
        <w:t xml:space="preserve"> </w:t>
      </w:r>
      <w:r w:rsidRPr="001D2454">
        <w:rPr>
          <w:rFonts w:ascii="Times New Roman" w:eastAsiaTheme="minorHAnsi" w:hAnsi="Times New Roman"/>
          <w:sz w:val="22"/>
          <w:szCs w:val="22"/>
          <w:lang w:eastAsia="en-US"/>
        </w:rPr>
        <w:t>выбор</w:t>
      </w:r>
      <w:r w:rsidRPr="001D2454">
        <w:rPr>
          <w:rFonts w:ascii="Times New Roman" w:eastAsiaTheme="minorHAnsi" w:hAnsi="Times New Roman"/>
          <w:sz w:val="22"/>
          <w:szCs w:val="22"/>
          <w:lang w:val="en-US" w:eastAsia="en-US"/>
        </w:rPr>
        <w:t xml:space="preserve"> </w:t>
      </w:r>
      <w:r w:rsidRPr="001D2454">
        <w:rPr>
          <w:rFonts w:ascii="Times New Roman" w:eastAsiaTheme="minorHAnsi" w:hAnsi="Times New Roman"/>
          <w:sz w:val="22"/>
          <w:szCs w:val="22"/>
          <w:lang w:eastAsia="en-US"/>
        </w:rPr>
        <w:t>студента</w:t>
      </w:r>
      <w:r w:rsidRPr="001D2454">
        <w:rPr>
          <w:rFonts w:ascii="Times New Roman" w:eastAsiaTheme="minorHAnsi" w:hAnsi="Times New Roman"/>
          <w:sz w:val="22"/>
          <w:szCs w:val="22"/>
          <w:lang w:val="en-US" w:eastAsia="en-US"/>
        </w:rPr>
        <w:t>).</w:t>
      </w:r>
    </w:p>
    <w:p w14:paraId="48BC9775" w14:textId="77777777" w:rsidR="006A0394" w:rsidRPr="001D2454" w:rsidRDefault="006A0394" w:rsidP="0053471D">
      <w:pPr>
        <w:pStyle w:val="a1"/>
        <w:rPr>
          <w:rFonts w:eastAsiaTheme="minorHAnsi"/>
          <w:lang w:val="en-US" w:eastAsia="en-US"/>
        </w:rPr>
      </w:pPr>
    </w:p>
    <w:p w14:paraId="060B4836" w14:textId="77777777" w:rsidR="006A0394" w:rsidRPr="001D2454" w:rsidRDefault="006A0394" w:rsidP="006A0394">
      <w:pPr>
        <w:spacing w:before="240" w:after="240" w:line="240" w:lineRule="auto"/>
        <w:jc w:val="both"/>
        <w:rPr>
          <w:rFonts w:ascii="Times New Roman" w:eastAsiaTheme="minorHAnsi" w:hAnsi="Times New Roman"/>
          <w:sz w:val="22"/>
          <w:szCs w:val="22"/>
          <w:lang w:eastAsia="en-US"/>
        </w:rPr>
      </w:pPr>
      <w:r w:rsidRPr="001D2454">
        <w:rPr>
          <w:rFonts w:ascii="Times New Roman" w:eastAsiaTheme="minorHAnsi" w:hAnsi="Times New Roman"/>
          <w:sz w:val="22"/>
          <w:szCs w:val="22"/>
          <w:lang w:eastAsia="en-US"/>
        </w:rPr>
        <w:t>Дата выдачи задания: 18 марта 2026 года.</w:t>
      </w:r>
    </w:p>
    <w:p w14:paraId="79DDF7E3" w14:textId="77777777" w:rsidR="006A0394" w:rsidRPr="001D2454" w:rsidRDefault="006A0394" w:rsidP="006A0394">
      <w:pPr>
        <w:spacing w:before="240" w:after="240" w:line="240" w:lineRule="auto"/>
        <w:jc w:val="both"/>
        <w:rPr>
          <w:rFonts w:ascii="Times New Roman" w:eastAsiaTheme="minorHAnsi" w:hAnsi="Times New Roman"/>
          <w:sz w:val="22"/>
          <w:szCs w:val="22"/>
          <w:lang w:eastAsia="en-US"/>
        </w:rPr>
      </w:pPr>
      <w:r w:rsidRPr="001D2454">
        <w:rPr>
          <w:rFonts w:ascii="Times New Roman" w:eastAsiaTheme="minorHAnsi" w:hAnsi="Times New Roman"/>
          <w:sz w:val="22"/>
          <w:szCs w:val="22"/>
          <w:lang w:eastAsia="en-US"/>
        </w:rPr>
        <w:t>Срок сдачи работы: 20 мая 2026 года.</w:t>
      </w:r>
    </w:p>
    <w:p w14:paraId="537BA91D" w14:textId="77777777" w:rsidR="006A0394" w:rsidRPr="001D2454" w:rsidRDefault="006A0394" w:rsidP="006A0394">
      <w:pPr>
        <w:spacing w:before="240" w:after="240" w:line="240" w:lineRule="auto"/>
        <w:jc w:val="both"/>
        <w:rPr>
          <w:rFonts w:ascii="Times New Roman" w:eastAsiaTheme="minorHAnsi" w:hAnsi="Times New Roman"/>
          <w:sz w:val="22"/>
          <w:szCs w:val="22"/>
          <w:lang w:eastAsia="en-US"/>
        </w:rPr>
      </w:pPr>
      <w:r w:rsidRPr="001D2454">
        <w:rPr>
          <w:rFonts w:ascii="Times New Roman" w:eastAsiaTheme="minorHAnsi" w:hAnsi="Times New Roman"/>
          <w:sz w:val="22"/>
          <w:szCs w:val="22"/>
          <w:lang w:eastAsia="en-US"/>
        </w:rPr>
        <w:t xml:space="preserve">Преподаватель: Михайлов К.Г. </w:t>
      </w:r>
    </w:p>
    <w:p w14:paraId="4A139BDF" w14:textId="77777777" w:rsidR="006A0394" w:rsidRPr="001D2454" w:rsidRDefault="006A0394" w:rsidP="006A0394">
      <w:pPr>
        <w:spacing w:before="240" w:after="240" w:line="240" w:lineRule="auto"/>
        <w:jc w:val="both"/>
        <w:rPr>
          <w:rFonts w:ascii="Times New Roman" w:eastAsiaTheme="minorHAnsi" w:hAnsi="Times New Roman"/>
          <w:sz w:val="22"/>
          <w:szCs w:val="22"/>
          <w:lang w:eastAsia="en-US"/>
        </w:rPr>
      </w:pPr>
      <w:r w:rsidRPr="001D2454">
        <w:rPr>
          <w:rFonts w:ascii="Times New Roman" w:eastAsiaTheme="minorHAnsi" w:hAnsi="Times New Roman"/>
          <w:sz w:val="22"/>
          <w:szCs w:val="22"/>
          <w:lang w:eastAsia="en-US"/>
        </w:rPr>
        <w:t>Задание принял к исполнению студент: _____________________________________</w:t>
      </w:r>
    </w:p>
    <w:p w14:paraId="1EACCCB8" w14:textId="77777777" w:rsidR="006A0394" w:rsidRPr="001D2454" w:rsidRDefault="006A0394" w:rsidP="0053471D">
      <w:pPr>
        <w:pStyle w:val="10"/>
      </w:pPr>
    </w:p>
    <w:p w14:paraId="4FBFD173" w14:textId="77777777" w:rsidR="006A0394" w:rsidRPr="001D2454" w:rsidRDefault="006A0394" w:rsidP="0053471D">
      <w:pPr>
        <w:pStyle w:val="10"/>
      </w:pPr>
    </w:p>
    <w:p w14:paraId="09560F6F" w14:textId="77777777" w:rsidR="006A0394" w:rsidRPr="001D2454" w:rsidRDefault="006A0394" w:rsidP="006A0394">
      <w:pPr>
        <w:spacing w:before="240" w:after="240" w:line="240" w:lineRule="auto"/>
        <w:jc w:val="both"/>
        <w:rPr>
          <w:rFonts w:ascii="Times New Roman" w:eastAsiaTheme="minorHAnsi" w:hAnsi="Times New Roman"/>
          <w:bCs/>
          <w:iCs/>
          <w:sz w:val="24"/>
          <w:szCs w:val="24"/>
          <w:lang w:eastAsia="en-US"/>
        </w:rPr>
      </w:pPr>
      <w:r w:rsidRPr="001D2454">
        <w:rPr>
          <w:rFonts w:ascii="Times New Roman" w:eastAsiaTheme="minorHAnsi" w:hAnsi="Times New Roman"/>
          <w:bCs/>
          <w:iCs/>
          <w:sz w:val="24"/>
          <w:szCs w:val="24"/>
          <w:lang w:eastAsia="en-US"/>
        </w:rPr>
        <w:lastRenderedPageBreak/>
        <w:t>Запрос пользователя на разработку консольной системы заметок.</w:t>
      </w:r>
    </w:p>
    <w:p w14:paraId="459ACECB" w14:textId="77777777" w:rsidR="006A0394" w:rsidRPr="001D2454" w:rsidRDefault="006A0394" w:rsidP="006A0394">
      <w:pPr>
        <w:spacing w:before="240" w:after="240" w:line="240" w:lineRule="auto"/>
        <w:jc w:val="both"/>
        <w:rPr>
          <w:rFonts w:ascii="Times New Roman" w:eastAsiaTheme="minorHAnsi" w:hAnsi="Times New Roman"/>
          <w:sz w:val="24"/>
          <w:szCs w:val="24"/>
          <w:lang w:eastAsia="en-US"/>
        </w:rPr>
      </w:pPr>
      <w:r w:rsidRPr="001D2454">
        <w:rPr>
          <w:rFonts w:ascii="Times New Roman" w:eastAsiaTheme="minorHAnsi" w:hAnsi="Times New Roman"/>
          <w:sz w:val="24"/>
          <w:szCs w:val="24"/>
          <w:lang w:eastAsia="en-US"/>
        </w:rPr>
        <w:tab/>
        <w:t xml:space="preserve">У меня маленький бизнес по предоставлению своего </w:t>
      </w:r>
      <w:r w:rsidRPr="001D2454">
        <w:rPr>
          <w:rFonts w:ascii="Times New Roman" w:eastAsiaTheme="minorHAnsi" w:hAnsi="Times New Roman"/>
          <w:sz w:val="24"/>
          <w:szCs w:val="24"/>
          <w:lang w:val="en-US" w:eastAsia="en-US"/>
        </w:rPr>
        <w:t>VPN</w:t>
      </w:r>
      <w:r w:rsidRPr="001D2454">
        <w:rPr>
          <w:rFonts w:ascii="Times New Roman" w:eastAsiaTheme="minorHAnsi" w:hAnsi="Times New Roman"/>
          <w:sz w:val="24"/>
          <w:szCs w:val="24"/>
          <w:lang w:eastAsia="en-US"/>
        </w:rPr>
        <w:t xml:space="preserve"> сервиса для людей. Я развернул для этого свою ИТ </w:t>
      </w:r>
      <w:proofErr w:type="gramStart"/>
      <w:r w:rsidRPr="001D2454">
        <w:rPr>
          <w:rFonts w:ascii="Times New Roman" w:eastAsiaTheme="minorHAnsi" w:hAnsi="Times New Roman"/>
          <w:sz w:val="24"/>
          <w:szCs w:val="24"/>
          <w:lang w:eastAsia="en-US"/>
        </w:rPr>
        <w:t>инфраструктуру</w:t>
      </w:r>
      <w:proofErr w:type="gramEnd"/>
      <w:r w:rsidRPr="001D2454">
        <w:rPr>
          <w:rFonts w:ascii="Times New Roman" w:eastAsiaTheme="minorHAnsi" w:hAnsi="Times New Roman"/>
          <w:sz w:val="24"/>
          <w:szCs w:val="24"/>
          <w:lang w:eastAsia="en-US"/>
        </w:rPr>
        <w:t xml:space="preserve"> в которой есть сервера приложений, шлюзы, сервера БД, балансировщики и т.д. Мне нужна система (консольный клиент), которую я могу запустить и создать заметку на любом устройстве своего ИТ ландшафта. Так же я хочу, чтобы при запуске моя система сама проверяла обновления и автоматически обновлялась. Для безопасности и возможности работать в ней нескольким людям нужна система аутентификации. Так же я хочу получать статистику нагруженных систем (</w:t>
      </w:r>
      <w:r w:rsidRPr="001D2454">
        <w:rPr>
          <w:rFonts w:ascii="Times New Roman" w:eastAsiaTheme="minorHAnsi" w:hAnsi="Times New Roman"/>
          <w:sz w:val="24"/>
          <w:szCs w:val="24"/>
          <w:lang w:val="en-US" w:eastAsia="en-US"/>
        </w:rPr>
        <w:t>CPU</w:t>
      </w:r>
      <w:r w:rsidRPr="001D2454">
        <w:rPr>
          <w:rFonts w:ascii="Times New Roman" w:eastAsiaTheme="minorHAnsi" w:hAnsi="Times New Roman"/>
          <w:sz w:val="24"/>
          <w:szCs w:val="24"/>
          <w:lang w:eastAsia="en-US"/>
        </w:rPr>
        <w:t xml:space="preserve">, </w:t>
      </w:r>
      <w:r w:rsidRPr="001D2454">
        <w:rPr>
          <w:rFonts w:ascii="Times New Roman" w:eastAsiaTheme="minorHAnsi" w:hAnsi="Times New Roman"/>
          <w:sz w:val="24"/>
          <w:szCs w:val="24"/>
          <w:lang w:val="en-US" w:eastAsia="en-US"/>
        </w:rPr>
        <w:t>RAM</w:t>
      </w:r>
      <w:r w:rsidRPr="001D2454">
        <w:rPr>
          <w:rFonts w:ascii="Times New Roman" w:eastAsiaTheme="minorHAnsi" w:hAnsi="Times New Roman"/>
          <w:sz w:val="24"/>
          <w:szCs w:val="24"/>
          <w:lang w:eastAsia="en-US"/>
        </w:rPr>
        <w:t xml:space="preserve">, </w:t>
      </w:r>
      <w:r w:rsidRPr="001D2454">
        <w:rPr>
          <w:rFonts w:ascii="Times New Roman" w:eastAsiaTheme="minorHAnsi" w:hAnsi="Times New Roman"/>
          <w:sz w:val="24"/>
          <w:szCs w:val="24"/>
          <w:lang w:val="en-US" w:eastAsia="en-US"/>
        </w:rPr>
        <w:t>HDD</w:t>
      </w:r>
      <w:r w:rsidRPr="001D2454">
        <w:rPr>
          <w:rFonts w:ascii="Times New Roman" w:eastAsiaTheme="minorHAnsi" w:hAnsi="Times New Roman"/>
          <w:sz w:val="24"/>
          <w:szCs w:val="24"/>
          <w:lang w:eastAsia="en-US"/>
        </w:rPr>
        <w:t xml:space="preserve">) </w:t>
      </w:r>
      <w:r w:rsidRPr="001D2454">
        <w:rPr>
          <w:rFonts w:ascii="Times New Roman" w:eastAsiaTheme="minorHAnsi" w:hAnsi="Times New Roman"/>
          <w:sz w:val="24"/>
          <w:szCs w:val="24"/>
          <w:lang w:val="en-US" w:eastAsia="en-US"/>
        </w:rPr>
        <w:t>c</w:t>
      </w:r>
      <w:r w:rsidRPr="001D2454">
        <w:rPr>
          <w:rFonts w:ascii="Times New Roman" w:eastAsiaTheme="minorHAnsi" w:hAnsi="Times New Roman"/>
          <w:sz w:val="24"/>
          <w:szCs w:val="24"/>
          <w:lang w:eastAsia="en-US"/>
        </w:rPr>
        <w:t xml:space="preserve"> </w:t>
      </w:r>
      <w:proofErr w:type="gramStart"/>
      <w:r w:rsidRPr="001D2454">
        <w:rPr>
          <w:rFonts w:ascii="Times New Roman" w:eastAsiaTheme="minorHAnsi" w:hAnsi="Times New Roman"/>
          <w:sz w:val="24"/>
          <w:szCs w:val="24"/>
          <w:lang w:eastAsia="en-US"/>
        </w:rPr>
        <w:t>устройств</w:t>
      </w:r>
      <w:proofErr w:type="gramEnd"/>
      <w:r w:rsidRPr="001D2454">
        <w:rPr>
          <w:rFonts w:ascii="Times New Roman" w:eastAsiaTheme="minorHAnsi" w:hAnsi="Times New Roman"/>
          <w:sz w:val="24"/>
          <w:szCs w:val="24"/>
          <w:lang w:eastAsia="en-US"/>
        </w:rPr>
        <w:t xml:space="preserve"> которые мне интересны. Так же я хочу иметь возможность смотреть логи безопасности системы.</w:t>
      </w:r>
    </w:p>
    <w:p w14:paraId="5EFC27CC" w14:textId="77777777" w:rsidR="006A0394" w:rsidRPr="001D2454" w:rsidRDefault="006A0394" w:rsidP="006A0394">
      <w:pPr>
        <w:spacing w:before="240" w:after="240" w:line="240" w:lineRule="auto"/>
        <w:jc w:val="both"/>
        <w:rPr>
          <w:rFonts w:ascii="Times New Roman" w:eastAsiaTheme="minorHAnsi" w:hAnsi="Times New Roman"/>
          <w:sz w:val="24"/>
          <w:szCs w:val="24"/>
          <w:lang w:eastAsia="en-US"/>
        </w:rPr>
      </w:pPr>
      <w:r w:rsidRPr="001D2454">
        <w:rPr>
          <w:rFonts w:ascii="Times New Roman" w:eastAsiaTheme="minorHAnsi" w:hAnsi="Times New Roman"/>
          <w:sz w:val="24"/>
          <w:szCs w:val="24"/>
          <w:lang w:eastAsia="en-US"/>
        </w:rPr>
        <w:tab/>
        <w:t xml:space="preserve">Как я это вижу, допустим я залогинился на </w:t>
      </w:r>
      <w:proofErr w:type="gramStart"/>
      <w:r w:rsidRPr="001D2454">
        <w:rPr>
          <w:rFonts w:ascii="Times New Roman" w:eastAsiaTheme="minorHAnsi" w:hAnsi="Times New Roman"/>
          <w:sz w:val="24"/>
          <w:szCs w:val="24"/>
          <w:lang w:eastAsia="en-US"/>
        </w:rPr>
        <w:t>сервер</w:t>
      </w:r>
      <w:proofErr w:type="gramEnd"/>
      <w:r w:rsidRPr="001D2454">
        <w:rPr>
          <w:rFonts w:ascii="Times New Roman" w:eastAsiaTheme="minorHAnsi" w:hAnsi="Times New Roman"/>
          <w:sz w:val="24"/>
          <w:szCs w:val="24"/>
          <w:lang w:eastAsia="en-US"/>
        </w:rPr>
        <w:t xml:space="preserve"> где у меня стоит эта система и хочу сделать заметку. Для этого я ввожу, предположим, такую команду: </w:t>
      </w:r>
      <w:r w:rsidRPr="001D2454">
        <w:rPr>
          <w:rFonts w:ascii="Times New Roman" w:eastAsiaTheme="minorHAnsi" w:hAnsi="Times New Roman"/>
          <w:i/>
          <w:sz w:val="24"/>
          <w:szCs w:val="24"/>
          <w:lang w:eastAsia="en-US"/>
        </w:rPr>
        <w:t>--</w:t>
      </w:r>
      <w:proofErr w:type="spellStart"/>
      <w:r w:rsidRPr="001D2454">
        <w:rPr>
          <w:rFonts w:ascii="Times New Roman" w:eastAsiaTheme="minorHAnsi" w:hAnsi="Times New Roman"/>
          <w:i/>
          <w:sz w:val="24"/>
          <w:szCs w:val="24"/>
          <w:lang w:val="en-US" w:eastAsia="en-US"/>
        </w:rPr>
        <w:t>addNewNote</w:t>
      </w:r>
      <w:proofErr w:type="spellEnd"/>
      <w:r w:rsidRPr="001D2454">
        <w:rPr>
          <w:rFonts w:ascii="Times New Roman" w:eastAsiaTheme="minorHAnsi" w:hAnsi="Times New Roman"/>
          <w:i/>
          <w:sz w:val="24"/>
          <w:szCs w:val="24"/>
          <w:lang w:eastAsia="en-US"/>
        </w:rPr>
        <w:t xml:space="preserve"> “</w:t>
      </w:r>
      <w:r w:rsidRPr="001D2454">
        <w:rPr>
          <w:rFonts w:ascii="Times New Roman" w:eastAsiaTheme="minorHAnsi" w:hAnsi="Times New Roman"/>
          <w:i/>
          <w:sz w:val="24"/>
          <w:szCs w:val="24"/>
          <w:lang w:val="en-US" w:eastAsia="en-US"/>
        </w:rPr>
        <w:t>Note</w:t>
      </w:r>
      <w:r w:rsidRPr="001D2454">
        <w:rPr>
          <w:rFonts w:ascii="Times New Roman" w:eastAsiaTheme="minorHAnsi" w:hAnsi="Times New Roman"/>
          <w:i/>
          <w:sz w:val="24"/>
          <w:szCs w:val="24"/>
          <w:lang w:eastAsia="en-US"/>
        </w:rPr>
        <w:t xml:space="preserve"> </w:t>
      </w:r>
      <w:r w:rsidRPr="001D2454">
        <w:rPr>
          <w:rFonts w:ascii="Times New Roman" w:eastAsiaTheme="minorHAnsi" w:hAnsi="Times New Roman"/>
          <w:i/>
          <w:sz w:val="24"/>
          <w:szCs w:val="24"/>
          <w:lang w:val="en-US" w:eastAsia="en-US"/>
        </w:rPr>
        <w:t>text</w:t>
      </w:r>
      <w:r w:rsidRPr="001D2454">
        <w:rPr>
          <w:rFonts w:ascii="Times New Roman" w:eastAsiaTheme="minorHAnsi" w:hAnsi="Times New Roman"/>
          <w:i/>
          <w:sz w:val="24"/>
          <w:szCs w:val="24"/>
          <w:lang w:eastAsia="en-US"/>
        </w:rPr>
        <w:t>”.</w:t>
      </w:r>
      <w:r w:rsidRPr="001D2454">
        <w:rPr>
          <w:rFonts w:ascii="Times New Roman" w:eastAsiaTheme="minorHAnsi" w:hAnsi="Times New Roman"/>
          <w:sz w:val="24"/>
          <w:szCs w:val="24"/>
          <w:lang w:eastAsia="en-US"/>
        </w:rPr>
        <w:t xml:space="preserve"> Так же для моего удобства я хочу видеть карту команд с ключами и пример (</w:t>
      </w:r>
      <w:r w:rsidRPr="001D2454">
        <w:rPr>
          <w:rFonts w:ascii="Times New Roman" w:eastAsiaTheme="minorHAnsi" w:hAnsi="Times New Roman"/>
          <w:sz w:val="24"/>
          <w:szCs w:val="24"/>
          <w:lang w:val="en-US" w:eastAsia="en-US"/>
        </w:rPr>
        <w:t>Markdown</w:t>
      </w:r>
      <w:r w:rsidRPr="001D2454">
        <w:rPr>
          <w:rFonts w:ascii="Times New Roman" w:eastAsiaTheme="minorHAnsi" w:hAnsi="Times New Roman"/>
          <w:sz w:val="24"/>
          <w:szCs w:val="24"/>
          <w:lang w:eastAsia="en-US"/>
        </w:rPr>
        <w:t xml:space="preserve"> инструкция). </w:t>
      </w:r>
    </w:p>
    <w:p w14:paraId="0A8FA616" w14:textId="77777777" w:rsidR="006A0394" w:rsidRPr="001D2454" w:rsidRDefault="006A0394" w:rsidP="006A0394">
      <w:pPr>
        <w:spacing w:before="240" w:after="240" w:line="240" w:lineRule="auto"/>
        <w:jc w:val="both"/>
        <w:rPr>
          <w:rFonts w:ascii="Times New Roman" w:eastAsiaTheme="minorHAnsi" w:hAnsi="Times New Roman"/>
          <w:sz w:val="24"/>
          <w:szCs w:val="24"/>
          <w:lang w:eastAsia="en-US"/>
        </w:rPr>
      </w:pPr>
    </w:p>
    <w:p w14:paraId="43E35FD3" w14:textId="77777777" w:rsidR="006A0394" w:rsidRPr="001D2454" w:rsidRDefault="006A0394" w:rsidP="006A0394">
      <w:pPr>
        <w:spacing w:before="240" w:after="240" w:line="240" w:lineRule="auto"/>
        <w:jc w:val="both"/>
        <w:rPr>
          <w:rFonts w:ascii="Times New Roman" w:eastAsiaTheme="minorHAnsi" w:hAnsi="Times New Roman"/>
          <w:sz w:val="24"/>
          <w:szCs w:val="24"/>
          <w:lang w:eastAsia="en-US"/>
        </w:rPr>
      </w:pPr>
      <w:r w:rsidRPr="001D2454">
        <w:rPr>
          <w:rFonts w:ascii="Times New Roman" w:eastAsiaTheme="minorHAnsi" w:hAnsi="Times New Roman"/>
          <w:sz w:val="24"/>
          <w:szCs w:val="24"/>
          <w:lang w:eastAsia="en-US"/>
        </w:rPr>
        <w:t>Список тестов:</w:t>
      </w:r>
    </w:p>
    <w:p w14:paraId="04E00696" w14:textId="77777777" w:rsidR="006A0394" w:rsidRPr="001D2454" w:rsidRDefault="006A0394" w:rsidP="005B30CA">
      <w:pPr>
        <w:numPr>
          <w:ilvl w:val="0"/>
          <w:numId w:val="9"/>
        </w:numPr>
        <w:spacing w:before="240" w:after="240" w:line="240" w:lineRule="auto"/>
        <w:contextualSpacing/>
        <w:jc w:val="both"/>
        <w:rPr>
          <w:rFonts w:ascii="Times New Roman" w:eastAsiaTheme="minorHAnsi" w:hAnsi="Times New Roman"/>
          <w:sz w:val="24"/>
          <w:szCs w:val="24"/>
          <w:lang w:eastAsia="en-US"/>
        </w:rPr>
      </w:pPr>
      <w:r w:rsidRPr="001D2454">
        <w:rPr>
          <w:rFonts w:ascii="Times New Roman" w:eastAsiaTheme="minorHAnsi" w:hAnsi="Times New Roman"/>
          <w:sz w:val="24"/>
          <w:szCs w:val="24"/>
          <w:lang w:eastAsia="en-US"/>
        </w:rPr>
        <w:t>Тесты на проверку авторизации</w:t>
      </w:r>
      <w:r w:rsidRPr="001D2454">
        <w:rPr>
          <w:rFonts w:ascii="Times New Roman" w:eastAsiaTheme="minorHAnsi" w:hAnsi="Times New Roman"/>
          <w:sz w:val="24"/>
          <w:szCs w:val="24"/>
          <w:lang w:val="en-US" w:eastAsia="en-US"/>
        </w:rPr>
        <w:t>;</w:t>
      </w:r>
    </w:p>
    <w:p w14:paraId="21694F4F" w14:textId="77777777" w:rsidR="006A0394" w:rsidRPr="001D2454" w:rsidRDefault="006A0394" w:rsidP="005B30CA">
      <w:pPr>
        <w:numPr>
          <w:ilvl w:val="0"/>
          <w:numId w:val="9"/>
        </w:numPr>
        <w:spacing w:before="240" w:after="240" w:line="240" w:lineRule="auto"/>
        <w:contextualSpacing/>
        <w:jc w:val="both"/>
        <w:rPr>
          <w:rFonts w:ascii="Times New Roman" w:eastAsiaTheme="minorHAnsi" w:hAnsi="Times New Roman"/>
          <w:sz w:val="24"/>
          <w:szCs w:val="24"/>
          <w:lang w:eastAsia="en-US"/>
        </w:rPr>
      </w:pPr>
      <w:r w:rsidRPr="001D2454">
        <w:rPr>
          <w:rFonts w:ascii="Times New Roman" w:eastAsiaTheme="minorHAnsi" w:hAnsi="Times New Roman"/>
          <w:sz w:val="24"/>
          <w:szCs w:val="24"/>
          <w:lang w:eastAsia="en-US"/>
        </w:rPr>
        <w:t>Тесты на подключение к базе данных;</w:t>
      </w:r>
    </w:p>
    <w:p w14:paraId="6014409F" w14:textId="77777777" w:rsidR="006A0394" w:rsidRPr="001D2454" w:rsidRDefault="006A0394" w:rsidP="005B30CA">
      <w:pPr>
        <w:numPr>
          <w:ilvl w:val="0"/>
          <w:numId w:val="9"/>
        </w:numPr>
        <w:spacing w:before="240" w:after="240" w:line="240" w:lineRule="auto"/>
        <w:contextualSpacing/>
        <w:jc w:val="both"/>
        <w:rPr>
          <w:rFonts w:ascii="Times New Roman" w:eastAsiaTheme="minorHAnsi" w:hAnsi="Times New Roman"/>
          <w:sz w:val="24"/>
          <w:szCs w:val="24"/>
          <w:lang w:eastAsia="en-US"/>
        </w:rPr>
      </w:pPr>
      <w:r w:rsidRPr="001D2454">
        <w:rPr>
          <w:rFonts w:ascii="Times New Roman" w:eastAsiaTheme="minorHAnsi" w:hAnsi="Times New Roman"/>
          <w:sz w:val="24"/>
          <w:szCs w:val="24"/>
          <w:lang w:eastAsia="en-US"/>
        </w:rPr>
        <w:t>Тесты для проверки корректности обновлений;</w:t>
      </w:r>
    </w:p>
    <w:p w14:paraId="03FFF313" w14:textId="77777777" w:rsidR="006A0394" w:rsidRPr="001D2454" w:rsidRDefault="006A0394" w:rsidP="005B30CA">
      <w:pPr>
        <w:numPr>
          <w:ilvl w:val="0"/>
          <w:numId w:val="9"/>
        </w:numPr>
        <w:spacing w:before="240" w:after="240" w:line="240" w:lineRule="auto"/>
        <w:contextualSpacing/>
        <w:jc w:val="both"/>
        <w:rPr>
          <w:rFonts w:ascii="Times New Roman" w:eastAsiaTheme="minorHAnsi" w:hAnsi="Times New Roman"/>
          <w:sz w:val="24"/>
          <w:szCs w:val="24"/>
          <w:lang w:eastAsia="en-US"/>
        </w:rPr>
      </w:pPr>
      <w:r w:rsidRPr="001D2454">
        <w:rPr>
          <w:rFonts w:ascii="Times New Roman" w:eastAsiaTheme="minorHAnsi" w:hAnsi="Times New Roman"/>
          <w:sz w:val="24"/>
          <w:szCs w:val="24"/>
          <w:lang w:eastAsia="en-US"/>
        </w:rPr>
        <w:t>Тест на проверку работы с заметками;</w:t>
      </w:r>
    </w:p>
    <w:p w14:paraId="58074D04" w14:textId="77777777" w:rsidR="006A0394" w:rsidRPr="001D2454" w:rsidRDefault="006A0394" w:rsidP="0053471D">
      <w:pPr>
        <w:pStyle w:val="10"/>
      </w:pPr>
    </w:p>
    <w:p w14:paraId="66A37CBF" w14:textId="77777777" w:rsidR="006A0394" w:rsidRPr="001D2454" w:rsidRDefault="006A0394" w:rsidP="0053471D">
      <w:pPr>
        <w:pStyle w:val="10"/>
      </w:pPr>
    </w:p>
    <w:p w14:paraId="71B0C973" w14:textId="77777777" w:rsidR="006A0394" w:rsidRPr="001D2454" w:rsidRDefault="006A0394" w:rsidP="0053471D">
      <w:pPr>
        <w:pStyle w:val="10"/>
      </w:pPr>
    </w:p>
    <w:p w14:paraId="3056980A" w14:textId="77777777" w:rsidR="006A0394" w:rsidRPr="001D2454" w:rsidRDefault="006A0394" w:rsidP="0053471D">
      <w:pPr>
        <w:pStyle w:val="10"/>
      </w:pPr>
    </w:p>
    <w:p w14:paraId="588A5A1B" w14:textId="77777777" w:rsidR="006A0394" w:rsidRPr="001D2454" w:rsidRDefault="006A0394" w:rsidP="0053471D">
      <w:pPr>
        <w:pStyle w:val="10"/>
      </w:pPr>
    </w:p>
    <w:p w14:paraId="4236E305" w14:textId="77777777" w:rsidR="006A0394" w:rsidRPr="001D2454" w:rsidRDefault="006A0394" w:rsidP="0053471D">
      <w:pPr>
        <w:pStyle w:val="10"/>
      </w:pPr>
    </w:p>
    <w:p w14:paraId="51DB0174" w14:textId="77777777" w:rsidR="006A0394" w:rsidRPr="001D2454" w:rsidRDefault="006A0394" w:rsidP="0053471D">
      <w:pPr>
        <w:pStyle w:val="10"/>
      </w:pPr>
    </w:p>
    <w:p w14:paraId="28DF617B" w14:textId="77777777" w:rsidR="006A0394" w:rsidRPr="001D2454" w:rsidRDefault="006A0394" w:rsidP="0053471D">
      <w:pPr>
        <w:pStyle w:val="10"/>
      </w:pPr>
    </w:p>
    <w:p w14:paraId="7ADADB19" w14:textId="77777777" w:rsidR="006A0394" w:rsidRPr="001D2454" w:rsidRDefault="006A0394" w:rsidP="0053471D">
      <w:pPr>
        <w:pStyle w:val="10"/>
      </w:pPr>
    </w:p>
    <w:p w14:paraId="5BA47156" w14:textId="77777777" w:rsidR="006A0394" w:rsidRPr="001D2454" w:rsidRDefault="006A0394" w:rsidP="0053471D">
      <w:pPr>
        <w:pStyle w:val="10"/>
      </w:pPr>
    </w:p>
    <w:p w14:paraId="71B365C5" w14:textId="77777777" w:rsidR="006A0394" w:rsidRPr="001D2454" w:rsidRDefault="006A0394" w:rsidP="0053471D">
      <w:pPr>
        <w:pStyle w:val="10"/>
      </w:pPr>
    </w:p>
    <w:p w14:paraId="5A6FE4A0" w14:textId="77777777" w:rsidR="006A0394" w:rsidRPr="001D2454" w:rsidRDefault="006A0394" w:rsidP="0053471D">
      <w:pPr>
        <w:pStyle w:val="10"/>
      </w:pPr>
    </w:p>
    <w:p w14:paraId="2C81ED52" w14:textId="77777777" w:rsidR="006A0394" w:rsidRPr="001D2454" w:rsidRDefault="006A0394" w:rsidP="0053471D">
      <w:pPr>
        <w:pStyle w:val="10"/>
      </w:pPr>
    </w:p>
    <w:p w14:paraId="5CE83B84" w14:textId="77777777" w:rsidR="006A0394" w:rsidRPr="001D2454" w:rsidRDefault="006A0394" w:rsidP="0053471D">
      <w:pPr>
        <w:pStyle w:val="10"/>
      </w:pPr>
    </w:p>
    <w:p w14:paraId="3AF614B8" w14:textId="77777777" w:rsidR="006A0394" w:rsidRPr="001D2454" w:rsidRDefault="006A0394" w:rsidP="0053471D">
      <w:pPr>
        <w:pStyle w:val="10"/>
      </w:pPr>
    </w:p>
    <w:p w14:paraId="59CCFE4B" w14:textId="7978EB1C" w:rsidR="006A0394" w:rsidRPr="001D2454" w:rsidRDefault="006A0394" w:rsidP="0053471D">
      <w:pPr>
        <w:pStyle w:val="10"/>
      </w:pPr>
    </w:p>
    <w:p w14:paraId="7516C592" w14:textId="77777777" w:rsidR="00822FEE" w:rsidRPr="001D2454" w:rsidRDefault="00822FEE" w:rsidP="0053471D">
      <w:pPr>
        <w:pStyle w:val="a1"/>
      </w:pPr>
    </w:p>
    <w:p w14:paraId="074A91B0" w14:textId="77777777" w:rsidR="00822FEE" w:rsidRPr="001D2454" w:rsidRDefault="00822FEE" w:rsidP="00802BDA">
      <w:pPr>
        <w:pStyle w:val="a1"/>
        <w:ind w:firstLine="0"/>
      </w:pPr>
    </w:p>
    <w:p w14:paraId="24672D2E" w14:textId="11AF1283" w:rsidR="00C562FB" w:rsidRPr="001D2454" w:rsidRDefault="00C562FB" w:rsidP="00C562FB">
      <w:pPr>
        <w:pStyle w:val="af"/>
        <w:rPr>
          <w:rFonts w:ascii="Times New Roman" w:hAnsi="Times New Roman"/>
          <w:szCs w:val="28"/>
        </w:rPr>
      </w:pPr>
      <w:r w:rsidRPr="001D2454">
        <w:rPr>
          <w:rFonts w:ascii="Times New Roman" w:hAnsi="Times New Roman"/>
          <w:szCs w:val="28"/>
        </w:rPr>
        <w:lastRenderedPageBreak/>
        <w:t>Содержание</w:t>
      </w:r>
    </w:p>
    <w:p w14:paraId="0AF035CC" w14:textId="146EDACA" w:rsidR="00B117A0" w:rsidRPr="001D2454" w:rsidRDefault="00453D1D">
      <w:pPr>
        <w:pStyle w:val="10"/>
        <w:rPr>
          <w:rFonts w:ascii="Times New Roman" w:eastAsiaTheme="minorEastAsia" w:hAnsi="Times New Roman"/>
          <w:noProof/>
          <w:kern w:val="2"/>
          <w:sz w:val="28"/>
          <w14:ligatures w14:val="standardContextual"/>
        </w:rPr>
      </w:pPr>
      <w:r w:rsidRPr="001D2454">
        <w:rPr>
          <w:rFonts w:ascii="Times New Roman" w:hAnsi="Times New Roman"/>
          <w:sz w:val="28"/>
        </w:rPr>
        <w:fldChar w:fldCharType="begin"/>
      </w:r>
      <w:r w:rsidRPr="001D2454">
        <w:rPr>
          <w:rFonts w:ascii="Times New Roman" w:hAnsi="Times New Roman"/>
          <w:sz w:val="28"/>
        </w:rPr>
        <w:instrText xml:space="preserve"> TOC \o "1-1" \h \z \u </w:instrText>
      </w:r>
      <w:r w:rsidRPr="001D2454">
        <w:rPr>
          <w:rFonts w:ascii="Times New Roman" w:hAnsi="Times New Roman"/>
          <w:sz w:val="28"/>
        </w:rPr>
        <w:fldChar w:fldCharType="separate"/>
      </w:r>
      <w:hyperlink w:anchor="_Toc230733739" w:history="1">
        <w:r w:rsidR="00B117A0" w:rsidRPr="001D2454">
          <w:rPr>
            <w:rStyle w:val="afe"/>
            <w:rFonts w:ascii="Times New Roman" w:hAnsi="Times New Roman"/>
            <w:noProof/>
            <w:color w:val="auto"/>
            <w:sz w:val="28"/>
          </w:rPr>
          <w:t>1. Описание предметной области</w:t>
        </w:r>
        <w:r w:rsidR="00B117A0" w:rsidRPr="001D2454">
          <w:rPr>
            <w:rFonts w:ascii="Times New Roman" w:hAnsi="Times New Roman"/>
            <w:noProof/>
            <w:webHidden/>
            <w:sz w:val="28"/>
          </w:rPr>
          <w:tab/>
        </w:r>
        <w:r w:rsidR="00B117A0" w:rsidRPr="001D2454">
          <w:rPr>
            <w:rFonts w:ascii="Times New Roman" w:hAnsi="Times New Roman"/>
            <w:noProof/>
            <w:webHidden/>
            <w:sz w:val="28"/>
          </w:rPr>
          <w:fldChar w:fldCharType="begin"/>
        </w:r>
        <w:r w:rsidR="00B117A0" w:rsidRPr="001D2454">
          <w:rPr>
            <w:rFonts w:ascii="Times New Roman" w:hAnsi="Times New Roman"/>
            <w:noProof/>
            <w:webHidden/>
            <w:sz w:val="28"/>
          </w:rPr>
          <w:instrText xml:space="preserve"> PAGEREF _Toc230733739 \h </w:instrText>
        </w:r>
        <w:r w:rsidR="00B117A0" w:rsidRPr="001D2454">
          <w:rPr>
            <w:rFonts w:ascii="Times New Roman" w:hAnsi="Times New Roman"/>
            <w:noProof/>
            <w:webHidden/>
            <w:sz w:val="28"/>
          </w:rPr>
        </w:r>
        <w:r w:rsidR="00B117A0" w:rsidRPr="001D2454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="00B117A0" w:rsidRPr="001D2454">
          <w:rPr>
            <w:rFonts w:ascii="Times New Roman" w:hAnsi="Times New Roman"/>
            <w:noProof/>
            <w:webHidden/>
            <w:sz w:val="28"/>
          </w:rPr>
          <w:t>6</w:t>
        </w:r>
        <w:r w:rsidR="00B117A0" w:rsidRPr="001D2454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14:paraId="3C4C7BDF" w14:textId="667D5E96" w:rsidR="00B117A0" w:rsidRPr="001D2454" w:rsidRDefault="00B117A0">
      <w:pPr>
        <w:pStyle w:val="10"/>
        <w:rPr>
          <w:rFonts w:ascii="Times New Roman" w:eastAsiaTheme="minorEastAsia" w:hAnsi="Times New Roman"/>
          <w:noProof/>
          <w:kern w:val="2"/>
          <w:sz w:val="28"/>
          <w14:ligatures w14:val="standardContextual"/>
        </w:rPr>
      </w:pPr>
      <w:hyperlink w:anchor="_Toc230733740" w:history="1">
        <w:r w:rsidRPr="001D2454">
          <w:rPr>
            <w:rStyle w:val="afe"/>
            <w:rFonts w:ascii="Times New Roman" w:hAnsi="Times New Roman"/>
            <w:noProof/>
            <w:color w:val="auto"/>
            <w:sz w:val="28"/>
          </w:rPr>
          <w:t>2. Техническое задание</w:t>
        </w:r>
        <w:r w:rsidRPr="001D2454">
          <w:rPr>
            <w:rFonts w:ascii="Times New Roman" w:hAnsi="Times New Roman"/>
            <w:noProof/>
            <w:webHidden/>
            <w:sz w:val="28"/>
          </w:rPr>
          <w:tab/>
        </w:r>
        <w:r w:rsidRPr="001D2454">
          <w:rPr>
            <w:rFonts w:ascii="Times New Roman" w:hAnsi="Times New Roman"/>
            <w:noProof/>
            <w:webHidden/>
            <w:sz w:val="28"/>
          </w:rPr>
          <w:fldChar w:fldCharType="begin"/>
        </w:r>
        <w:r w:rsidRPr="001D2454">
          <w:rPr>
            <w:rFonts w:ascii="Times New Roman" w:hAnsi="Times New Roman"/>
            <w:noProof/>
            <w:webHidden/>
            <w:sz w:val="28"/>
          </w:rPr>
          <w:instrText xml:space="preserve"> PAGEREF _Toc230733740 \h </w:instrText>
        </w:r>
        <w:r w:rsidRPr="001D2454">
          <w:rPr>
            <w:rFonts w:ascii="Times New Roman" w:hAnsi="Times New Roman"/>
            <w:noProof/>
            <w:webHidden/>
            <w:sz w:val="28"/>
          </w:rPr>
        </w:r>
        <w:r w:rsidRPr="001D2454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Pr="001D2454">
          <w:rPr>
            <w:rFonts w:ascii="Times New Roman" w:hAnsi="Times New Roman"/>
            <w:noProof/>
            <w:webHidden/>
            <w:sz w:val="28"/>
          </w:rPr>
          <w:t>6</w:t>
        </w:r>
        <w:r w:rsidRPr="001D2454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14:paraId="5D38ECA8" w14:textId="61BCB833" w:rsidR="00B117A0" w:rsidRPr="001D2454" w:rsidRDefault="00B117A0">
      <w:pPr>
        <w:pStyle w:val="10"/>
        <w:rPr>
          <w:rFonts w:ascii="Times New Roman" w:eastAsiaTheme="minorEastAsia" w:hAnsi="Times New Roman"/>
          <w:noProof/>
          <w:kern w:val="2"/>
          <w:sz w:val="28"/>
          <w14:ligatures w14:val="standardContextual"/>
        </w:rPr>
      </w:pPr>
      <w:hyperlink w:anchor="_Toc230733741" w:history="1">
        <w:r w:rsidRPr="001D2454">
          <w:rPr>
            <w:rStyle w:val="afe"/>
            <w:rFonts w:ascii="Times New Roman" w:hAnsi="Times New Roman"/>
            <w:noProof/>
            <w:color w:val="auto"/>
            <w:sz w:val="28"/>
          </w:rPr>
          <w:t>3. Схема декомпозиции технического задания</w:t>
        </w:r>
        <w:r w:rsidRPr="001D2454">
          <w:rPr>
            <w:rFonts w:ascii="Times New Roman" w:hAnsi="Times New Roman"/>
            <w:noProof/>
            <w:webHidden/>
            <w:sz w:val="28"/>
          </w:rPr>
          <w:tab/>
        </w:r>
        <w:r w:rsidRPr="001D2454">
          <w:rPr>
            <w:rFonts w:ascii="Times New Roman" w:hAnsi="Times New Roman"/>
            <w:noProof/>
            <w:webHidden/>
            <w:sz w:val="28"/>
          </w:rPr>
          <w:fldChar w:fldCharType="begin"/>
        </w:r>
        <w:r w:rsidRPr="001D2454">
          <w:rPr>
            <w:rFonts w:ascii="Times New Roman" w:hAnsi="Times New Roman"/>
            <w:noProof/>
            <w:webHidden/>
            <w:sz w:val="28"/>
          </w:rPr>
          <w:instrText xml:space="preserve"> PAGEREF _Toc230733741 \h </w:instrText>
        </w:r>
        <w:r w:rsidRPr="001D2454">
          <w:rPr>
            <w:rFonts w:ascii="Times New Roman" w:hAnsi="Times New Roman"/>
            <w:noProof/>
            <w:webHidden/>
            <w:sz w:val="28"/>
          </w:rPr>
        </w:r>
        <w:r w:rsidRPr="001D2454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Pr="001D2454">
          <w:rPr>
            <w:rFonts w:ascii="Times New Roman" w:hAnsi="Times New Roman"/>
            <w:noProof/>
            <w:webHidden/>
            <w:sz w:val="28"/>
          </w:rPr>
          <w:t>7</w:t>
        </w:r>
        <w:r w:rsidRPr="001D2454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14:paraId="6BDBD048" w14:textId="58028643" w:rsidR="00B117A0" w:rsidRPr="001D2454" w:rsidRDefault="00B117A0">
      <w:pPr>
        <w:pStyle w:val="10"/>
        <w:rPr>
          <w:rFonts w:ascii="Times New Roman" w:eastAsiaTheme="minorEastAsia" w:hAnsi="Times New Roman"/>
          <w:noProof/>
          <w:kern w:val="2"/>
          <w:sz w:val="28"/>
          <w14:ligatures w14:val="standardContextual"/>
        </w:rPr>
      </w:pPr>
      <w:hyperlink w:anchor="_Toc230733742" w:history="1">
        <w:r w:rsidRPr="001D2454">
          <w:rPr>
            <w:rStyle w:val="afe"/>
            <w:rFonts w:ascii="Times New Roman" w:hAnsi="Times New Roman"/>
            <w:noProof/>
            <w:color w:val="auto"/>
            <w:sz w:val="28"/>
          </w:rPr>
          <w:t>4. Чек-лист ручного тестирования</w:t>
        </w:r>
        <w:r w:rsidRPr="001D2454">
          <w:rPr>
            <w:rFonts w:ascii="Times New Roman" w:hAnsi="Times New Roman"/>
            <w:noProof/>
            <w:webHidden/>
            <w:sz w:val="28"/>
          </w:rPr>
          <w:tab/>
        </w:r>
        <w:r w:rsidRPr="001D2454">
          <w:rPr>
            <w:rFonts w:ascii="Times New Roman" w:hAnsi="Times New Roman"/>
            <w:noProof/>
            <w:webHidden/>
            <w:sz w:val="28"/>
          </w:rPr>
          <w:fldChar w:fldCharType="begin"/>
        </w:r>
        <w:r w:rsidRPr="001D2454">
          <w:rPr>
            <w:rFonts w:ascii="Times New Roman" w:hAnsi="Times New Roman"/>
            <w:noProof/>
            <w:webHidden/>
            <w:sz w:val="28"/>
          </w:rPr>
          <w:instrText xml:space="preserve"> PAGEREF _Toc230733742 \h </w:instrText>
        </w:r>
        <w:r w:rsidRPr="001D2454">
          <w:rPr>
            <w:rFonts w:ascii="Times New Roman" w:hAnsi="Times New Roman"/>
            <w:noProof/>
            <w:webHidden/>
            <w:sz w:val="28"/>
          </w:rPr>
        </w:r>
        <w:r w:rsidRPr="001D2454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Pr="001D2454">
          <w:rPr>
            <w:rFonts w:ascii="Times New Roman" w:hAnsi="Times New Roman"/>
            <w:noProof/>
            <w:webHidden/>
            <w:sz w:val="28"/>
          </w:rPr>
          <w:t>8</w:t>
        </w:r>
        <w:r w:rsidRPr="001D2454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14:paraId="6AD23F88" w14:textId="4D9DCCE9" w:rsidR="00B117A0" w:rsidRPr="001D2454" w:rsidRDefault="00B117A0">
      <w:pPr>
        <w:pStyle w:val="10"/>
        <w:rPr>
          <w:rFonts w:ascii="Times New Roman" w:eastAsiaTheme="minorEastAsia" w:hAnsi="Times New Roman"/>
          <w:noProof/>
          <w:kern w:val="2"/>
          <w:sz w:val="28"/>
          <w14:ligatures w14:val="standardContextual"/>
        </w:rPr>
      </w:pPr>
      <w:hyperlink w:anchor="_Toc230733743" w:history="1">
        <w:r w:rsidRPr="001D2454">
          <w:rPr>
            <w:rStyle w:val="afe"/>
            <w:rFonts w:ascii="Times New Roman" w:hAnsi="Times New Roman"/>
            <w:noProof/>
            <w:color w:val="auto"/>
            <w:sz w:val="28"/>
          </w:rPr>
          <w:t>5. Код тестов основных функций модуля согласно ТЗ</w:t>
        </w:r>
        <w:r w:rsidRPr="001D2454">
          <w:rPr>
            <w:rFonts w:ascii="Times New Roman" w:hAnsi="Times New Roman"/>
            <w:noProof/>
            <w:webHidden/>
            <w:sz w:val="28"/>
          </w:rPr>
          <w:tab/>
        </w:r>
        <w:r w:rsidRPr="001D2454">
          <w:rPr>
            <w:rFonts w:ascii="Times New Roman" w:hAnsi="Times New Roman"/>
            <w:noProof/>
            <w:webHidden/>
            <w:sz w:val="28"/>
          </w:rPr>
          <w:fldChar w:fldCharType="begin"/>
        </w:r>
        <w:r w:rsidRPr="001D2454">
          <w:rPr>
            <w:rFonts w:ascii="Times New Roman" w:hAnsi="Times New Roman"/>
            <w:noProof/>
            <w:webHidden/>
            <w:sz w:val="28"/>
          </w:rPr>
          <w:instrText xml:space="preserve"> PAGEREF _Toc230733743 \h </w:instrText>
        </w:r>
        <w:r w:rsidRPr="001D2454">
          <w:rPr>
            <w:rFonts w:ascii="Times New Roman" w:hAnsi="Times New Roman"/>
            <w:noProof/>
            <w:webHidden/>
            <w:sz w:val="28"/>
          </w:rPr>
        </w:r>
        <w:r w:rsidRPr="001D2454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Pr="001D2454">
          <w:rPr>
            <w:rFonts w:ascii="Times New Roman" w:hAnsi="Times New Roman"/>
            <w:noProof/>
            <w:webHidden/>
            <w:sz w:val="28"/>
          </w:rPr>
          <w:t>10</w:t>
        </w:r>
        <w:r w:rsidRPr="001D2454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14:paraId="1EDC3B78" w14:textId="386BB733" w:rsidR="00B117A0" w:rsidRPr="001D2454" w:rsidRDefault="00B117A0">
      <w:pPr>
        <w:pStyle w:val="10"/>
        <w:rPr>
          <w:rFonts w:ascii="Times New Roman" w:eastAsiaTheme="minorEastAsia" w:hAnsi="Times New Roman"/>
          <w:noProof/>
          <w:kern w:val="2"/>
          <w:sz w:val="28"/>
          <w14:ligatures w14:val="standardContextual"/>
        </w:rPr>
      </w:pPr>
      <w:hyperlink w:anchor="_Toc230733744" w:history="1">
        <w:r w:rsidRPr="001D2454">
          <w:rPr>
            <w:rStyle w:val="afe"/>
            <w:rFonts w:ascii="Times New Roman" w:hAnsi="Times New Roman"/>
            <w:noProof/>
            <w:color w:val="auto"/>
            <w:sz w:val="28"/>
          </w:rPr>
          <w:t>6. Общий отчет о тестировании модуля</w:t>
        </w:r>
        <w:r w:rsidRPr="001D2454">
          <w:rPr>
            <w:rFonts w:ascii="Times New Roman" w:hAnsi="Times New Roman"/>
            <w:noProof/>
            <w:webHidden/>
            <w:sz w:val="28"/>
          </w:rPr>
          <w:tab/>
        </w:r>
        <w:r w:rsidRPr="001D2454">
          <w:rPr>
            <w:rFonts w:ascii="Times New Roman" w:hAnsi="Times New Roman"/>
            <w:noProof/>
            <w:webHidden/>
            <w:sz w:val="28"/>
          </w:rPr>
          <w:fldChar w:fldCharType="begin"/>
        </w:r>
        <w:r w:rsidRPr="001D2454">
          <w:rPr>
            <w:rFonts w:ascii="Times New Roman" w:hAnsi="Times New Roman"/>
            <w:noProof/>
            <w:webHidden/>
            <w:sz w:val="28"/>
          </w:rPr>
          <w:instrText xml:space="preserve"> PAGEREF _Toc230733744 \h </w:instrText>
        </w:r>
        <w:r w:rsidRPr="001D2454">
          <w:rPr>
            <w:rFonts w:ascii="Times New Roman" w:hAnsi="Times New Roman"/>
            <w:noProof/>
            <w:webHidden/>
            <w:sz w:val="28"/>
          </w:rPr>
        </w:r>
        <w:r w:rsidRPr="001D2454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Pr="001D2454">
          <w:rPr>
            <w:rFonts w:ascii="Times New Roman" w:hAnsi="Times New Roman"/>
            <w:noProof/>
            <w:webHidden/>
            <w:sz w:val="28"/>
          </w:rPr>
          <w:t>11</w:t>
        </w:r>
        <w:r w:rsidRPr="001D2454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14:paraId="01E23633" w14:textId="587E165A" w:rsidR="00B117A0" w:rsidRPr="001D2454" w:rsidRDefault="00B117A0">
      <w:pPr>
        <w:pStyle w:val="10"/>
        <w:rPr>
          <w:rFonts w:ascii="Times New Roman" w:eastAsiaTheme="minorEastAsia" w:hAnsi="Times New Roman"/>
          <w:noProof/>
          <w:kern w:val="2"/>
          <w:sz w:val="28"/>
          <w14:ligatures w14:val="standardContextual"/>
        </w:rPr>
      </w:pPr>
      <w:hyperlink w:anchor="_Toc230733745" w:history="1">
        <w:r w:rsidRPr="001D2454">
          <w:rPr>
            <w:rStyle w:val="afe"/>
            <w:rFonts w:ascii="Times New Roman" w:hAnsi="Times New Roman"/>
            <w:noProof/>
            <w:color w:val="auto"/>
            <w:sz w:val="28"/>
          </w:rPr>
          <w:t>7. Разработка в Git</w:t>
        </w:r>
        <w:r w:rsidRPr="001D2454">
          <w:rPr>
            <w:rFonts w:ascii="Times New Roman" w:hAnsi="Times New Roman"/>
            <w:noProof/>
            <w:webHidden/>
            <w:sz w:val="28"/>
          </w:rPr>
          <w:tab/>
        </w:r>
        <w:r w:rsidRPr="001D2454">
          <w:rPr>
            <w:rFonts w:ascii="Times New Roman" w:hAnsi="Times New Roman"/>
            <w:noProof/>
            <w:webHidden/>
            <w:sz w:val="28"/>
          </w:rPr>
          <w:fldChar w:fldCharType="begin"/>
        </w:r>
        <w:r w:rsidRPr="001D2454">
          <w:rPr>
            <w:rFonts w:ascii="Times New Roman" w:hAnsi="Times New Roman"/>
            <w:noProof/>
            <w:webHidden/>
            <w:sz w:val="28"/>
          </w:rPr>
          <w:instrText xml:space="preserve"> PAGEREF _Toc230733745 \h </w:instrText>
        </w:r>
        <w:r w:rsidRPr="001D2454">
          <w:rPr>
            <w:rFonts w:ascii="Times New Roman" w:hAnsi="Times New Roman"/>
            <w:noProof/>
            <w:webHidden/>
            <w:sz w:val="28"/>
          </w:rPr>
        </w:r>
        <w:r w:rsidRPr="001D2454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Pr="001D2454">
          <w:rPr>
            <w:rFonts w:ascii="Times New Roman" w:hAnsi="Times New Roman"/>
            <w:noProof/>
            <w:webHidden/>
            <w:sz w:val="28"/>
          </w:rPr>
          <w:t>13</w:t>
        </w:r>
        <w:r w:rsidRPr="001D2454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14:paraId="5E460091" w14:textId="5B403493" w:rsidR="00B117A0" w:rsidRPr="001D2454" w:rsidRDefault="00B117A0">
      <w:pPr>
        <w:pStyle w:val="10"/>
        <w:rPr>
          <w:rFonts w:ascii="Times New Roman" w:eastAsiaTheme="minorEastAsia" w:hAnsi="Times New Roman"/>
          <w:noProof/>
          <w:kern w:val="2"/>
          <w:sz w:val="28"/>
          <w14:ligatures w14:val="standardContextual"/>
        </w:rPr>
      </w:pPr>
      <w:hyperlink w:anchor="_Toc230733746" w:history="1">
        <w:r w:rsidRPr="001D2454">
          <w:rPr>
            <w:rStyle w:val="afe"/>
            <w:rFonts w:ascii="Times New Roman" w:hAnsi="Times New Roman"/>
            <w:noProof/>
            <w:color w:val="auto"/>
            <w:sz w:val="28"/>
          </w:rPr>
          <w:t>8. Ход работы</w:t>
        </w:r>
        <w:r w:rsidRPr="001D2454">
          <w:rPr>
            <w:rFonts w:ascii="Times New Roman" w:hAnsi="Times New Roman"/>
            <w:noProof/>
            <w:webHidden/>
            <w:sz w:val="28"/>
          </w:rPr>
          <w:tab/>
        </w:r>
        <w:r w:rsidRPr="001D2454">
          <w:rPr>
            <w:rFonts w:ascii="Times New Roman" w:hAnsi="Times New Roman"/>
            <w:noProof/>
            <w:webHidden/>
            <w:sz w:val="28"/>
          </w:rPr>
          <w:fldChar w:fldCharType="begin"/>
        </w:r>
        <w:r w:rsidRPr="001D2454">
          <w:rPr>
            <w:rFonts w:ascii="Times New Roman" w:hAnsi="Times New Roman"/>
            <w:noProof/>
            <w:webHidden/>
            <w:sz w:val="28"/>
          </w:rPr>
          <w:instrText xml:space="preserve"> PAGEREF _Toc230733746 \h </w:instrText>
        </w:r>
        <w:r w:rsidRPr="001D2454">
          <w:rPr>
            <w:rFonts w:ascii="Times New Roman" w:hAnsi="Times New Roman"/>
            <w:noProof/>
            <w:webHidden/>
            <w:sz w:val="28"/>
          </w:rPr>
        </w:r>
        <w:r w:rsidRPr="001D2454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Pr="001D2454">
          <w:rPr>
            <w:rFonts w:ascii="Times New Roman" w:hAnsi="Times New Roman"/>
            <w:noProof/>
            <w:webHidden/>
            <w:sz w:val="28"/>
          </w:rPr>
          <w:t>14</w:t>
        </w:r>
        <w:r w:rsidRPr="001D2454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14:paraId="3E90A3CE" w14:textId="7C39AA17" w:rsidR="00B117A0" w:rsidRPr="001D2454" w:rsidRDefault="00B117A0">
      <w:pPr>
        <w:pStyle w:val="10"/>
        <w:rPr>
          <w:rFonts w:ascii="Times New Roman" w:eastAsiaTheme="minorEastAsia" w:hAnsi="Times New Roman"/>
          <w:noProof/>
          <w:kern w:val="2"/>
          <w:sz w:val="28"/>
          <w14:ligatures w14:val="standardContextual"/>
        </w:rPr>
      </w:pPr>
      <w:hyperlink w:anchor="_Toc230733747" w:history="1">
        <w:r w:rsidRPr="001D2454">
          <w:rPr>
            <w:rStyle w:val="afe"/>
            <w:rFonts w:ascii="Times New Roman" w:hAnsi="Times New Roman"/>
            <w:noProof/>
            <w:color w:val="auto"/>
            <w:sz w:val="28"/>
          </w:rPr>
          <w:t>9. Заключение</w:t>
        </w:r>
        <w:r w:rsidRPr="001D2454">
          <w:rPr>
            <w:rFonts w:ascii="Times New Roman" w:hAnsi="Times New Roman"/>
            <w:noProof/>
            <w:webHidden/>
            <w:sz w:val="28"/>
          </w:rPr>
          <w:tab/>
        </w:r>
        <w:r w:rsidRPr="001D2454">
          <w:rPr>
            <w:rFonts w:ascii="Times New Roman" w:hAnsi="Times New Roman"/>
            <w:noProof/>
            <w:webHidden/>
            <w:sz w:val="28"/>
          </w:rPr>
          <w:fldChar w:fldCharType="begin"/>
        </w:r>
        <w:r w:rsidRPr="001D2454">
          <w:rPr>
            <w:rFonts w:ascii="Times New Roman" w:hAnsi="Times New Roman"/>
            <w:noProof/>
            <w:webHidden/>
            <w:sz w:val="28"/>
          </w:rPr>
          <w:instrText xml:space="preserve"> PAGEREF _Toc230733747 \h </w:instrText>
        </w:r>
        <w:r w:rsidRPr="001D2454">
          <w:rPr>
            <w:rFonts w:ascii="Times New Roman" w:hAnsi="Times New Roman"/>
            <w:noProof/>
            <w:webHidden/>
            <w:sz w:val="28"/>
          </w:rPr>
        </w:r>
        <w:r w:rsidRPr="001D2454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Pr="001D2454">
          <w:rPr>
            <w:rFonts w:ascii="Times New Roman" w:hAnsi="Times New Roman"/>
            <w:noProof/>
            <w:webHidden/>
            <w:sz w:val="28"/>
          </w:rPr>
          <w:t>16</w:t>
        </w:r>
        <w:r w:rsidRPr="001D2454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14:paraId="4DE8DA3F" w14:textId="4F6C0AC0" w:rsidR="00B117A0" w:rsidRPr="001D2454" w:rsidRDefault="00B117A0">
      <w:pPr>
        <w:pStyle w:val="10"/>
        <w:rPr>
          <w:rFonts w:ascii="Times New Roman" w:eastAsiaTheme="minorEastAsia" w:hAnsi="Times New Roman"/>
          <w:noProof/>
          <w:kern w:val="2"/>
          <w:sz w:val="28"/>
          <w14:ligatures w14:val="standardContextual"/>
        </w:rPr>
      </w:pPr>
      <w:hyperlink w:anchor="_Toc230733748" w:history="1">
        <w:r w:rsidRPr="001D2454">
          <w:rPr>
            <w:rStyle w:val="afe"/>
            <w:rFonts w:ascii="Times New Roman" w:hAnsi="Times New Roman"/>
            <w:noProof/>
            <w:color w:val="auto"/>
            <w:sz w:val="28"/>
          </w:rPr>
          <w:t>10. Перечень используемой литературы</w:t>
        </w:r>
        <w:r w:rsidRPr="001D2454">
          <w:rPr>
            <w:rFonts w:ascii="Times New Roman" w:hAnsi="Times New Roman"/>
            <w:noProof/>
            <w:webHidden/>
            <w:sz w:val="28"/>
          </w:rPr>
          <w:tab/>
        </w:r>
        <w:r w:rsidRPr="001D2454">
          <w:rPr>
            <w:rFonts w:ascii="Times New Roman" w:hAnsi="Times New Roman"/>
            <w:noProof/>
            <w:webHidden/>
            <w:sz w:val="28"/>
          </w:rPr>
          <w:fldChar w:fldCharType="begin"/>
        </w:r>
        <w:r w:rsidRPr="001D2454">
          <w:rPr>
            <w:rFonts w:ascii="Times New Roman" w:hAnsi="Times New Roman"/>
            <w:noProof/>
            <w:webHidden/>
            <w:sz w:val="28"/>
          </w:rPr>
          <w:instrText xml:space="preserve"> PAGEREF _Toc230733748 \h </w:instrText>
        </w:r>
        <w:r w:rsidRPr="001D2454">
          <w:rPr>
            <w:rFonts w:ascii="Times New Roman" w:hAnsi="Times New Roman"/>
            <w:noProof/>
            <w:webHidden/>
            <w:sz w:val="28"/>
          </w:rPr>
        </w:r>
        <w:r w:rsidRPr="001D2454">
          <w:rPr>
            <w:rFonts w:ascii="Times New Roman" w:hAnsi="Times New Roman"/>
            <w:noProof/>
            <w:webHidden/>
            <w:sz w:val="28"/>
          </w:rPr>
          <w:fldChar w:fldCharType="separate"/>
        </w:r>
        <w:r w:rsidRPr="001D2454">
          <w:rPr>
            <w:rFonts w:ascii="Times New Roman" w:hAnsi="Times New Roman"/>
            <w:noProof/>
            <w:webHidden/>
            <w:sz w:val="28"/>
          </w:rPr>
          <w:t>17</w:t>
        </w:r>
        <w:r w:rsidRPr="001D2454">
          <w:rPr>
            <w:rFonts w:ascii="Times New Roman" w:hAnsi="Times New Roman"/>
            <w:noProof/>
            <w:webHidden/>
            <w:sz w:val="28"/>
          </w:rPr>
          <w:fldChar w:fldCharType="end"/>
        </w:r>
      </w:hyperlink>
    </w:p>
    <w:p w14:paraId="4A5BE502" w14:textId="79097681" w:rsidR="00453D1D" w:rsidRPr="001D2454" w:rsidRDefault="00453D1D" w:rsidP="0053471D">
      <w:pPr>
        <w:pStyle w:val="a1"/>
      </w:pPr>
      <w:r w:rsidRPr="001D2454">
        <w:fldChar w:fldCharType="end"/>
      </w:r>
      <w:r w:rsidRPr="001D2454">
        <w:br w:type="page"/>
      </w:r>
    </w:p>
    <w:p w14:paraId="62F39A26" w14:textId="77777777" w:rsidR="00B551BB" w:rsidRPr="001D2454" w:rsidRDefault="00B551BB" w:rsidP="00C562FB">
      <w:pPr>
        <w:pStyle w:val="1TimesNewRoman"/>
      </w:pPr>
      <w:bookmarkStart w:id="0" w:name="_Toc230733739"/>
      <w:r w:rsidRPr="001D2454">
        <w:lastRenderedPageBreak/>
        <w:t>Описание предметной области</w:t>
      </w:r>
      <w:bookmarkEnd w:id="0"/>
    </w:p>
    <w:p w14:paraId="366D89C8" w14:textId="50C927BC" w:rsidR="00B551BB" w:rsidRPr="001D2454" w:rsidRDefault="00B551BB" w:rsidP="00C562FB">
      <w:pPr>
        <w:pStyle w:val="a1"/>
        <w:rPr>
          <w:rFonts w:eastAsiaTheme="majorEastAsia"/>
        </w:rPr>
      </w:pPr>
      <w:r w:rsidRPr="001D2454">
        <w:rPr>
          <w:rFonts w:eastAsiaTheme="majorEastAsia"/>
        </w:rPr>
        <w:t>Информационные системы хранения и управления заметками являются важной частью современных программных решений, используемых для организации, хранения и обработки пользовательских данных.</w:t>
      </w:r>
    </w:p>
    <w:p w14:paraId="234B9FAA" w14:textId="5006369B" w:rsidR="00B551BB" w:rsidRPr="001D2454" w:rsidRDefault="00B551BB" w:rsidP="00C562FB">
      <w:pPr>
        <w:pStyle w:val="a1"/>
        <w:rPr>
          <w:rFonts w:eastAsiaTheme="majorEastAsia"/>
        </w:rPr>
      </w:pPr>
      <w:r w:rsidRPr="001D2454">
        <w:rPr>
          <w:rFonts w:eastAsiaTheme="majorEastAsia"/>
        </w:rPr>
        <w:t>В рамках данной работы разрабатывается консольное приложение для управления заметками пользователей с поддержкой авторизации и разграничения прав доступа. Основное назначение системы заключается в предоставлении пользователям возможности создавать, просматривать и редактировать заметки.</w:t>
      </w:r>
    </w:p>
    <w:p w14:paraId="273906B7" w14:textId="3B7A9EC0" w:rsidR="00B551BB" w:rsidRPr="001D2454" w:rsidRDefault="00B551BB" w:rsidP="00C562FB">
      <w:pPr>
        <w:pStyle w:val="a1"/>
        <w:rPr>
          <w:rFonts w:eastAsiaTheme="majorEastAsia"/>
        </w:rPr>
      </w:pPr>
      <w:r w:rsidRPr="001D2454">
        <w:rPr>
          <w:rFonts w:eastAsiaTheme="majorEastAsia"/>
        </w:rPr>
        <w:t xml:space="preserve">Разрабатываемая система поддерживает механизм аутентификации пользователей с использованием базы данных (далее БД) </w:t>
      </w:r>
      <w:proofErr w:type="spellStart"/>
      <w:r w:rsidRPr="001D2454">
        <w:rPr>
          <w:rFonts w:eastAsiaTheme="majorEastAsia"/>
        </w:rPr>
        <w:t>PostgreSQL</w:t>
      </w:r>
      <w:proofErr w:type="spellEnd"/>
      <w:r w:rsidRPr="001D2454">
        <w:rPr>
          <w:rFonts w:eastAsiaTheme="majorEastAsia"/>
        </w:rPr>
        <w:t>. Для хранения данных используются таблицы пользователей, заметок, журналов действий и системной статистики.</w:t>
      </w:r>
    </w:p>
    <w:p w14:paraId="51C358AC" w14:textId="6A290882" w:rsidR="00B551BB" w:rsidRPr="001D2454" w:rsidRDefault="00B551BB" w:rsidP="00C562FB">
      <w:pPr>
        <w:pStyle w:val="a1"/>
        <w:rPr>
          <w:rFonts w:eastAsiaTheme="majorEastAsia"/>
        </w:rPr>
      </w:pPr>
      <w:r w:rsidRPr="001D2454">
        <w:rPr>
          <w:rFonts w:eastAsiaTheme="majorEastAsia"/>
        </w:rPr>
        <w:t>В системе реализовано разделение ролей:</w:t>
      </w:r>
    </w:p>
    <w:p w14:paraId="4E2D8F2E" w14:textId="782B4872" w:rsidR="00B551BB" w:rsidRPr="001D2454" w:rsidRDefault="00B551BB" w:rsidP="0053471D">
      <w:pPr>
        <w:pStyle w:val="31"/>
        <w:rPr>
          <w:rFonts w:eastAsiaTheme="majorEastAsia"/>
        </w:rPr>
      </w:pPr>
      <w:r w:rsidRPr="001D2454">
        <w:rPr>
          <w:rFonts w:eastAsiaTheme="majorEastAsia"/>
        </w:rPr>
        <w:t xml:space="preserve">обычные пользователи </w:t>
      </w:r>
      <w:r w:rsidR="00916BF0" w:rsidRPr="001D2454">
        <w:rPr>
          <w:rFonts w:eastAsiaTheme="majorEastAsia"/>
        </w:rPr>
        <w:t>–</w:t>
      </w:r>
      <w:r w:rsidR="00C718AF" w:rsidRPr="001D2454">
        <w:rPr>
          <w:rFonts w:eastAsiaTheme="majorEastAsia"/>
        </w:rPr>
        <w:t xml:space="preserve"> </w:t>
      </w:r>
      <w:proofErr w:type="spellStart"/>
      <w:r w:rsidRPr="001D2454">
        <w:rPr>
          <w:rFonts w:eastAsiaTheme="majorEastAsia"/>
        </w:rPr>
        <w:t>user</w:t>
      </w:r>
      <w:proofErr w:type="spellEnd"/>
      <w:r w:rsidR="00916BF0" w:rsidRPr="001D2454">
        <w:rPr>
          <w:rFonts w:eastAsiaTheme="majorEastAsia"/>
        </w:rPr>
        <w:t>. Могут выполнять операции с собственными заметками, включая их создание, просмотр, мягкое удаление и восстановление;</w:t>
      </w:r>
    </w:p>
    <w:p w14:paraId="44DAC99A" w14:textId="6FE322A9" w:rsidR="00B551BB" w:rsidRPr="001D2454" w:rsidRDefault="00B551BB" w:rsidP="0053471D">
      <w:pPr>
        <w:pStyle w:val="31"/>
        <w:rPr>
          <w:rFonts w:eastAsiaTheme="majorEastAsia"/>
        </w:rPr>
      </w:pPr>
      <w:r w:rsidRPr="001D2454">
        <w:rPr>
          <w:rFonts w:eastAsiaTheme="majorEastAsia"/>
        </w:rPr>
        <w:t xml:space="preserve">администратор </w:t>
      </w:r>
      <w:r w:rsidR="00916BF0" w:rsidRPr="001D2454">
        <w:rPr>
          <w:rFonts w:eastAsiaTheme="majorEastAsia"/>
        </w:rPr>
        <w:t>–</w:t>
      </w:r>
      <w:r w:rsidRPr="001D2454">
        <w:rPr>
          <w:rFonts w:eastAsiaTheme="majorEastAsia"/>
        </w:rPr>
        <w:t> </w:t>
      </w:r>
      <w:proofErr w:type="spellStart"/>
      <w:r w:rsidRPr="001D2454">
        <w:rPr>
          <w:rFonts w:eastAsiaTheme="majorEastAsia"/>
        </w:rPr>
        <w:t>admin</w:t>
      </w:r>
      <w:proofErr w:type="spellEnd"/>
      <w:r w:rsidR="00916BF0" w:rsidRPr="001D2454">
        <w:rPr>
          <w:rFonts w:eastAsiaTheme="majorEastAsia"/>
        </w:rPr>
        <w:t>. Могут:</w:t>
      </w:r>
    </w:p>
    <w:p w14:paraId="5A1CD47C" w14:textId="65BBABFA" w:rsidR="00B551BB" w:rsidRPr="001D2454" w:rsidRDefault="00B551BB" w:rsidP="0053471D">
      <w:pPr>
        <w:pStyle w:val="40"/>
        <w:rPr>
          <w:rFonts w:eastAsiaTheme="majorEastAsia"/>
        </w:rPr>
      </w:pPr>
      <w:r w:rsidRPr="001D2454">
        <w:rPr>
          <w:rFonts w:eastAsiaTheme="majorEastAsia"/>
        </w:rPr>
        <w:t>просматривать статистику загрузки сервера (CPU, RAM, HDD)</w:t>
      </w:r>
      <w:r w:rsidR="00C718AF" w:rsidRPr="001D2454">
        <w:rPr>
          <w:rFonts w:eastAsiaTheme="majorEastAsia"/>
        </w:rPr>
        <w:t>;</w:t>
      </w:r>
    </w:p>
    <w:p w14:paraId="1F106C72" w14:textId="6BC1847D" w:rsidR="00B551BB" w:rsidRPr="001D2454" w:rsidRDefault="00B551BB" w:rsidP="0053471D">
      <w:pPr>
        <w:pStyle w:val="40"/>
        <w:rPr>
          <w:rFonts w:eastAsiaTheme="majorEastAsia"/>
        </w:rPr>
      </w:pPr>
      <w:r w:rsidRPr="001D2454">
        <w:rPr>
          <w:rFonts w:eastAsiaTheme="majorEastAsia"/>
        </w:rPr>
        <w:t>просматривать журналы безопасности</w:t>
      </w:r>
      <w:r w:rsidR="00C718AF" w:rsidRPr="001D2454">
        <w:rPr>
          <w:rFonts w:eastAsiaTheme="majorEastAsia"/>
        </w:rPr>
        <w:t>;</w:t>
      </w:r>
    </w:p>
    <w:p w14:paraId="541D0B42" w14:textId="7A04941C" w:rsidR="00B551BB" w:rsidRPr="001D2454" w:rsidRDefault="00B551BB" w:rsidP="0053471D">
      <w:pPr>
        <w:pStyle w:val="40"/>
        <w:rPr>
          <w:rFonts w:eastAsiaTheme="majorEastAsia"/>
        </w:rPr>
      </w:pPr>
      <w:r w:rsidRPr="001D2454">
        <w:rPr>
          <w:rFonts w:eastAsiaTheme="majorEastAsia"/>
        </w:rPr>
        <w:t>выполнять все операции с заметками как обычный пользователь</w:t>
      </w:r>
      <w:r w:rsidR="00C718AF" w:rsidRPr="001D2454">
        <w:rPr>
          <w:rFonts w:eastAsiaTheme="majorEastAsia"/>
        </w:rPr>
        <w:t>.</w:t>
      </w:r>
    </w:p>
    <w:p w14:paraId="7945C581" w14:textId="61AF5045" w:rsidR="00B551BB" w:rsidRPr="001D2454" w:rsidRDefault="00B551BB" w:rsidP="00C562FB">
      <w:pPr>
        <w:pStyle w:val="a1"/>
        <w:rPr>
          <w:rFonts w:eastAsiaTheme="majorEastAsia"/>
        </w:rPr>
      </w:pPr>
      <w:r w:rsidRPr="001D2454">
        <w:rPr>
          <w:rFonts w:eastAsiaTheme="majorEastAsia"/>
        </w:rPr>
        <w:t>Дополнительно</w:t>
      </w:r>
      <w:r w:rsidR="00916BF0" w:rsidRPr="001D2454">
        <w:rPr>
          <w:rFonts w:eastAsiaTheme="majorEastAsia"/>
        </w:rPr>
        <w:t xml:space="preserve"> </w:t>
      </w:r>
      <w:r w:rsidRPr="001D2454">
        <w:rPr>
          <w:rFonts w:eastAsiaTheme="majorEastAsia"/>
        </w:rPr>
        <w:t>реализован механизм проверки</w:t>
      </w:r>
      <w:r w:rsidR="00916BF0" w:rsidRPr="001D2454">
        <w:rPr>
          <w:rFonts w:eastAsiaTheme="majorEastAsia"/>
        </w:rPr>
        <w:t xml:space="preserve"> и установки</w:t>
      </w:r>
      <w:r w:rsidRPr="001D2454">
        <w:rPr>
          <w:rFonts w:eastAsiaTheme="majorEastAsia"/>
        </w:rPr>
        <w:t xml:space="preserve"> обновлений</w:t>
      </w:r>
      <w:r w:rsidR="00916BF0" w:rsidRPr="001D2454">
        <w:rPr>
          <w:rFonts w:eastAsiaTheme="majorEastAsia"/>
        </w:rPr>
        <w:t xml:space="preserve"> приложения</w:t>
      </w:r>
      <w:r w:rsidRPr="001D2454">
        <w:rPr>
          <w:rFonts w:eastAsiaTheme="majorEastAsia"/>
        </w:rPr>
        <w:t xml:space="preserve">. При запуске </w:t>
      </w:r>
      <w:proofErr w:type="spellStart"/>
      <w:r w:rsidRPr="001D2454">
        <w:rPr>
          <w:rFonts w:eastAsiaTheme="majorEastAsia"/>
        </w:rPr>
        <w:t>лаунчер</w:t>
      </w:r>
      <w:proofErr w:type="spellEnd"/>
      <w:r w:rsidRPr="001D2454">
        <w:rPr>
          <w:rFonts w:eastAsiaTheme="majorEastAsia"/>
        </w:rPr>
        <w:t xml:space="preserve"> сравнивает текущую версию с последним релизом в репозитории и при наличии новой версии предлагает скачать и установить её.</w:t>
      </w:r>
    </w:p>
    <w:p w14:paraId="04B6E09A" w14:textId="6CC56C60" w:rsidR="00B551BB" w:rsidRPr="001D2454" w:rsidRDefault="00B551BB" w:rsidP="00C562FB">
      <w:pPr>
        <w:pStyle w:val="a1"/>
        <w:rPr>
          <w:rFonts w:eastAsiaTheme="majorEastAsia"/>
        </w:rPr>
      </w:pPr>
      <w:r w:rsidRPr="001D2454">
        <w:rPr>
          <w:rFonts w:eastAsiaTheme="majorEastAsia"/>
        </w:rPr>
        <w:t xml:space="preserve">Для разработки программного модуля использовался язык программирования C# и среда разработки Microsoft Visual Studio. Контроль версий и отслеживание этапов разработки осуществлялись при помощи Git и </w:t>
      </w:r>
      <w:proofErr w:type="spellStart"/>
      <w:r w:rsidRPr="001D2454">
        <w:rPr>
          <w:rFonts w:eastAsiaTheme="majorEastAsia"/>
        </w:rPr>
        <w:t>GitHub</w:t>
      </w:r>
      <w:proofErr w:type="spellEnd"/>
      <w:r w:rsidRPr="001D2454">
        <w:rPr>
          <w:rFonts w:eastAsiaTheme="majorEastAsia"/>
        </w:rPr>
        <w:t>.</w:t>
      </w:r>
    </w:p>
    <w:p w14:paraId="7F5E6506" w14:textId="77777777" w:rsidR="00453D1D" w:rsidRPr="001D2454" w:rsidRDefault="00453D1D" w:rsidP="00C562FB">
      <w:pPr>
        <w:pStyle w:val="a1"/>
        <w:rPr>
          <w:rFonts w:eastAsiaTheme="majorEastAsia"/>
        </w:rPr>
      </w:pPr>
    </w:p>
    <w:p w14:paraId="611CF947" w14:textId="6BFBCA6A" w:rsidR="00916BF0" w:rsidRPr="001D2454" w:rsidRDefault="00916BF0" w:rsidP="00C562FB">
      <w:pPr>
        <w:pStyle w:val="1TimesNewRoman"/>
      </w:pPr>
      <w:bookmarkStart w:id="1" w:name="_Toc230733740"/>
      <w:r w:rsidRPr="001D2454">
        <w:t>Техническое задание</w:t>
      </w:r>
      <w:bookmarkEnd w:id="1"/>
      <w:r w:rsidR="00294881" w:rsidRPr="001D2454">
        <w:t xml:space="preserve"> </w:t>
      </w:r>
      <w:r w:rsidR="002A17A5" w:rsidRPr="001D2454">
        <w:t>(далее ТЗ)</w:t>
      </w:r>
    </w:p>
    <w:p w14:paraId="2F93FC4D" w14:textId="096A67A0" w:rsidR="00916BF0" w:rsidRPr="001D2454" w:rsidRDefault="00916BF0" w:rsidP="00C562FB">
      <w:pPr>
        <w:pStyle w:val="2TimesNewRoman"/>
      </w:pPr>
      <w:bookmarkStart w:id="2" w:name="_Toc230520579"/>
      <w:r w:rsidRPr="001D2454">
        <w:t xml:space="preserve"> Цель разработки</w:t>
      </w:r>
      <w:bookmarkEnd w:id="2"/>
    </w:p>
    <w:p w14:paraId="5B42D1D7" w14:textId="77777777" w:rsidR="00916BF0" w:rsidRPr="001D2454" w:rsidRDefault="00916BF0" w:rsidP="00C562FB">
      <w:pPr>
        <w:pStyle w:val="a1"/>
      </w:pPr>
      <w:r w:rsidRPr="001D2454">
        <w:t>Разработать консольную систему заметок для администрирования IT-инфраструктуры VPN-сервиса.</w:t>
      </w:r>
    </w:p>
    <w:p w14:paraId="2D7903F7" w14:textId="704C8A24" w:rsidR="00916BF0" w:rsidRPr="001D2454" w:rsidRDefault="00916BF0" w:rsidP="00C562FB">
      <w:pPr>
        <w:pStyle w:val="2TimesNewRoman"/>
      </w:pPr>
      <w:bookmarkStart w:id="3" w:name="_Toc230520580"/>
      <w:r w:rsidRPr="001D2454">
        <w:t xml:space="preserve"> Требования к функциональным характеристикам</w:t>
      </w:r>
      <w:bookmarkEnd w:id="3"/>
    </w:p>
    <w:p w14:paraId="1699F2ED" w14:textId="16D48E1E" w:rsidR="00916BF0" w:rsidRPr="001D2454" w:rsidRDefault="00916BF0" w:rsidP="00C562FB">
      <w:pPr>
        <w:pStyle w:val="32"/>
      </w:pPr>
      <w:bookmarkStart w:id="4" w:name="_Toc230520581"/>
      <w:r w:rsidRPr="001D2454">
        <w:t>Аутентификация и авторизация:</w:t>
      </w:r>
      <w:bookmarkEnd w:id="4"/>
    </w:p>
    <w:p w14:paraId="2B09198F" w14:textId="77777777" w:rsidR="00916BF0" w:rsidRPr="001D2454" w:rsidRDefault="00916BF0" w:rsidP="0053471D">
      <w:pPr>
        <w:pStyle w:val="40"/>
      </w:pPr>
      <w:r w:rsidRPr="001D2454">
        <w:t>Регистрация новых пользователей</w:t>
      </w:r>
    </w:p>
    <w:p w14:paraId="172643EA" w14:textId="77777777" w:rsidR="00916BF0" w:rsidRPr="001D2454" w:rsidRDefault="00916BF0" w:rsidP="0053471D">
      <w:pPr>
        <w:pStyle w:val="40"/>
      </w:pPr>
      <w:r w:rsidRPr="001D2454">
        <w:t>Вход в систему по логину и паролю</w:t>
      </w:r>
    </w:p>
    <w:p w14:paraId="32082DFE" w14:textId="77777777" w:rsidR="00916BF0" w:rsidRPr="001D2454" w:rsidRDefault="00916BF0" w:rsidP="0053471D">
      <w:pPr>
        <w:pStyle w:val="40"/>
      </w:pPr>
      <w:r w:rsidRPr="001D2454">
        <w:lastRenderedPageBreak/>
        <w:t>Хеширование паролей (</w:t>
      </w:r>
      <w:r w:rsidRPr="001D2454">
        <w:rPr>
          <w:lang w:val="en-US"/>
        </w:rPr>
        <w:t>MD5</w:t>
      </w:r>
      <w:r w:rsidRPr="001D2454">
        <w:t>)</w:t>
      </w:r>
    </w:p>
    <w:p w14:paraId="7ED935C6" w14:textId="77777777" w:rsidR="00916BF0" w:rsidRPr="001D2454" w:rsidRDefault="00916BF0" w:rsidP="0053471D">
      <w:pPr>
        <w:pStyle w:val="40"/>
      </w:pPr>
      <w:r w:rsidRPr="001D2454">
        <w:t>Разграничение прав доступа (админ, пользователь)</w:t>
      </w:r>
    </w:p>
    <w:p w14:paraId="6DF0D839" w14:textId="735CD137" w:rsidR="00916BF0" w:rsidRPr="001D2454" w:rsidRDefault="00916BF0" w:rsidP="00C562FB">
      <w:pPr>
        <w:pStyle w:val="32"/>
      </w:pPr>
      <w:bookmarkStart w:id="5" w:name="_Toc230520582"/>
      <w:r w:rsidRPr="001D2454">
        <w:t>Управление заметками:</w:t>
      </w:r>
      <w:bookmarkEnd w:id="5"/>
    </w:p>
    <w:p w14:paraId="4BA4071B" w14:textId="0E58DA7F" w:rsidR="00916BF0" w:rsidRPr="001D2454" w:rsidRDefault="00916BF0" w:rsidP="0053471D">
      <w:pPr>
        <w:pStyle w:val="40"/>
      </w:pPr>
      <w:proofErr w:type="spellStart"/>
      <w:r w:rsidRPr="001D2454">
        <w:t>addNewNote</w:t>
      </w:r>
      <w:proofErr w:type="spellEnd"/>
      <w:r w:rsidRPr="001D2454">
        <w:t xml:space="preserve"> "текст" </w:t>
      </w:r>
      <w:r w:rsidR="00606335" w:rsidRPr="001D2454">
        <w:t xml:space="preserve">– </w:t>
      </w:r>
      <w:r w:rsidRPr="001D2454">
        <w:t>создание новой заметки</w:t>
      </w:r>
    </w:p>
    <w:p w14:paraId="6EB16F26" w14:textId="15742FA9" w:rsidR="00916BF0" w:rsidRPr="001D2454" w:rsidRDefault="00916BF0" w:rsidP="0053471D">
      <w:pPr>
        <w:pStyle w:val="40"/>
      </w:pPr>
      <w:proofErr w:type="spellStart"/>
      <w:r w:rsidRPr="001D2454">
        <w:t>listNotes</w:t>
      </w:r>
      <w:proofErr w:type="spellEnd"/>
      <w:r w:rsidRPr="001D2454">
        <w:t> - просмотр всех заметок</w:t>
      </w:r>
    </w:p>
    <w:p w14:paraId="2801E491" w14:textId="417CE5A6" w:rsidR="00916BF0" w:rsidRPr="001D2454" w:rsidRDefault="00606335" w:rsidP="0053471D">
      <w:pPr>
        <w:pStyle w:val="40"/>
      </w:pPr>
      <w:r w:rsidRPr="001D2454">
        <w:rPr>
          <w:lang w:val="en-US"/>
        </w:rPr>
        <w:t>show</w:t>
      </w:r>
      <w:r w:rsidR="00916BF0" w:rsidRPr="001D2454">
        <w:t>Note {</w:t>
      </w:r>
      <w:proofErr w:type="spellStart"/>
      <w:r w:rsidR="00916BF0" w:rsidRPr="001D2454">
        <w:t>id</w:t>
      </w:r>
      <w:proofErr w:type="spellEnd"/>
      <w:r w:rsidR="00916BF0" w:rsidRPr="001D2454">
        <w:t>} - просмотр конкретной заметки</w:t>
      </w:r>
    </w:p>
    <w:p w14:paraId="7E879A86" w14:textId="6F266B59" w:rsidR="00916BF0" w:rsidRPr="001D2454" w:rsidRDefault="00916BF0" w:rsidP="0053471D">
      <w:pPr>
        <w:pStyle w:val="40"/>
      </w:pPr>
      <w:proofErr w:type="spellStart"/>
      <w:r w:rsidRPr="001D2454">
        <w:t>deleteNote</w:t>
      </w:r>
      <w:proofErr w:type="spellEnd"/>
      <w:r w:rsidRPr="001D2454">
        <w:t xml:space="preserve"> {</w:t>
      </w:r>
      <w:proofErr w:type="spellStart"/>
      <w:r w:rsidRPr="001D2454">
        <w:t>id</w:t>
      </w:r>
      <w:proofErr w:type="spellEnd"/>
      <w:r w:rsidRPr="001D2454">
        <w:t>} - удаление заметки</w:t>
      </w:r>
    </w:p>
    <w:p w14:paraId="7084DD0A" w14:textId="0960903B" w:rsidR="00606335" w:rsidRPr="001D2454" w:rsidRDefault="00606335" w:rsidP="0053471D">
      <w:pPr>
        <w:pStyle w:val="40"/>
      </w:pPr>
      <w:proofErr w:type="spellStart"/>
      <w:r w:rsidRPr="001D2454">
        <w:rPr>
          <w:lang w:val="en-US"/>
        </w:rPr>
        <w:t>showDeletedNote</w:t>
      </w:r>
      <w:proofErr w:type="spellEnd"/>
      <w:r w:rsidRPr="001D2454">
        <w:rPr>
          <w:lang w:val="en-US"/>
        </w:rPr>
        <w:t xml:space="preserve"> – </w:t>
      </w:r>
      <w:r w:rsidRPr="001D2454">
        <w:t>просмотр удалённых заметок</w:t>
      </w:r>
    </w:p>
    <w:p w14:paraId="5672217C" w14:textId="20630267" w:rsidR="00606335" w:rsidRPr="001D2454" w:rsidRDefault="00606335" w:rsidP="0053471D">
      <w:pPr>
        <w:pStyle w:val="40"/>
      </w:pPr>
      <w:proofErr w:type="spellStart"/>
      <w:r w:rsidRPr="001D2454">
        <w:rPr>
          <w:lang w:val="en-US"/>
        </w:rPr>
        <w:t>restoreNote</w:t>
      </w:r>
      <w:proofErr w:type="spellEnd"/>
      <w:r w:rsidRPr="001D2454">
        <w:t xml:space="preserve"> – восстановление удалённой заметки</w:t>
      </w:r>
    </w:p>
    <w:p w14:paraId="411E47C2" w14:textId="1DB18F59" w:rsidR="00916BF0" w:rsidRPr="001D2454" w:rsidRDefault="00916BF0" w:rsidP="00C562FB">
      <w:pPr>
        <w:pStyle w:val="32"/>
      </w:pPr>
      <w:bookmarkStart w:id="6" w:name="_Toc230520584"/>
      <w:r w:rsidRPr="001D2454">
        <w:t>Логи безопасности:</w:t>
      </w:r>
      <w:bookmarkEnd w:id="6"/>
    </w:p>
    <w:p w14:paraId="41B3B2AC" w14:textId="224E82B7" w:rsidR="00916BF0" w:rsidRPr="001D2454" w:rsidRDefault="00606335" w:rsidP="0053471D">
      <w:pPr>
        <w:pStyle w:val="40"/>
      </w:pPr>
      <w:proofErr w:type="spellStart"/>
      <w:r w:rsidRPr="001D2454">
        <w:rPr>
          <w:lang w:val="en-US"/>
        </w:rPr>
        <w:t>showS</w:t>
      </w:r>
      <w:r w:rsidR="00916BF0" w:rsidRPr="001D2454">
        <w:t>ecurityLogs</w:t>
      </w:r>
      <w:proofErr w:type="spellEnd"/>
      <w:r w:rsidR="00916BF0" w:rsidRPr="001D2454">
        <w:t> - просмотр логов безопасности</w:t>
      </w:r>
    </w:p>
    <w:p w14:paraId="25DA381E" w14:textId="3FD51D67" w:rsidR="00916BF0" w:rsidRPr="001D2454" w:rsidRDefault="00916BF0" w:rsidP="00C562FB">
      <w:pPr>
        <w:pStyle w:val="32"/>
      </w:pPr>
      <w:bookmarkStart w:id="7" w:name="_Toc230520585"/>
      <w:r w:rsidRPr="001D2454">
        <w:t>Обновления:</w:t>
      </w:r>
      <w:bookmarkEnd w:id="7"/>
    </w:p>
    <w:p w14:paraId="3FA7A340" w14:textId="77777777" w:rsidR="00916BF0" w:rsidRPr="001D2454" w:rsidRDefault="00916BF0" w:rsidP="0053471D">
      <w:pPr>
        <w:pStyle w:val="40"/>
      </w:pPr>
      <w:r w:rsidRPr="001D2454">
        <w:t>Автоматическая проверка обновлений при запуске</w:t>
      </w:r>
    </w:p>
    <w:p w14:paraId="4CA5F2CB" w14:textId="6DD5CA9D" w:rsidR="00916BF0" w:rsidRPr="001D2454" w:rsidRDefault="00916BF0" w:rsidP="00C562FB">
      <w:pPr>
        <w:pStyle w:val="32"/>
      </w:pPr>
      <w:bookmarkStart w:id="8" w:name="_Toc230520586"/>
      <w:r w:rsidRPr="001D2454">
        <w:t>Справка:</w:t>
      </w:r>
      <w:bookmarkEnd w:id="8"/>
    </w:p>
    <w:p w14:paraId="15603595" w14:textId="4D2F1D8B" w:rsidR="00916BF0" w:rsidRPr="001D2454" w:rsidRDefault="00916BF0" w:rsidP="0053471D">
      <w:pPr>
        <w:pStyle w:val="40"/>
      </w:pPr>
      <w:proofErr w:type="spellStart"/>
      <w:r w:rsidRPr="001D2454">
        <w:t>help</w:t>
      </w:r>
      <w:proofErr w:type="spellEnd"/>
      <w:r w:rsidRPr="001D2454">
        <w:t> - вывод карты команд</w:t>
      </w:r>
    </w:p>
    <w:p w14:paraId="26F454D2" w14:textId="48A7B4F1" w:rsidR="00916BF0" w:rsidRPr="001D2454" w:rsidRDefault="00916BF0" w:rsidP="00C562FB">
      <w:pPr>
        <w:pStyle w:val="2TimesNewRoman"/>
      </w:pPr>
      <w:bookmarkStart w:id="9" w:name="_Toc230520587"/>
      <w:r w:rsidRPr="001D2454">
        <w:t>Требования к программному обеспечению</w:t>
      </w:r>
      <w:bookmarkEnd w:id="9"/>
    </w:p>
    <w:p w14:paraId="0666BEE7" w14:textId="38F95829" w:rsidR="00916BF0" w:rsidRPr="001D2454" w:rsidRDefault="00916BF0" w:rsidP="0053471D">
      <w:pPr>
        <w:pStyle w:val="40"/>
      </w:pPr>
      <w:r w:rsidRPr="001D2454">
        <w:t>ОС: Windows 10/11</w:t>
      </w:r>
    </w:p>
    <w:p w14:paraId="2EB669C1" w14:textId="77777777" w:rsidR="00916BF0" w:rsidRPr="001D2454" w:rsidRDefault="00916BF0" w:rsidP="0053471D">
      <w:pPr>
        <w:pStyle w:val="40"/>
      </w:pPr>
      <w:r w:rsidRPr="001D2454">
        <w:t>.NET 6.0/8.0</w:t>
      </w:r>
    </w:p>
    <w:p w14:paraId="2703CFAE" w14:textId="77777777" w:rsidR="00916BF0" w:rsidRPr="001D2454" w:rsidRDefault="00916BF0" w:rsidP="0053471D">
      <w:pPr>
        <w:pStyle w:val="40"/>
      </w:pPr>
      <w:proofErr w:type="spellStart"/>
      <w:r w:rsidRPr="001D2454">
        <w:t>PostgreSQL</w:t>
      </w:r>
      <w:proofErr w:type="spellEnd"/>
      <w:r w:rsidRPr="001D2454">
        <w:t xml:space="preserve"> 14+</w:t>
      </w:r>
    </w:p>
    <w:p w14:paraId="58431363" w14:textId="77777777" w:rsidR="00916BF0" w:rsidRPr="001D2454" w:rsidRDefault="00916BF0" w:rsidP="0053471D">
      <w:pPr>
        <w:pStyle w:val="40"/>
      </w:pPr>
      <w:r w:rsidRPr="001D2454">
        <w:t>Git</w:t>
      </w:r>
    </w:p>
    <w:p w14:paraId="204B9A41" w14:textId="77777777" w:rsidR="00916BF0" w:rsidRPr="001D2454" w:rsidRDefault="00916BF0" w:rsidP="00916BF0">
      <w:pPr>
        <w:rPr>
          <w:rFonts w:ascii="Times New Roman" w:hAnsi="Times New Roman"/>
        </w:rPr>
      </w:pPr>
    </w:p>
    <w:p w14:paraId="4E36ABCC" w14:textId="438236B3" w:rsidR="00294881" w:rsidRPr="001D2454" w:rsidRDefault="00294881" w:rsidP="00C562FB">
      <w:pPr>
        <w:pStyle w:val="1TimesNewRoman"/>
      </w:pPr>
      <w:bookmarkStart w:id="10" w:name="_Toc230733741"/>
      <w:r w:rsidRPr="001D2454">
        <w:t xml:space="preserve">Схема декомпозиции </w:t>
      </w:r>
      <w:bookmarkEnd w:id="10"/>
      <w:r w:rsidR="002A17A5" w:rsidRPr="001D2454">
        <w:t>ТЗ</w:t>
      </w:r>
    </w:p>
    <w:p w14:paraId="226981F6" w14:textId="24F1A9C8" w:rsidR="00294881" w:rsidRPr="001D2454" w:rsidRDefault="00294881" w:rsidP="0053471D">
      <w:pPr>
        <w:pStyle w:val="a1"/>
      </w:pPr>
      <w:r w:rsidRPr="001D2454">
        <w:t>Декомпозиция позволяет определить структуру приложения, взаимосвязь между отдельными модулями и распределение функциональных обязанностей системы. В рамках проектирования программного модуля была выполнена декомпозиция системы на отдельные функциональные компоненты:</w:t>
      </w:r>
    </w:p>
    <w:p w14:paraId="7F9369C9" w14:textId="08210ED7" w:rsidR="00294881" w:rsidRPr="001D2454" w:rsidRDefault="00294881" w:rsidP="00802BDA">
      <w:pPr>
        <w:pStyle w:val="43"/>
      </w:pPr>
      <w:r w:rsidRPr="001D2454">
        <w:t>модуль авторизации пользователей. Обеспечивает проверку данных пользователя, создание пользовательской сессии и назначение роли;</w:t>
      </w:r>
    </w:p>
    <w:p w14:paraId="554E3203" w14:textId="53FB260A" w:rsidR="00294881" w:rsidRPr="001D2454" w:rsidRDefault="00294881" w:rsidP="00802BDA">
      <w:pPr>
        <w:pStyle w:val="43"/>
      </w:pPr>
      <w:r w:rsidRPr="001D2454">
        <w:t>модуль работы с заметками. Реализует функции создания, просмотра, мягкого удаления и восстановления заметок с учётом прав доступа пользователя;</w:t>
      </w:r>
    </w:p>
    <w:p w14:paraId="33E18FCE" w14:textId="05A7F79E" w:rsidR="00294881" w:rsidRPr="001D2454" w:rsidRDefault="00294881" w:rsidP="00802BDA">
      <w:pPr>
        <w:pStyle w:val="43"/>
      </w:pPr>
      <w:r w:rsidRPr="001D2454">
        <w:t>модуль администрирования. Предоставляет администратору возможность просмотра системной статистики и журнала безопасности;</w:t>
      </w:r>
    </w:p>
    <w:p w14:paraId="6F56AF32" w14:textId="1711EBA2" w:rsidR="00294881" w:rsidRPr="001D2454" w:rsidRDefault="00294881" w:rsidP="00802BDA">
      <w:pPr>
        <w:pStyle w:val="43"/>
      </w:pPr>
      <w:r w:rsidRPr="001D2454">
        <w:t>модуль логирования действий пользователей. Отвечает за сохранение информации о действиях пользователей в БД;</w:t>
      </w:r>
    </w:p>
    <w:p w14:paraId="6B8BF770" w14:textId="0E23B74F" w:rsidR="00294881" w:rsidRPr="001D2454" w:rsidRDefault="00294881" w:rsidP="00802BDA">
      <w:pPr>
        <w:pStyle w:val="43"/>
      </w:pPr>
      <w:r w:rsidRPr="001D2454">
        <w:t xml:space="preserve">модуль проверки обновлений. Выполняет проверку актуальности версии приложения через </w:t>
      </w:r>
      <w:proofErr w:type="spellStart"/>
      <w:r w:rsidRPr="001D2454">
        <w:t>GitHub</w:t>
      </w:r>
      <w:proofErr w:type="spellEnd"/>
      <w:r w:rsidRPr="001D2454">
        <w:t xml:space="preserve"> API и обеспечивает загрузку и установку новой версии;</w:t>
      </w:r>
    </w:p>
    <w:p w14:paraId="73A081A4" w14:textId="05CBC946" w:rsidR="00294881" w:rsidRPr="001D2454" w:rsidRDefault="00294881" w:rsidP="00802BDA">
      <w:pPr>
        <w:pStyle w:val="43"/>
      </w:pPr>
      <w:r w:rsidRPr="001D2454">
        <w:lastRenderedPageBreak/>
        <w:t xml:space="preserve">модуль работы с БД. Обеспечивает подключение к </w:t>
      </w:r>
      <w:proofErr w:type="spellStart"/>
      <w:r w:rsidRPr="001D2454">
        <w:t>PostgreSQL</w:t>
      </w:r>
      <w:proofErr w:type="spellEnd"/>
      <w:r w:rsidRPr="001D2454">
        <w:t>, выполнение SQL-запросов и хранение данных системы;</w:t>
      </w:r>
    </w:p>
    <w:p w14:paraId="3A937519" w14:textId="2A547A09" w:rsidR="00294881" w:rsidRPr="001D2454" w:rsidRDefault="00294881" w:rsidP="00802BDA">
      <w:pPr>
        <w:pStyle w:val="43"/>
      </w:pPr>
      <w:r w:rsidRPr="001D2454">
        <w:t>модуль справки. Выводит карту доступных команд с учётом роли пользователя.</w:t>
      </w:r>
    </w:p>
    <w:p w14:paraId="338CD9C9" w14:textId="77777777" w:rsidR="00294881" w:rsidRPr="001D2454" w:rsidRDefault="00294881" w:rsidP="00294881">
      <w:pPr>
        <w:pStyle w:val="40"/>
        <w:numPr>
          <w:ilvl w:val="0"/>
          <w:numId w:val="0"/>
        </w:numPr>
        <w:spacing w:line="240" w:lineRule="auto"/>
        <w:ind w:left="425"/>
        <w:contextualSpacing/>
      </w:pPr>
    </w:p>
    <w:p w14:paraId="5313F1D8" w14:textId="77777777" w:rsidR="00294881" w:rsidRPr="001D2454" w:rsidRDefault="00294881" w:rsidP="002A17A5">
      <w:pPr>
        <w:keepNext/>
        <w:jc w:val="center"/>
        <w:rPr>
          <w:rFonts w:ascii="Times New Roman" w:hAnsi="Times New Roman"/>
        </w:rPr>
      </w:pPr>
      <w:r w:rsidRPr="001D2454">
        <w:rPr>
          <w:rFonts w:ascii="Times New Roman" w:hAnsi="Times New Roman"/>
          <w:noProof/>
        </w:rPr>
        <w:drawing>
          <wp:inline distT="0" distB="0" distL="0" distR="0" wp14:anchorId="765C577C" wp14:editId="02CE5980">
            <wp:extent cx="5895975" cy="3080024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329" cy="3129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1D8F0" w14:textId="583D0F84" w:rsidR="00294881" w:rsidRPr="001D2454" w:rsidRDefault="00294881" w:rsidP="00802BDA">
      <w:pPr>
        <w:pStyle w:val="af2"/>
      </w:pPr>
      <w:bookmarkStart w:id="11" w:name="_Ref230470096"/>
      <w:r w:rsidRPr="001D2454">
        <w:t xml:space="preserve">Рисунок </w:t>
      </w:r>
      <w:fldSimple w:instr=" SEQ Рисунок \* ARABIC ">
        <w:r w:rsidR="00E142AA" w:rsidRPr="001D2454">
          <w:rPr>
            <w:noProof/>
          </w:rPr>
          <w:t>1</w:t>
        </w:r>
      </w:fldSimple>
      <w:bookmarkEnd w:id="11"/>
      <w:r w:rsidRPr="001D2454">
        <w:t xml:space="preserve"> – Схема декомпозиции</w:t>
      </w:r>
    </w:p>
    <w:p w14:paraId="0DAE63E8" w14:textId="77777777" w:rsidR="00220B6E" w:rsidRPr="001D2454" w:rsidRDefault="00220B6E" w:rsidP="00C562FB">
      <w:pPr>
        <w:pStyle w:val="1TimesNewRoman"/>
      </w:pPr>
      <w:bookmarkStart w:id="12" w:name="_Toc230733742"/>
      <w:r w:rsidRPr="001D2454">
        <w:t>Чек-лист ручного тестирования</w:t>
      </w:r>
      <w:bookmarkEnd w:id="12"/>
    </w:p>
    <w:p w14:paraId="763B665D" w14:textId="62D1C5A5" w:rsidR="00220B6E" w:rsidRPr="001D2454" w:rsidRDefault="00220B6E" w:rsidP="00C562FB">
      <w:pPr>
        <w:pStyle w:val="a1"/>
      </w:pPr>
      <w:r w:rsidRPr="001D2454">
        <w:t xml:space="preserve">В процессе разработки программного модуля было проведено ручное тестирование основных функций системы. Целью тестирования являлась проверка корректности работы реализованных модулей, обработка пользовательских действий, контроль разграничения прав доступа, а также проверка взаимодействия приложения с </w:t>
      </w:r>
      <w:r w:rsidR="00BD3BD9" w:rsidRPr="001D2454">
        <w:t>БД</w:t>
      </w:r>
      <w:r w:rsidRPr="001D2454">
        <w:t xml:space="preserve"> </w:t>
      </w:r>
      <w:proofErr w:type="spellStart"/>
      <w:r w:rsidRPr="001D2454">
        <w:t>PostgreSQL</w:t>
      </w:r>
      <w:proofErr w:type="spellEnd"/>
      <w:r w:rsidRPr="001D2454">
        <w:t>.</w:t>
      </w:r>
    </w:p>
    <w:p w14:paraId="5FD2E8A2" w14:textId="7F7C73A6" w:rsidR="00220B6E" w:rsidRPr="001D2454" w:rsidRDefault="00220B6E" w:rsidP="00C562FB">
      <w:pPr>
        <w:pStyle w:val="a1"/>
      </w:pPr>
      <w:r w:rsidRPr="001D2454">
        <w:t>Ручное тестирование выполнялось последовательно для каждого функционального модуля системы. В ходе проверки производился ввод корректных и некорректных данных, тестирование пользовательских сценариев, а также проверка обработки ошибочных ситуаций.</w:t>
      </w:r>
    </w:p>
    <w:p w14:paraId="3874DA08" w14:textId="0001E10D" w:rsidR="00BD3BD9" w:rsidRPr="001D2454" w:rsidRDefault="00BD3BD9" w:rsidP="00802BDA">
      <w:pPr>
        <w:pStyle w:val="af3"/>
      </w:pPr>
      <w:r w:rsidRPr="001D2454">
        <w:t xml:space="preserve">Таблица </w:t>
      </w:r>
      <w:fldSimple w:instr=" SEQ Таблица \* ARABIC ">
        <w:r w:rsidRPr="001D2454">
          <w:t>1</w:t>
        </w:r>
      </w:fldSimple>
      <w:r w:rsidRPr="001D2454">
        <w:t xml:space="preserve"> - Чек-лист ручного тестирования</w:t>
      </w:r>
    </w:p>
    <w:tbl>
      <w:tblPr>
        <w:tblStyle w:val="aff3"/>
        <w:tblW w:w="0" w:type="auto"/>
        <w:tblInd w:w="-289" w:type="dxa"/>
        <w:tblLook w:val="04A0" w:firstRow="1" w:lastRow="0" w:firstColumn="1" w:lastColumn="0" w:noHBand="0" w:noVBand="1"/>
      </w:tblPr>
      <w:tblGrid>
        <w:gridCol w:w="470"/>
        <w:gridCol w:w="3147"/>
        <w:gridCol w:w="4628"/>
        <w:gridCol w:w="1389"/>
      </w:tblGrid>
      <w:tr w:rsidR="00220B6E" w:rsidRPr="001D2454" w14:paraId="10EEFFC0" w14:textId="77777777" w:rsidTr="00453D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28" w:type="dxa"/>
            <w:hideMark/>
          </w:tcPr>
          <w:p w14:paraId="04669E6D" w14:textId="77777777" w:rsidR="00220B6E" w:rsidRPr="001D2454" w:rsidRDefault="00220B6E" w:rsidP="0053471D">
            <w:pPr>
              <w:pStyle w:val="af1"/>
            </w:pPr>
            <w:r w:rsidRPr="001D2454">
              <w:t>ID</w:t>
            </w:r>
          </w:p>
        </w:tc>
        <w:tc>
          <w:tcPr>
            <w:tcW w:w="3147" w:type="dxa"/>
            <w:hideMark/>
          </w:tcPr>
          <w:p w14:paraId="6FD86388" w14:textId="77777777" w:rsidR="00220B6E" w:rsidRPr="001D2454" w:rsidRDefault="00220B6E" w:rsidP="0053471D">
            <w:pPr>
              <w:pStyle w:val="af1"/>
            </w:pPr>
            <w:r w:rsidRPr="001D2454">
              <w:t>Проверяемая функция</w:t>
            </w:r>
          </w:p>
        </w:tc>
        <w:tc>
          <w:tcPr>
            <w:tcW w:w="0" w:type="auto"/>
            <w:hideMark/>
          </w:tcPr>
          <w:p w14:paraId="5B6F517D" w14:textId="77777777" w:rsidR="00220B6E" w:rsidRPr="001D2454" w:rsidRDefault="00220B6E" w:rsidP="0053471D">
            <w:pPr>
              <w:pStyle w:val="af1"/>
            </w:pPr>
            <w:r w:rsidRPr="001D2454">
              <w:t>Подробное описание проверки</w:t>
            </w:r>
          </w:p>
        </w:tc>
        <w:tc>
          <w:tcPr>
            <w:tcW w:w="0" w:type="auto"/>
            <w:hideMark/>
          </w:tcPr>
          <w:p w14:paraId="589616A1" w14:textId="77777777" w:rsidR="00220B6E" w:rsidRPr="001D2454" w:rsidRDefault="00220B6E" w:rsidP="0053471D">
            <w:pPr>
              <w:pStyle w:val="af1"/>
            </w:pPr>
            <w:r w:rsidRPr="001D2454">
              <w:t>Статус</w:t>
            </w:r>
          </w:p>
        </w:tc>
      </w:tr>
      <w:tr w:rsidR="00220B6E" w:rsidRPr="001D2454" w14:paraId="25996A83" w14:textId="77777777" w:rsidTr="00453D1D">
        <w:tc>
          <w:tcPr>
            <w:tcW w:w="428" w:type="dxa"/>
            <w:hideMark/>
          </w:tcPr>
          <w:p w14:paraId="3BD61363" w14:textId="77777777" w:rsidR="00220B6E" w:rsidRPr="001D2454" w:rsidRDefault="00220B6E" w:rsidP="0053471D">
            <w:pPr>
              <w:pStyle w:val="af1"/>
            </w:pPr>
            <w:r w:rsidRPr="001D2454">
              <w:t>1</w:t>
            </w:r>
          </w:p>
        </w:tc>
        <w:tc>
          <w:tcPr>
            <w:tcW w:w="3147" w:type="dxa"/>
            <w:hideMark/>
          </w:tcPr>
          <w:p w14:paraId="1EB27E01" w14:textId="77777777" w:rsidR="00220B6E" w:rsidRPr="001D2454" w:rsidRDefault="00220B6E" w:rsidP="0053471D">
            <w:pPr>
              <w:pStyle w:val="af1"/>
            </w:pPr>
            <w:r w:rsidRPr="001D2454">
              <w:t>Авторизация пользователя</w:t>
            </w:r>
          </w:p>
        </w:tc>
        <w:tc>
          <w:tcPr>
            <w:tcW w:w="0" w:type="auto"/>
            <w:hideMark/>
          </w:tcPr>
          <w:p w14:paraId="4098B951" w14:textId="77777777" w:rsidR="00220B6E" w:rsidRPr="001D2454" w:rsidRDefault="00220B6E" w:rsidP="0053471D">
            <w:pPr>
              <w:pStyle w:val="af1"/>
            </w:pPr>
            <w:r w:rsidRPr="001D2454">
              <w:t>Выполнен вход в систему с использованием корректного логина </w:t>
            </w:r>
            <w:proofErr w:type="spellStart"/>
            <w:r w:rsidRPr="001D2454">
              <w:t>admin</w:t>
            </w:r>
            <w:proofErr w:type="spellEnd"/>
            <w:r w:rsidRPr="001D2454">
              <w:t> и пароля </w:t>
            </w:r>
            <w:proofErr w:type="spellStart"/>
            <w:r w:rsidRPr="001D2454">
              <w:t>adminpass</w:t>
            </w:r>
            <w:proofErr w:type="spellEnd"/>
          </w:p>
        </w:tc>
        <w:tc>
          <w:tcPr>
            <w:tcW w:w="0" w:type="auto"/>
            <w:hideMark/>
          </w:tcPr>
          <w:p w14:paraId="3E0A20CF" w14:textId="77777777" w:rsidR="00220B6E" w:rsidRPr="001D2454" w:rsidRDefault="00220B6E" w:rsidP="0053471D">
            <w:pPr>
              <w:pStyle w:val="af1"/>
            </w:pPr>
            <w:r w:rsidRPr="001D2454">
              <w:t>Выполнено</w:t>
            </w:r>
          </w:p>
        </w:tc>
      </w:tr>
      <w:tr w:rsidR="00220B6E" w:rsidRPr="001D2454" w14:paraId="4B1A4CE6" w14:textId="77777777" w:rsidTr="00453D1D">
        <w:tc>
          <w:tcPr>
            <w:tcW w:w="428" w:type="dxa"/>
            <w:hideMark/>
          </w:tcPr>
          <w:p w14:paraId="0997D7BE" w14:textId="77777777" w:rsidR="00220B6E" w:rsidRPr="001D2454" w:rsidRDefault="00220B6E" w:rsidP="0053471D">
            <w:pPr>
              <w:pStyle w:val="af1"/>
            </w:pPr>
            <w:r w:rsidRPr="001D2454">
              <w:t>2</w:t>
            </w:r>
          </w:p>
        </w:tc>
        <w:tc>
          <w:tcPr>
            <w:tcW w:w="3147" w:type="dxa"/>
            <w:hideMark/>
          </w:tcPr>
          <w:p w14:paraId="213C57B0" w14:textId="77777777" w:rsidR="00220B6E" w:rsidRPr="001D2454" w:rsidRDefault="00220B6E" w:rsidP="0053471D">
            <w:pPr>
              <w:pStyle w:val="af1"/>
            </w:pPr>
            <w:r w:rsidRPr="001D2454">
              <w:t>Авторизация с неверным паролем</w:t>
            </w:r>
          </w:p>
        </w:tc>
        <w:tc>
          <w:tcPr>
            <w:tcW w:w="0" w:type="auto"/>
            <w:hideMark/>
          </w:tcPr>
          <w:p w14:paraId="22FCAF3D" w14:textId="77777777" w:rsidR="00220B6E" w:rsidRPr="001D2454" w:rsidRDefault="00220B6E" w:rsidP="0053471D">
            <w:pPr>
              <w:pStyle w:val="af1"/>
            </w:pPr>
            <w:r w:rsidRPr="001D2454">
              <w:t>Выполнена попытка входа с неверным паролем</w:t>
            </w:r>
          </w:p>
        </w:tc>
        <w:tc>
          <w:tcPr>
            <w:tcW w:w="0" w:type="auto"/>
            <w:hideMark/>
          </w:tcPr>
          <w:p w14:paraId="52DB88C2" w14:textId="77777777" w:rsidR="00220B6E" w:rsidRPr="001D2454" w:rsidRDefault="00220B6E" w:rsidP="0053471D">
            <w:pPr>
              <w:pStyle w:val="af1"/>
            </w:pPr>
            <w:r w:rsidRPr="001D2454">
              <w:t>Выполнено</w:t>
            </w:r>
          </w:p>
        </w:tc>
      </w:tr>
      <w:tr w:rsidR="00220B6E" w:rsidRPr="001D2454" w14:paraId="1B29A042" w14:textId="77777777" w:rsidTr="00453D1D">
        <w:tc>
          <w:tcPr>
            <w:tcW w:w="428" w:type="dxa"/>
            <w:hideMark/>
          </w:tcPr>
          <w:p w14:paraId="4B04E5E7" w14:textId="77777777" w:rsidR="00220B6E" w:rsidRPr="001D2454" w:rsidRDefault="00220B6E" w:rsidP="0053471D">
            <w:pPr>
              <w:pStyle w:val="af1"/>
            </w:pPr>
            <w:r w:rsidRPr="001D2454">
              <w:t>3</w:t>
            </w:r>
          </w:p>
        </w:tc>
        <w:tc>
          <w:tcPr>
            <w:tcW w:w="3147" w:type="dxa"/>
            <w:hideMark/>
          </w:tcPr>
          <w:p w14:paraId="15F49A4C" w14:textId="77777777" w:rsidR="00220B6E" w:rsidRPr="001D2454" w:rsidRDefault="00220B6E" w:rsidP="0053471D">
            <w:pPr>
              <w:pStyle w:val="af1"/>
            </w:pPr>
            <w:r w:rsidRPr="001D2454">
              <w:t>Регистрация нового пользователя</w:t>
            </w:r>
          </w:p>
        </w:tc>
        <w:tc>
          <w:tcPr>
            <w:tcW w:w="0" w:type="auto"/>
            <w:hideMark/>
          </w:tcPr>
          <w:p w14:paraId="63D0251B" w14:textId="77777777" w:rsidR="00220B6E" w:rsidRPr="001D2454" w:rsidRDefault="00220B6E" w:rsidP="0053471D">
            <w:pPr>
              <w:pStyle w:val="af1"/>
            </w:pPr>
            <w:r w:rsidRPr="001D2454">
              <w:t>Зарегистрирован новый пользователь с ролью </w:t>
            </w:r>
            <w:proofErr w:type="spellStart"/>
            <w:r w:rsidRPr="001D2454">
              <w:t>user</w:t>
            </w:r>
            <w:proofErr w:type="spellEnd"/>
          </w:p>
        </w:tc>
        <w:tc>
          <w:tcPr>
            <w:tcW w:w="0" w:type="auto"/>
            <w:hideMark/>
          </w:tcPr>
          <w:p w14:paraId="432C724C" w14:textId="77777777" w:rsidR="00220B6E" w:rsidRPr="001D2454" w:rsidRDefault="00220B6E" w:rsidP="0053471D">
            <w:pPr>
              <w:pStyle w:val="af1"/>
            </w:pPr>
            <w:r w:rsidRPr="001D2454">
              <w:t>Выполнено</w:t>
            </w:r>
          </w:p>
        </w:tc>
      </w:tr>
      <w:tr w:rsidR="00220B6E" w:rsidRPr="001D2454" w14:paraId="76B55773" w14:textId="77777777" w:rsidTr="00453D1D">
        <w:tc>
          <w:tcPr>
            <w:tcW w:w="428" w:type="dxa"/>
            <w:hideMark/>
          </w:tcPr>
          <w:p w14:paraId="26F5C4DE" w14:textId="77777777" w:rsidR="00220B6E" w:rsidRPr="001D2454" w:rsidRDefault="00220B6E" w:rsidP="0053471D">
            <w:pPr>
              <w:pStyle w:val="af1"/>
            </w:pPr>
            <w:r w:rsidRPr="001D2454">
              <w:lastRenderedPageBreak/>
              <w:t>4</w:t>
            </w:r>
          </w:p>
        </w:tc>
        <w:tc>
          <w:tcPr>
            <w:tcW w:w="3147" w:type="dxa"/>
            <w:hideMark/>
          </w:tcPr>
          <w:p w14:paraId="3D8E37AA" w14:textId="77777777" w:rsidR="00220B6E" w:rsidRPr="001D2454" w:rsidRDefault="00220B6E" w:rsidP="0053471D">
            <w:pPr>
              <w:pStyle w:val="af1"/>
            </w:pPr>
            <w:r w:rsidRPr="001D2454">
              <w:t>Регистрация существующего пользователя</w:t>
            </w:r>
          </w:p>
        </w:tc>
        <w:tc>
          <w:tcPr>
            <w:tcW w:w="0" w:type="auto"/>
            <w:hideMark/>
          </w:tcPr>
          <w:p w14:paraId="13FA4562" w14:textId="77777777" w:rsidR="00220B6E" w:rsidRPr="001D2454" w:rsidRDefault="00220B6E" w:rsidP="0053471D">
            <w:pPr>
              <w:pStyle w:val="af1"/>
            </w:pPr>
            <w:r w:rsidRPr="001D2454">
              <w:t>Выполнена попытка повторной регистрации того же пользователя</w:t>
            </w:r>
          </w:p>
        </w:tc>
        <w:tc>
          <w:tcPr>
            <w:tcW w:w="0" w:type="auto"/>
            <w:hideMark/>
          </w:tcPr>
          <w:p w14:paraId="0344852A" w14:textId="77777777" w:rsidR="00220B6E" w:rsidRPr="001D2454" w:rsidRDefault="00220B6E" w:rsidP="0053471D">
            <w:pPr>
              <w:pStyle w:val="af1"/>
            </w:pPr>
            <w:r w:rsidRPr="001D2454">
              <w:t>Выполнено</w:t>
            </w:r>
          </w:p>
        </w:tc>
      </w:tr>
      <w:tr w:rsidR="00220B6E" w:rsidRPr="001D2454" w14:paraId="6D3BAF67" w14:textId="77777777" w:rsidTr="00453D1D">
        <w:tc>
          <w:tcPr>
            <w:tcW w:w="428" w:type="dxa"/>
            <w:hideMark/>
          </w:tcPr>
          <w:p w14:paraId="25E8C3A7" w14:textId="77777777" w:rsidR="00220B6E" w:rsidRPr="001D2454" w:rsidRDefault="00220B6E" w:rsidP="0053471D">
            <w:pPr>
              <w:pStyle w:val="af1"/>
            </w:pPr>
            <w:r w:rsidRPr="001D2454">
              <w:t>5</w:t>
            </w:r>
          </w:p>
        </w:tc>
        <w:tc>
          <w:tcPr>
            <w:tcW w:w="3147" w:type="dxa"/>
            <w:hideMark/>
          </w:tcPr>
          <w:p w14:paraId="6DA6A539" w14:textId="77777777" w:rsidR="00220B6E" w:rsidRPr="001D2454" w:rsidRDefault="00220B6E" w:rsidP="0053471D">
            <w:pPr>
              <w:pStyle w:val="af1"/>
            </w:pPr>
            <w:r w:rsidRPr="001D2454">
              <w:t>Выход из системы</w:t>
            </w:r>
          </w:p>
        </w:tc>
        <w:tc>
          <w:tcPr>
            <w:tcW w:w="0" w:type="auto"/>
            <w:hideMark/>
          </w:tcPr>
          <w:p w14:paraId="2D1D6775" w14:textId="05712B76" w:rsidR="00220B6E" w:rsidRPr="001D2454" w:rsidRDefault="00220B6E" w:rsidP="0053471D">
            <w:pPr>
              <w:pStyle w:val="af1"/>
            </w:pPr>
            <w:r w:rsidRPr="001D2454">
              <w:t>Выполнен выход из системы командой </w:t>
            </w:r>
            <w:proofErr w:type="spellStart"/>
            <w:r w:rsidRPr="001D2454">
              <w:t>logout</w:t>
            </w:r>
            <w:proofErr w:type="spellEnd"/>
          </w:p>
        </w:tc>
        <w:tc>
          <w:tcPr>
            <w:tcW w:w="0" w:type="auto"/>
            <w:hideMark/>
          </w:tcPr>
          <w:p w14:paraId="5C16AEC5" w14:textId="77777777" w:rsidR="00220B6E" w:rsidRPr="001D2454" w:rsidRDefault="00220B6E" w:rsidP="0053471D">
            <w:pPr>
              <w:pStyle w:val="af1"/>
            </w:pPr>
            <w:r w:rsidRPr="001D2454">
              <w:t>Выполнено</w:t>
            </w:r>
          </w:p>
        </w:tc>
      </w:tr>
      <w:tr w:rsidR="00220B6E" w:rsidRPr="001D2454" w14:paraId="59D6A706" w14:textId="77777777" w:rsidTr="00453D1D">
        <w:tc>
          <w:tcPr>
            <w:tcW w:w="428" w:type="dxa"/>
            <w:hideMark/>
          </w:tcPr>
          <w:p w14:paraId="25C4FB94" w14:textId="77777777" w:rsidR="00220B6E" w:rsidRPr="001D2454" w:rsidRDefault="00220B6E" w:rsidP="0053471D">
            <w:pPr>
              <w:pStyle w:val="af1"/>
            </w:pPr>
            <w:r w:rsidRPr="001D2454">
              <w:t>6</w:t>
            </w:r>
          </w:p>
        </w:tc>
        <w:tc>
          <w:tcPr>
            <w:tcW w:w="3147" w:type="dxa"/>
            <w:hideMark/>
          </w:tcPr>
          <w:p w14:paraId="10F42BAB" w14:textId="156077BA" w:rsidR="00220B6E" w:rsidRPr="001D2454" w:rsidRDefault="00220B6E" w:rsidP="0053471D">
            <w:pPr>
              <w:pStyle w:val="af1"/>
              <w:rPr>
                <w:lang w:val="en-US"/>
              </w:rPr>
            </w:pPr>
            <w:r w:rsidRPr="001D2454">
              <w:t>Проверка роли </w:t>
            </w:r>
            <w:r w:rsidR="00453D1D" w:rsidRPr="001D2454">
              <w:rPr>
                <w:lang w:val="en-US"/>
              </w:rPr>
              <w:t>user</w:t>
            </w:r>
          </w:p>
        </w:tc>
        <w:tc>
          <w:tcPr>
            <w:tcW w:w="0" w:type="auto"/>
            <w:hideMark/>
          </w:tcPr>
          <w:p w14:paraId="023BFCDE" w14:textId="3B58F3F6" w:rsidR="00220B6E" w:rsidRPr="001D2454" w:rsidRDefault="00220B6E" w:rsidP="0053471D">
            <w:pPr>
              <w:pStyle w:val="af1"/>
            </w:pPr>
            <w:r w:rsidRPr="001D2454">
              <w:t>Пользователь с ролью </w:t>
            </w:r>
            <w:r w:rsidR="00453D1D" w:rsidRPr="001D2454">
              <w:rPr>
                <w:lang w:val="en-US"/>
              </w:rPr>
              <w:t>user</w:t>
            </w:r>
            <w:r w:rsidR="00453D1D" w:rsidRPr="001D2454">
              <w:t xml:space="preserve"> </w:t>
            </w:r>
            <w:r w:rsidRPr="001D2454">
              <w:t xml:space="preserve">попытался создать </w:t>
            </w:r>
            <w:r w:rsidR="00453D1D" w:rsidRPr="001D2454">
              <w:t>пользователя</w:t>
            </w:r>
            <w:r w:rsidRPr="001D2454">
              <w:t xml:space="preserve"> – система отказала</w:t>
            </w:r>
          </w:p>
        </w:tc>
        <w:tc>
          <w:tcPr>
            <w:tcW w:w="0" w:type="auto"/>
            <w:hideMark/>
          </w:tcPr>
          <w:p w14:paraId="52607789" w14:textId="77777777" w:rsidR="00220B6E" w:rsidRPr="001D2454" w:rsidRDefault="00220B6E" w:rsidP="0053471D">
            <w:pPr>
              <w:pStyle w:val="af1"/>
            </w:pPr>
            <w:r w:rsidRPr="001D2454">
              <w:t>Выполнено</w:t>
            </w:r>
          </w:p>
        </w:tc>
      </w:tr>
      <w:tr w:rsidR="00220B6E" w:rsidRPr="001D2454" w14:paraId="747E1BB3" w14:textId="77777777" w:rsidTr="00453D1D">
        <w:tc>
          <w:tcPr>
            <w:tcW w:w="428" w:type="dxa"/>
            <w:hideMark/>
          </w:tcPr>
          <w:p w14:paraId="1AD2835F" w14:textId="77777777" w:rsidR="00220B6E" w:rsidRPr="001D2454" w:rsidRDefault="00220B6E" w:rsidP="0053471D">
            <w:pPr>
              <w:pStyle w:val="af1"/>
            </w:pPr>
            <w:r w:rsidRPr="001D2454">
              <w:t>7</w:t>
            </w:r>
          </w:p>
        </w:tc>
        <w:tc>
          <w:tcPr>
            <w:tcW w:w="3147" w:type="dxa"/>
            <w:hideMark/>
          </w:tcPr>
          <w:p w14:paraId="1906A676" w14:textId="77777777" w:rsidR="00220B6E" w:rsidRPr="001D2454" w:rsidRDefault="00220B6E" w:rsidP="0053471D">
            <w:pPr>
              <w:pStyle w:val="af1"/>
            </w:pPr>
            <w:r w:rsidRPr="001D2454">
              <w:t>Добавление новой заметки</w:t>
            </w:r>
          </w:p>
        </w:tc>
        <w:tc>
          <w:tcPr>
            <w:tcW w:w="0" w:type="auto"/>
            <w:hideMark/>
          </w:tcPr>
          <w:p w14:paraId="2F2CB344" w14:textId="642F714B" w:rsidR="00220B6E" w:rsidRPr="001D2454" w:rsidRDefault="00220B6E" w:rsidP="0053471D">
            <w:pPr>
              <w:pStyle w:val="af1"/>
            </w:pPr>
            <w:r w:rsidRPr="001D2454">
              <w:t>Пользователь выполнил команду </w:t>
            </w:r>
            <w:proofErr w:type="spellStart"/>
            <w:r w:rsidRPr="001D2454">
              <w:t>addNewNote</w:t>
            </w:r>
            <w:proofErr w:type="spellEnd"/>
            <w:r w:rsidRPr="001D2454">
              <w:t xml:space="preserve"> "Текст"</w:t>
            </w:r>
          </w:p>
        </w:tc>
        <w:tc>
          <w:tcPr>
            <w:tcW w:w="0" w:type="auto"/>
            <w:hideMark/>
          </w:tcPr>
          <w:p w14:paraId="60E60C98" w14:textId="77777777" w:rsidR="00220B6E" w:rsidRPr="001D2454" w:rsidRDefault="00220B6E" w:rsidP="0053471D">
            <w:pPr>
              <w:pStyle w:val="af1"/>
            </w:pPr>
            <w:r w:rsidRPr="001D2454">
              <w:t>Выполнено</w:t>
            </w:r>
          </w:p>
        </w:tc>
      </w:tr>
      <w:tr w:rsidR="00220B6E" w:rsidRPr="001D2454" w14:paraId="39B574D4" w14:textId="77777777" w:rsidTr="00453D1D">
        <w:tc>
          <w:tcPr>
            <w:tcW w:w="428" w:type="dxa"/>
            <w:hideMark/>
          </w:tcPr>
          <w:p w14:paraId="24F9A53B" w14:textId="77777777" w:rsidR="00220B6E" w:rsidRPr="001D2454" w:rsidRDefault="00220B6E" w:rsidP="0053471D">
            <w:pPr>
              <w:pStyle w:val="af1"/>
            </w:pPr>
            <w:r w:rsidRPr="001D2454">
              <w:t>8</w:t>
            </w:r>
          </w:p>
        </w:tc>
        <w:tc>
          <w:tcPr>
            <w:tcW w:w="3147" w:type="dxa"/>
            <w:hideMark/>
          </w:tcPr>
          <w:p w14:paraId="18447E03" w14:textId="77777777" w:rsidR="00220B6E" w:rsidRPr="001D2454" w:rsidRDefault="00220B6E" w:rsidP="0053471D">
            <w:pPr>
              <w:pStyle w:val="af1"/>
            </w:pPr>
            <w:r w:rsidRPr="001D2454">
              <w:t>Просмотр списка заметок</w:t>
            </w:r>
          </w:p>
        </w:tc>
        <w:tc>
          <w:tcPr>
            <w:tcW w:w="0" w:type="auto"/>
            <w:hideMark/>
          </w:tcPr>
          <w:p w14:paraId="16A2E7B3" w14:textId="4A57C755" w:rsidR="00220B6E" w:rsidRPr="001D2454" w:rsidRDefault="00220B6E" w:rsidP="0053471D">
            <w:pPr>
              <w:pStyle w:val="af1"/>
            </w:pPr>
            <w:r w:rsidRPr="001D2454">
              <w:t>Выполнена команда </w:t>
            </w:r>
            <w:proofErr w:type="spellStart"/>
            <w:r w:rsidRPr="001D2454">
              <w:t>listNotes</w:t>
            </w:r>
            <w:proofErr w:type="spellEnd"/>
            <w:r w:rsidRPr="001D2454">
              <w:t> – отобразились все заметки пользователя</w:t>
            </w:r>
          </w:p>
        </w:tc>
        <w:tc>
          <w:tcPr>
            <w:tcW w:w="0" w:type="auto"/>
            <w:hideMark/>
          </w:tcPr>
          <w:p w14:paraId="029F70C2" w14:textId="77777777" w:rsidR="00220B6E" w:rsidRPr="001D2454" w:rsidRDefault="00220B6E" w:rsidP="0053471D">
            <w:pPr>
              <w:pStyle w:val="af1"/>
            </w:pPr>
            <w:r w:rsidRPr="001D2454">
              <w:t>Выполнено</w:t>
            </w:r>
          </w:p>
        </w:tc>
      </w:tr>
      <w:tr w:rsidR="00220B6E" w:rsidRPr="001D2454" w14:paraId="651246A1" w14:textId="77777777" w:rsidTr="00453D1D">
        <w:tc>
          <w:tcPr>
            <w:tcW w:w="428" w:type="dxa"/>
            <w:hideMark/>
          </w:tcPr>
          <w:p w14:paraId="014FC542" w14:textId="77777777" w:rsidR="00220B6E" w:rsidRPr="001D2454" w:rsidRDefault="00220B6E" w:rsidP="0053471D">
            <w:pPr>
              <w:pStyle w:val="af1"/>
            </w:pPr>
            <w:r w:rsidRPr="001D2454">
              <w:t>9</w:t>
            </w:r>
          </w:p>
        </w:tc>
        <w:tc>
          <w:tcPr>
            <w:tcW w:w="3147" w:type="dxa"/>
            <w:hideMark/>
          </w:tcPr>
          <w:p w14:paraId="6C4F3018" w14:textId="77777777" w:rsidR="00220B6E" w:rsidRPr="001D2454" w:rsidRDefault="00220B6E" w:rsidP="0053471D">
            <w:pPr>
              <w:pStyle w:val="af1"/>
            </w:pPr>
            <w:r w:rsidRPr="001D2454">
              <w:t>Просмотр конкретной заметки</w:t>
            </w:r>
          </w:p>
        </w:tc>
        <w:tc>
          <w:tcPr>
            <w:tcW w:w="0" w:type="auto"/>
            <w:hideMark/>
          </w:tcPr>
          <w:p w14:paraId="34F4EEA0" w14:textId="13A1B98B" w:rsidR="00220B6E" w:rsidRPr="001D2454" w:rsidRDefault="00220B6E" w:rsidP="0053471D">
            <w:pPr>
              <w:pStyle w:val="af1"/>
            </w:pPr>
            <w:r w:rsidRPr="001D2454">
              <w:t>Выполнена команда </w:t>
            </w:r>
            <w:proofErr w:type="spellStart"/>
            <w:r w:rsidR="00453D1D" w:rsidRPr="001D2454">
              <w:t>showNote</w:t>
            </w:r>
            <w:proofErr w:type="spellEnd"/>
            <w:r w:rsidRPr="001D2454">
              <w:t xml:space="preserve"> 1 – отобразился текст заметки</w:t>
            </w:r>
          </w:p>
        </w:tc>
        <w:tc>
          <w:tcPr>
            <w:tcW w:w="0" w:type="auto"/>
            <w:hideMark/>
          </w:tcPr>
          <w:p w14:paraId="33733057" w14:textId="77777777" w:rsidR="00220B6E" w:rsidRPr="001D2454" w:rsidRDefault="00220B6E" w:rsidP="0053471D">
            <w:pPr>
              <w:pStyle w:val="af1"/>
            </w:pPr>
            <w:r w:rsidRPr="001D2454">
              <w:t>Выполнено</w:t>
            </w:r>
          </w:p>
        </w:tc>
      </w:tr>
      <w:tr w:rsidR="00220B6E" w:rsidRPr="001D2454" w14:paraId="31C83C8B" w14:textId="77777777" w:rsidTr="00453D1D">
        <w:tc>
          <w:tcPr>
            <w:tcW w:w="428" w:type="dxa"/>
            <w:hideMark/>
          </w:tcPr>
          <w:p w14:paraId="092C8434" w14:textId="77777777" w:rsidR="00220B6E" w:rsidRPr="001D2454" w:rsidRDefault="00220B6E" w:rsidP="0053471D">
            <w:pPr>
              <w:pStyle w:val="af1"/>
            </w:pPr>
            <w:r w:rsidRPr="001D2454">
              <w:t>10</w:t>
            </w:r>
          </w:p>
        </w:tc>
        <w:tc>
          <w:tcPr>
            <w:tcW w:w="3147" w:type="dxa"/>
            <w:hideMark/>
          </w:tcPr>
          <w:p w14:paraId="0BD88015" w14:textId="65C77419" w:rsidR="00220B6E" w:rsidRPr="001D2454" w:rsidRDefault="00453D1D" w:rsidP="0053471D">
            <w:pPr>
              <w:pStyle w:val="af1"/>
            </w:pPr>
            <w:r w:rsidRPr="001D2454">
              <w:t>Восстановление</w:t>
            </w:r>
            <w:r w:rsidR="00220B6E" w:rsidRPr="001D2454">
              <w:t xml:space="preserve"> заметки</w:t>
            </w:r>
          </w:p>
        </w:tc>
        <w:tc>
          <w:tcPr>
            <w:tcW w:w="0" w:type="auto"/>
            <w:hideMark/>
          </w:tcPr>
          <w:p w14:paraId="0BB65A28" w14:textId="58789057" w:rsidR="00220B6E" w:rsidRPr="001D2454" w:rsidRDefault="00220B6E" w:rsidP="0053471D">
            <w:pPr>
              <w:pStyle w:val="af1"/>
            </w:pPr>
            <w:r w:rsidRPr="001D2454">
              <w:t xml:space="preserve">Пользователь </w:t>
            </w:r>
            <w:r w:rsidR="00453D1D" w:rsidRPr="001D2454">
              <w:t>восстановил удалённую</w:t>
            </w:r>
            <w:r w:rsidRPr="001D2454">
              <w:t xml:space="preserve"> заметк</w:t>
            </w:r>
            <w:r w:rsidR="00453D1D" w:rsidRPr="001D2454">
              <w:t>у</w:t>
            </w:r>
            <w:r w:rsidRPr="001D2454">
              <w:t xml:space="preserve"> через </w:t>
            </w:r>
            <w:proofErr w:type="spellStart"/>
            <w:r w:rsidR="00453D1D" w:rsidRPr="001D2454">
              <w:rPr>
                <w:lang w:val="en-US"/>
              </w:rPr>
              <w:t>restoreNote</w:t>
            </w:r>
            <w:proofErr w:type="spellEnd"/>
            <w:r w:rsidR="00453D1D" w:rsidRPr="001D2454">
              <w:t xml:space="preserve"> &lt;</w:t>
            </w:r>
            <w:r w:rsidR="00453D1D" w:rsidRPr="001D2454">
              <w:rPr>
                <w:lang w:val="en-US"/>
              </w:rPr>
              <w:t>id</w:t>
            </w:r>
            <w:r w:rsidR="00453D1D" w:rsidRPr="001D2454">
              <w:t>&gt;</w:t>
            </w:r>
          </w:p>
        </w:tc>
        <w:tc>
          <w:tcPr>
            <w:tcW w:w="0" w:type="auto"/>
            <w:hideMark/>
          </w:tcPr>
          <w:p w14:paraId="6DAD70AB" w14:textId="77777777" w:rsidR="00220B6E" w:rsidRPr="001D2454" w:rsidRDefault="00220B6E" w:rsidP="0053471D">
            <w:pPr>
              <w:pStyle w:val="af1"/>
            </w:pPr>
            <w:r w:rsidRPr="001D2454">
              <w:t>Выполнено</w:t>
            </w:r>
          </w:p>
        </w:tc>
      </w:tr>
      <w:tr w:rsidR="00220B6E" w:rsidRPr="001D2454" w14:paraId="17611DEA" w14:textId="77777777" w:rsidTr="00453D1D">
        <w:tc>
          <w:tcPr>
            <w:tcW w:w="428" w:type="dxa"/>
            <w:hideMark/>
          </w:tcPr>
          <w:p w14:paraId="69C7740A" w14:textId="77777777" w:rsidR="00220B6E" w:rsidRPr="001D2454" w:rsidRDefault="00220B6E" w:rsidP="0053471D">
            <w:pPr>
              <w:pStyle w:val="af1"/>
            </w:pPr>
            <w:r w:rsidRPr="001D2454">
              <w:t>11</w:t>
            </w:r>
          </w:p>
        </w:tc>
        <w:tc>
          <w:tcPr>
            <w:tcW w:w="3147" w:type="dxa"/>
            <w:hideMark/>
          </w:tcPr>
          <w:p w14:paraId="23BB91C8" w14:textId="77777777" w:rsidR="00220B6E" w:rsidRPr="001D2454" w:rsidRDefault="00220B6E" w:rsidP="0053471D">
            <w:pPr>
              <w:pStyle w:val="af1"/>
            </w:pPr>
            <w:r w:rsidRPr="001D2454">
              <w:t>Удаление заметки с подтверждением</w:t>
            </w:r>
          </w:p>
        </w:tc>
        <w:tc>
          <w:tcPr>
            <w:tcW w:w="0" w:type="auto"/>
            <w:hideMark/>
          </w:tcPr>
          <w:p w14:paraId="6DD45994" w14:textId="5E5229C3" w:rsidR="00220B6E" w:rsidRPr="001D2454" w:rsidRDefault="00220B6E" w:rsidP="0053471D">
            <w:pPr>
              <w:pStyle w:val="af1"/>
            </w:pPr>
            <w:r w:rsidRPr="001D2454">
              <w:t>Выполнена команда </w:t>
            </w:r>
            <w:proofErr w:type="spellStart"/>
            <w:r w:rsidRPr="001D2454">
              <w:t>deleteNote</w:t>
            </w:r>
            <w:proofErr w:type="spellEnd"/>
            <w:r w:rsidRPr="001D2454">
              <w:t xml:space="preserve"> 1 с подтверждением y – заметка удалена</w:t>
            </w:r>
          </w:p>
        </w:tc>
        <w:tc>
          <w:tcPr>
            <w:tcW w:w="0" w:type="auto"/>
            <w:hideMark/>
          </w:tcPr>
          <w:p w14:paraId="067D7E40" w14:textId="77777777" w:rsidR="00220B6E" w:rsidRPr="001D2454" w:rsidRDefault="00220B6E" w:rsidP="0053471D">
            <w:pPr>
              <w:pStyle w:val="af1"/>
            </w:pPr>
            <w:r w:rsidRPr="001D2454">
              <w:t>Выполнено</w:t>
            </w:r>
          </w:p>
        </w:tc>
      </w:tr>
      <w:tr w:rsidR="00220B6E" w:rsidRPr="001D2454" w14:paraId="293B08BC" w14:textId="77777777" w:rsidTr="00453D1D">
        <w:tc>
          <w:tcPr>
            <w:tcW w:w="428" w:type="dxa"/>
            <w:hideMark/>
          </w:tcPr>
          <w:p w14:paraId="03C56A7C" w14:textId="77777777" w:rsidR="00220B6E" w:rsidRPr="001D2454" w:rsidRDefault="00220B6E" w:rsidP="0053471D">
            <w:pPr>
              <w:pStyle w:val="af1"/>
            </w:pPr>
            <w:r w:rsidRPr="001D2454">
              <w:t>12</w:t>
            </w:r>
          </w:p>
        </w:tc>
        <w:tc>
          <w:tcPr>
            <w:tcW w:w="3147" w:type="dxa"/>
            <w:hideMark/>
          </w:tcPr>
          <w:p w14:paraId="4792CDAB" w14:textId="77777777" w:rsidR="00220B6E" w:rsidRPr="001D2454" w:rsidRDefault="00220B6E" w:rsidP="0053471D">
            <w:pPr>
              <w:pStyle w:val="af1"/>
            </w:pPr>
            <w:r w:rsidRPr="001D2454">
              <w:t>Восстановление удалённой заметки</w:t>
            </w:r>
          </w:p>
        </w:tc>
        <w:tc>
          <w:tcPr>
            <w:tcW w:w="0" w:type="auto"/>
            <w:hideMark/>
          </w:tcPr>
          <w:p w14:paraId="65E902EB" w14:textId="77777777" w:rsidR="00220B6E" w:rsidRPr="001D2454" w:rsidRDefault="00220B6E" w:rsidP="0053471D">
            <w:pPr>
              <w:pStyle w:val="af1"/>
            </w:pPr>
            <w:r w:rsidRPr="001D2454">
              <w:t>Выполнена команда --</w:t>
            </w:r>
            <w:proofErr w:type="spellStart"/>
            <w:r w:rsidRPr="001D2454">
              <w:t>restoreNote</w:t>
            </w:r>
            <w:proofErr w:type="spellEnd"/>
            <w:r w:rsidRPr="001D2454">
              <w:t xml:space="preserve"> 1 – заметка восстановлена</w:t>
            </w:r>
          </w:p>
        </w:tc>
        <w:tc>
          <w:tcPr>
            <w:tcW w:w="0" w:type="auto"/>
            <w:hideMark/>
          </w:tcPr>
          <w:p w14:paraId="3721DD7E" w14:textId="77777777" w:rsidR="00220B6E" w:rsidRPr="001D2454" w:rsidRDefault="00220B6E" w:rsidP="0053471D">
            <w:pPr>
              <w:pStyle w:val="af1"/>
            </w:pPr>
            <w:r w:rsidRPr="001D2454">
              <w:t>Выполнено</w:t>
            </w:r>
          </w:p>
        </w:tc>
      </w:tr>
      <w:tr w:rsidR="00220B6E" w:rsidRPr="001D2454" w14:paraId="6E13C613" w14:textId="77777777" w:rsidTr="00453D1D">
        <w:tc>
          <w:tcPr>
            <w:tcW w:w="428" w:type="dxa"/>
            <w:hideMark/>
          </w:tcPr>
          <w:p w14:paraId="58CAE598" w14:textId="77777777" w:rsidR="00220B6E" w:rsidRPr="001D2454" w:rsidRDefault="00220B6E" w:rsidP="0053471D">
            <w:pPr>
              <w:pStyle w:val="af1"/>
            </w:pPr>
            <w:r w:rsidRPr="001D2454">
              <w:t>13</w:t>
            </w:r>
          </w:p>
        </w:tc>
        <w:tc>
          <w:tcPr>
            <w:tcW w:w="3147" w:type="dxa"/>
            <w:hideMark/>
          </w:tcPr>
          <w:p w14:paraId="7AD6D520" w14:textId="77777777" w:rsidR="00220B6E" w:rsidRPr="001D2454" w:rsidRDefault="00220B6E" w:rsidP="0053471D">
            <w:pPr>
              <w:pStyle w:val="af1"/>
            </w:pPr>
            <w:r w:rsidRPr="001D2454">
              <w:t>Мягкое удаление (проверка флага в БД)</w:t>
            </w:r>
          </w:p>
        </w:tc>
        <w:tc>
          <w:tcPr>
            <w:tcW w:w="0" w:type="auto"/>
            <w:hideMark/>
          </w:tcPr>
          <w:p w14:paraId="1EBB35D2" w14:textId="77777777" w:rsidR="00220B6E" w:rsidRPr="001D2454" w:rsidRDefault="00220B6E" w:rsidP="0053471D">
            <w:pPr>
              <w:pStyle w:val="af1"/>
            </w:pPr>
            <w:r w:rsidRPr="001D2454">
              <w:t>После удаления заметки проверено, что в БД поле </w:t>
            </w:r>
            <w:proofErr w:type="spellStart"/>
            <w:r w:rsidRPr="001D2454">
              <w:t>is_deleted</w:t>
            </w:r>
            <w:proofErr w:type="spellEnd"/>
            <w:r w:rsidRPr="001D2454">
              <w:t xml:space="preserve"> = </w:t>
            </w:r>
            <w:proofErr w:type="spellStart"/>
            <w:r w:rsidRPr="001D2454">
              <w:t>true</w:t>
            </w:r>
            <w:proofErr w:type="spellEnd"/>
          </w:p>
        </w:tc>
        <w:tc>
          <w:tcPr>
            <w:tcW w:w="0" w:type="auto"/>
            <w:hideMark/>
          </w:tcPr>
          <w:p w14:paraId="0F0C833F" w14:textId="77777777" w:rsidR="00220B6E" w:rsidRPr="001D2454" w:rsidRDefault="00220B6E" w:rsidP="0053471D">
            <w:pPr>
              <w:pStyle w:val="af1"/>
            </w:pPr>
            <w:r w:rsidRPr="001D2454">
              <w:t>Выполнено</w:t>
            </w:r>
          </w:p>
        </w:tc>
      </w:tr>
      <w:tr w:rsidR="00220B6E" w:rsidRPr="001D2454" w14:paraId="2DDA65ED" w14:textId="77777777" w:rsidTr="00453D1D">
        <w:tc>
          <w:tcPr>
            <w:tcW w:w="428" w:type="dxa"/>
            <w:hideMark/>
          </w:tcPr>
          <w:p w14:paraId="07A2BDF8" w14:textId="77777777" w:rsidR="00220B6E" w:rsidRPr="001D2454" w:rsidRDefault="00220B6E" w:rsidP="0053471D">
            <w:pPr>
              <w:pStyle w:val="af1"/>
            </w:pPr>
            <w:r w:rsidRPr="001D2454">
              <w:t>14</w:t>
            </w:r>
          </w:p>
        </w:tc>
        <w:tc>
          <w:tcPr>
            <w:tcW w:w="3147" w:type="dxa"/>
            <w:hideMark/>
          </w:tcPr>
          <w:p w14:paraId="095E7856" w14:textId="77777777" w:rsidR="00220B6E" w:rsidRPr="001D2454" w:rsidRDefault="00220B6E" w:rsidP="0053471D">
            <w:pPr>
              <w:pStyle w:val="af1"/>
            </w:pPr>
            <w:r w:rsidRPr="001D2454">
              <w:t>Просмотр статистики системы (админ)</w:t>
            </w:r>
          </w:p>
        </w:tc>
        <w:tc>
          <w:tcPr>
            <w:tcW w:w="0" w:type="auto"/>
            <w:hideMark/>
          </w:tcPr>
          <w:p w14:paraId="083B3949" w14:textId="77777777" w:rsidR="00220B6E" w:rsidRPr="001D2454" w:rsidRDefault="00220B6E" w:rsidP="0053471D">
            <w:pPr>
              <w:pStyle w:val="af1"/>
            </w:pPr>
            <w:r w:rsidRPr="001D2454">
              <w:t>Администратор выполнил команду --</w:t>
            </w:r>
            <w:proofErr w:type="spellStart"/>
            <w:r w:rsidRPr="001D2454">
              <w:t>systemStats</w:t>
            </w:r>
            <w:proofErr w:type="spellEnd"/>
            <w:r w:rsidRPr="001D2454">
              <w:t xml:space="preserve"> </w:t>
            </w:r>
            <w:proofErr w:type="spellStart"/>
            <w:r w:rsidRPr="001D2454">
              <w:t>local</w:t>
            </w:r>
            <w:proofErr w:type="spellEnd"/>
            <w:r w:rsidRPr="001D2454">
              <w:t> – получены данные CPU/RAM/HDD</w:t>
            </w:r>
          </w:p>
        </w:tc>
        <w:tc>
          <w:tcPr>
            <w:tcW w:w="0" w:type="auto"/>
            <w:hideMark/>
          </w:tcPr>
          <w:p w14:paraId="63116847" w14:textId="77777777" w:rsidR="00220B6E" w:rsidRPr="001D2454" w:rsidRDefault="00220B6E" w:rsidP="0053471D">
            <w:pPr>
              <w:pStyle w:val="af1"/>
            </w:pPr>
            <w:r w:rsidRPr="001D2454">
              <w:t>Выполнено</w:t>
            </w:r>
          </w:p>
        </w:tc>
      </w:tr>
      <w:tr w:rsidR="00220B6E" w:rsidRPr="001D2454" w14:paraId="75D808A7" w14:textId="77777777" w:rsidTr="00453D1D">
        <w:tc>
          <w:tcPr>
            <w:tcW w:w="428" w:type="dxa"/>
            <w:hideMark/>
          </w:tcPr>
          <w:p w14:paraId="2E8511C9" w14:textId="77777777" w:rsidR="00220B6E" w:rsidRPr="001D2454" w:rsidRDefault="00220B6E" w:rsidP="0053471D">
            <w:pPr>
              <w:pStyle w:val="af1"/>
            </w:pPr>
            <w:r w:rsidRPr="001D2454">
              <w:t>15</w:t>
            </w:r>
          </w:p>
        </w:tc>
        <w:tc>
          <w:tcPr>
            <w:tcW w:w="3147" w:type="dxa"/>
            <w:hideMark/>
          </w:tcPr>
          <w:p w14:paraId="420819F2" w14:textId="77777777" w:rsidR="00220B6E" w:rsidRPr="001D2454" w:rsidRDefault="00220B6E" w:rsidP="0053471D">
            <w:pPr>
              <w:pStyle w:val="af1"/>
            </w:pPr>
            <w:r w:rsidRPr="001D2454">
              <w:t>Ограничение доступа к статистике</w:t>
            </w:r>
          </w:p>
        </w:tc>
        <w:tc>
          <w:tcPr>
            <w:tcW w:w="0" w:type="auto"/>
            <w:hideMark/>
          </w:tcPr>
          <w:p w14:paraId="4BD82F28" w14:textId="77777777" w:rsidR="00220B6E" w:rsidRPr="001D2454" w:rsidRDefault="00220B6E" w:rsidP="0053471D">
            <w:pPr>
              <w:pStyle w:val="af1"/>
            </w:pPr>
            <w:r w:rsidRPr="001D2454">
              <w:t>Обычный пользователь (</w:t>
            </w:r>
            <w:proofErr w:type="spellStart"/>
            <w:r w:rsidRPr="001D2454">
              <w:t>user</w:t>
            </w:r>
            <w:proofErr w:type="spellEnd"/>
            <w:r w:rsidRPr="001D2454">
              <w:t>) попытался выполнить --</w:t>
            </w:r>
            <w:proofErr w:type="spellStart"/>
            <w:r w:rsidRPr="001D2454">
              <w:t>systemStats</w:t>
            </w:r>
            <w:proofErr w:type="spellEnd"/>
            <w:r w:rsidRPr="001D2454">
              <w:t xml:space="preserve"> </w:t>
            </w:r>
            <w:proofErr w:type="spellStart"/>
            <w:r w:rsidRPr="001D2454">
              <w:t>local</w:t>
            </w:r>
            <w:proofErr w:type="spellEnd"/>
            <w:r w:rsidRPr="001D2454">
              <w:t> – доступ запрещён</w:t>
            </w:r>
          </w:p>
        </w:tc>
        <w:tc>
          <w:tcPr>
            <w:tcW w:w="0" w:type="auto"/>
            <w:hideMark/>
          </w:tcPr>
          <w:p w14:paraId="3F95EDFE" w14:textId="77777777" w:rsidR="00220B6E" w:rsidRPr="001D2454" w:rsidRDefault="00220B6E" w:rsidP="0053471D">
            <w:pPr>
              <w:pStyle w:val="af1"/>
            </w:pPr>
            <w:r w:rsidRPr="001D2454">
              <w:t>Выполнено</w:t>
            </w:r>
          </w:p>
        </w:tc>
      </w:tr>
      <w:tr w:rsidR="00220B6E" w:rsidRPr="001D2454" w14:paraId="6F2BE3D1" w14:textId="77777777" w:rsidTr="00453D1D">
        <w:tc>
          <w:tcPr>
            <w:tcW w:w="428" w:type="dxa"/>
            <w:hideMark/>
          </w:tcPr>
          <w:p w14:paraId="7BD0F7A2" w14:textId="77777777" w:rsidR="00220B6E" w:rsidRPr="001D2454" w:rsidRDefault="00220B6E" w:rsidP="0053471D">
            <w:pPr>
              <w:pStyle w:val="af1"/>
            </w:pPr>
            <w:r w:rsidRPr="001D2454">
              <w:t>16</w:t>
            </w:r>
          </w:p>
        </w:tc>
        <w:tc>
          <w:tcPr>
            <w:tcW w:w="3147" w:type="dxa"/>
            <w:hideMark/>
          </w:tcPr>
          <w:p w14:paraId="1AB9038E" w14:textId="77777777" w:rsidR="00220B6E" w:rsidRPr="001D2454" w:rsidRDefault="00220B6E" w:rsidP="0053471D">
            <w:pPr>
              <w:pStyle w:val="af1"/>
            </w:pPr>
            <w:r w:rsidRPr="001D2454">
              <w:t>Просмотр логов безопасности (админ)</w:t>
            </w:r>
          </w:p>
        </w:tc>
        <w:tc>
          <w:tcPr>
            <w:tcW w:w="0" w:type="auto"/>
            <w:hideMark/>
          </w:tcPr>
          <w:p w14:paraId="46CA223F" w14:textId="073010E3" w:rsidR="00220B6E" w:rsidRPr="001D2454" w:rsidRDefault="00220B6E" w:rsidP="0053471D">
            <w:pPr>
              <w:pStyle w:val="af1"/>
            </w:pPr>
            <w:r w:rsidRPr="001D2454">
              <w:t>Администратор выполнил команду </w:t>
            </w:r>
            <w:proofErr w:type="spellStart"/>
            <w:r w:rsidRPr="001D2454">
              <w:t>securityLogs</w:t>
            </w:r>
            <w:proofErr w:type="spellEnd"/>
            <w:r w:rsidRPr="001D2454">
              <w:t xml:space="preserve"> </w:t>
            </w:r>
            <w:proofErr w:type="spellStart"/>
            <w:r w:rsidRPr="001D2454">
              <w:t>list</w:t>
            </w:r>
            <w:proofErr w:type="spellEnd"/>
            <w:r w:rsidRPr="001D2454">
              <w:t> – отобразились последние события</w:t>
            </w:r>
          </w:p>
        </w:tc>
        <w:tc>
          <w:tcPr>
            <w:tcW w:w="0" w:type="auto"/>
            <w:hideMark/>
          </w:tcPr>
          <w:p w14:paraId="5390A58D" w14:textId="77777777" w:rsidR="00220B6E" w:rsidRPr="001D2454" w:rsidRDefault="00220B6E" w:rsidP="0053471D">
            <w:pPr>
              <w:pStyle w:val="af1"/>
            </w:pPr>
            <w:r w:rsidRPr="001D2454">
              <w:t>Выполнено</w:t>
            </w:r>
          </w:p>
        </w:tc>
      </w:tr>
      <w:tr w:rsidR="00220B6E" w:rsidRPr="001D2454" w14:paraId="74C2F867" w14:textId="77777777" w:rsidTr="00453D1D">
        <w:tc>
          <w:tcPr>
            <w:tcW w:w="428" w:type="dxa"/>
            <w:hideMark/>
          </w:tcPr>
          <w:p w14:paraId="01CFC1B7" w14:textId="77777777" w:rsidR="00220B6E" w:rsidRPr="001D2454" w:rsidRDefault="00220B6E" w:rsidP="0053471D">
            <w:pPr>
              <w:pStyle w:val="af1"/>
            </w:pPr>
            <w:r w:rsidRPr="001D2454">
              <w:t>17</w:t>
            </w:r>
          </w:p>
        </w:tc>
        <w:tc>
          <w:tcPr>
            <w:tcW w:w="3147" w:type="dxa"/>
            <w:hideMark/>
          </w:tcPr>
          <w:p w14:paraId="1A473577" w14:textId="77777777" w:rsidR="00220B6E" w:rsidRPr="001D2454" w:rsidRDefault="00220B6E" w:rsidP="0053471D">
            <w:pPr>
              <w:pStyle w:val="af1"/>
            </w:pPr>
            <w:r w:rsidRPr="001D2454">
              <w:t>Ограничение доступа к логам</w:t>
            </w:r>
          </w:p>
        </w:tc>
        <w:tc>
          <w:tcPr>
            <w:tcW w:w="0" w:type="auto"/>
            <w:hideMark/>
          </w:tcPr>
          <w:p w14:paraId="38DAE19D" w14:textId="77777777" w:rsidR="00220B6E" w:rsidRPr="001D2454" w:rsidRDefault="00220B6E" w:rsidP="0053471D">
            <w:pPr>
              <w:pStyle w:val="af1"/>
            </w:pPr>
            <w:r w:rsidRPr="001D2454">
              <w:t>Обычный пользователь попытался выполнить --</w:t>
            </w:r>
            <w:proofErr w:type="spellStart"/>
            <w:r w:rsidRPr="001D2454">
              <w:t>securityLogs</w:t>
            </w:r>
            <w:proofErr w:type="spellEnd"/>
            <w:r w:rsidRPr="001D2454">
              <w:t xml:space="preserve"> </w:t>
            </w:r>
            <w:proofErr w:type="spellStart"/>
            <w:r w:rsidRPr="001D2454">
              <w:t>list</w:t>
            </w:r>
            <w:proofErr w:type="spellEnd"/>
            <w:r w:rsidRPr="001D2454">
              <w:t> – доступ запрещён</w:t>
            </w:r>
          </w:p>
        </w:tc>
        <w:tc>
          <w:tcPr>
            <w:tcW w:w="0" w:type="auto"/>
            <w:hideMark/>
          </w:tcPr>
          <w:p w14:paraId="400E042D" w14:textId="77777777" w:rsidR="00220B6E" w:rsidRPr="001D2454" w:rsidRDefault="00220B6E" w:rsidP="0053471D">
            <w:pPr>
              <w:pStyle w:val="af1"/>
            </w:pPr>
            <w:r w:rsidRPr="001D2454">
              <w:t>Выполнено</w:t>
            </w:r>
          </w:p>
        </w:tc>
      </w:tr>
      <w:tr w:rsidR="00220B6E" w:rsidRPr="001D2454" w14:paraId="76EB886F" w14:textId="77777777" w:rsidTr="00453D1D">
        <w:tc>
          <w:tcPr>
            <w:tcW w:w="428" w:type="dxa"/>
            <w:hideMark/>
          </w:tcPr>
          <w:p w14:paraId="76C08140" w14:textId="77777777" w:rsidR="00220B6E" w:rsidRPr="001D2454" w:rsidRDefault="00220B6E" w:rsidP="0053471D">
            <w:pPr>
              <w:pStyle w:val="af1"/>
            </w:pPr>
            <w:r w:rsidRPr="001D2454">
              <w:t>18</w:t>
            </w:r>
          </w:p>
        </w:tc>
        <w:tc>
          <w:tcPr>
            <w:tcW w:w="3147" w:type="dxa"/>
            <w:hideMark/>
          </w:tcPr>
          <w:p w14:paraId="522B5B93" w14:textId="77777777" w:rsidR="00220B6E" w:rsidRPr="001D2454" w:rsidRDefault="00220B6E" w:rsidP="0053471D">
            <w:pPr>
              <w:pStyle w:val="af1"/>
            </w:pPr>
            <w:r w:rsidRPr="001D2454">
              <w:t>Запись действий в журнал</w:t>
            </w:r>
          </w:p>
        </w:tc>
        <w:tc>
          <w:tcPr>
            <w:tcW w:w="0" w:type="auto"/>
            <w:hideMark/>
          </w:tcPr>
          <w:p w14:paraId="646502D2" w14:textId="77777777" w:rsidR="00220B6E" w:rsidRPr="001D2454" w:rsidRDefault="00220B6E" w:rsidP="0053471D">
            <w:pPr>
              <w:pStyle w:val="af1"/>
            </w:pPr>
            <w:r w:rsidRPr="001D2454">
              <w:t>После создания, редактирования и удаления заметки проверено наличие записей в таблице </w:t>
            </w:r>
            <w:proofErr w:type="spellStart"/>
            <w:r w:rsidRPr="001D2454">
              <w:t>security_logs</w:t>
            </w:r>
            <w:proofErr w:type="spellEnd"/>
          </w:p>
        </w:tc>
        <w:tc>
          <w:tcPr>
            <w:tcW w:w="0" w:type="auto"/>
            <w:hideMark/>
          </w:tcPr>
          <w:p w14:paraId="122A2C20" w14:textId="77777777" w:rsidR="00220B6E" w:rsidRPr="001D2454" w:rsidRDefault="00220B6E" w:rsidP="0053471D">
            <w:pPr>
              <w:pStyle w:val="af1"/>
            </w:pPr>
            <w:r w:rsidRPr="001D2454">
              <w:t>Выполнено</w:t>
            </w:r>
          </w:p>
        </w:tc>
      </w:tr>
      <w:tr w:rsidR="00220B6E" w:rsidRPr="001D2454" w14:paraId="008A896D" w14:textId="77777777" w:rsidTr="00453D1D">
        <w:tc>
          <w:tcPr>
            <w:tcW w:w="428" w:type="dxa"/>
            <w:hideMark/>
          </w:tcPr>
          <w:p w14:paraId="44DE0F19" w14:textId="77777777" w:rsidR="00220B6E" w:rsidRPr="001D2454" w:rsidRDefault="00220B6E" w:rsidP="0053471D">
            <w:pPr>
              <w:pStyle w:val="af1"/>
            </w:pPr>
            <w:r w:rsidRPr="001D2454">
              <w:t>19</w:t>
            </w:r>
          </w:p>
        </w:tc>
        <w:tc>
          <w:tcPr>
            <w:tcW w:w="3147" w:type="dxa"/>
            <w:hideMark/>
          </w:tcPr>
          <w:p w14:paraId="15F606D4" w14:textId="4C646835" w:rsidR="00220B6E" w:rsidRPr="001D2454" w:rsidRDefault="00220B6E" w:rsidP="0053471D">
            <w:pPr>
              <w:pStyle w:val="af1"/>
            </w:pPr>
            <w:r w:rsidRPr="001D2454">
              <w:t>Вызов хранимой процедуры</w:t>
            </w:r>
            <w:r w:rsidR="00453D1D" w:rsidRPr="001D2454">
              <w:t xml:space="preserve"> </w:t>
            </w:r>
            <w:proofErr w:type="spellStart"/>
            <w:r w:rsidRPr="001D2454">
              <w:t>proc-login</w:t>
            </w:r>
            <w:proofErr w:type="spellEnd"/>
          </w:p>
        </w:tc>
        <w:tc>
          <w:tcPr>
            <w:tcW w:w="0" w:type="auto"/>
            <w:hideMark/>
          </w:tcPr>
          <w:p w14:paraId="1A70B734" w14:textId="78285984" w:rsidR="00220B6E" w:rsidRPr="001D2454" w:rsidRDefault="00220B6E" w:rsidP="0053471D">
            <w:pPr>
              <w:pStyle w:val="af1"/>
            </w:pPr>
            <w:r w:rsidRPr="001D2454">
              <w:t>Выполнен вызов </w:t>
            </w:r>
            <w:proofErr w:type="spellStart"/>
            <w:r w:rsidRPr="001D2454">
              <w:t>proc-login</w:t>
            </w:r>
            <w:proofErr w:type="spellEnd"/>
            <w:r w:rsidRPr="001D2454">
              <w:t xml:space="preserve"> </w:t>
            </w:r>
            <w:proofErr w:type="spellStart"/>
            <w:r w:rsidRPr="001D2454">
              <w:t>testuser</w:t>
            </w:r>
            <w:proofErr w:type="spellEnd"/>
            <w:r w:rsidRPr="001D2454">
              <w:t xml:space="preserve"> </w:t>
            </w:r>
            <w:proofErr w:type="spellStart"/>
            <w:r w:rsidRPr="001D2454">
              <w:t>testpass</w:t>
            </w:r>
            <w:proofErr w:type="spellEnd"/>
            <w:r w:rsidRPr="001D2454">
              <w:t> – процедура вернула </w:t>
            </w:r>
            <w:proofErr w:type="spellStart"/>
            <w:r w:rsidRPr="001D2454">
              <w:t>user_id</w:t>
            </w:r>
            <w:proofErr w:type="spellEnd"/>
            <w:r w:rsidRPr="001D2454">
              <w:t> и </w:t>
            </w:r>
            <w:proofErr w:type="spellStart"/>
            <w:r w:rsidRPr="001D2454">
              <w:t>role</w:t>
            </w:r>
            <w:proofErr w:type="spellEnd"/>
          </w:p>
        </w:tc>
        <w:tc>
          <w:tcPr>
            <w:tcW w:w="0" w:type="auto"/>
            <w:hideMark/>
          </w:tcPr>
          <w:p w14:paraId="7131049A" w14:textId="77777777" w:rsidR="00220B6E" w:rsidRPr="001D2454" w:rsidRDefault="00220B6E" w:rsidP="0053471D">
            <w:pPr>
              <w:pStyle w:val="af1"/>
            </w:pPr>
            <w:r w:rsidRPr="001D2454">
              <w:t>Выполнено</w:t>
            </w:r>
          </w:p>
        </w:tc>
      </w:tr>
      <w:tr w:rsidR="00220B6E" w:rsidRPr="001D2454" w14:paraId="004BA2DF" w14:textId="77777777" w:rsidTr="00453D1D">
        <w:tc>
          <w:tcPr>
            <w:tcW w:w="428" w:type="dxa"/>
            <w:hideMark/>
          </w:tcPr>
          <w:p w14:paraId="5DC6C947" w14:textId="77777777" w:rsidR="00220B6E" w:rsidRPr="001D2454" w:rsidRDefault="00220B6E" w:rsidP="0053471D">
            <w:pPr>
              <w:pStyle w:val="af1"/>
            </w:pPr>
            <w:r w:rsidRPr="001D2454">
              <w:t>20</w:t>
            </w:r>
          </w:p>
        </w:tc>
        <w:tc>
          <w:tcPr>
            <w:tcW w:w="3147" w:type="dxa"/>
            <w:hideMark/>
          </w:tcPr>
          <w:p w14:paraId="2E2488DB" w14:textId="77777777" w:rsidR="00220B6E" w:rsidRPr="001D2454" w:rsidRDefault="00220B6E" w:rsidP="0053471D">
            <w:pPr>
              <w:pStyle w:val="af1"/>
            </w:pPr>
            <w:r w:rsidRPr="001D2454">
              <w:t>Создание заметки хранимой процедурой</w:t>
            </w:r>
          </w:p>
        </w:tc>
        <w:tc>
          <w:tcPr>
            <w:tcW w:w="0" w:type="auto"/>
            <w:hideMark/>
          </w:tcPr>
          <w:p w14:paraId="4AA2F341" w14:textId="5BF75A50" w:rsidR="00220B6E" w:rsidRPr="001D2454" w:rsidRDefault="00220B6E" w:rsidP="0053471D">
            <w:pPr>
              <w:pStyle w:val="af1"/>
            </w:pPr>
            <w:r w:rsidRPr="001D2454">
              <w:t>После вызова </w:t>
            </w:r>
            <w:proofErr w:type="spellStart"/>
            <w:r w:rsidRPr="001D2454">
              <w:t>proc-login</w:t>
            </w:r>
            <w:proofErr w:type="spellEnd"/>
            <w:r w:rsidRPr="001D2454">
              <w:t> в списке заметок пользователя появилась служебная заметка</w:t>
            </w:r>
          </w:p>
        </w:tc>
        <w:tc>
          <w:tcPr>
            <w:tcW w:w="0" w:type="auto"/>
            <w:hideMark/>
          </w:tcPr>
          <w:p w14:paraId="685AD935" w14:textId="77777777" w:rsidR="00220B6E" w:rsidRPr="001D2454" w:rsidRDefault="00220B6E" w:rsidP="0053471D">
            <w:pPr>
              <w:pStyle w:val="af1"/>
            </w:pPr>
            <w:r w:rsidRPr="001D2454">
              <w:t>Выполнено</w:t>
            </w:r>
          </w:p>
        </w:tc>
      </w:tr>
      <w:tr w:rsidR="00220B6E" w:rsidRPr="001D2454" w14:paraId="40D7E1C5" w14:textId="77777777" w:rsidTr="00453D1D">
        <w:tc>
          <w:tcPr>
            <w:tcW w:w="428" w:type="dxa"/>
            <w:hideMark/>
          </w:tcPr>
          <w:p w14:paraId="70B3E59A" w14:textId="77777777" w:rsidR="00220B6E" w:rsidRPr="001D2454" w:rsidRDefault="00220B6E" w:rsidP="0053471D">
            <w:pPr>
              <w:pStyle w:val="af1"/>
            </w:pPr>
            <w:r w:rsidRPr="001D2454">
              <w:t>21</w:t>
            </w:r>
          </w:p>
        </w:tc>
        <w:tc>
          <w:tcPr>
            <w:tcW w:w="3147" w:type="dxa"/>
            <w:hideMark/>
          </w:tcPr>
          <w:p w14:paraId="407C45AD" w14:textId="77777777" w:rsidR="00220B6E" w:rsidRPr="001D2454" w:rsidRDefault="00220B6E" w:rsidP="0053471D">
            <w:pPr>
              <w:pStyle w:val="af1"/>
            </w:pPr>
            <w:r w:rsidRPr="001D2454">
              <w:t xml:space="preserve">Проверка обновлений при запуске </w:t>
            </w:r>
            <w:proofErr w:type="spellStart"/>
            <w:r w:rsidRPr="001D2454">
              <w:t>лаунчера</w:t>
            </w:r>
            <w:proofErr w:type="spellEnd"/>
          </w:p>
        </w:tc>
        <w:tc>
          <w:tcPr>
            <w:tcW w:w="0" w:type="auto"/>
            <w:hideMark/>
          </w:tcPr>
          <w:p w14:paraId="7A89C1F4" w14:textId="77777777" w:rsidR="00220B6E" w:rsidRPr="001D2454" w:rsidRDefault="00220B6E" w:rsidP="0053471D">
            <w:pPr>
              <w:pStyle w:val="af1"/>
            </w:pPr>
            <w:proofErr w:type="spellStart"/>
            <w:r w:rsidRPr="001D2454">
              <w:t>Лаунчер</w:t>
            </w:r>
            <w:proofErr w:type="spellEnd"/>
            <w:r w:rsidRPr="001D2454">
              <w:t xml:space="preserve"> сравнил текущую версию с последним релизом на </w:t>
            </w:r>
            <w:proofErr w:type="spellStart"/>
            <w:r w:rsidRPr="001D2454">
              <w:t>GitHub</w:t>
            </w:r>
            <w:proofErr w:type="spellEnd"/>
          </w:p>
        </w:tc>
        <w:tc>
          <w:tcPr>
            <w:tcW w:w="0" w:type="auto"/>
            <w:hideMark/>
          </w:tcPr>
          <w:p w14:paraId="11E2B21E" w14:textId="77777777" w:rsidR="00220B6E" w:rsidRPr="001D2454" w:rsidRDefault="00220B6E" w:rsidP="0053471D">
            <w:pPr>
              <w:pStyle w:val="af1"/>
            </w:pPr>
            <w:r w:rsidRPr="001D2454">
              <w:t>Выполнено</w:t>
            </w:r>
          </w:p>
        </w:tc>
      </w:tr>
      <w:tr w:rsidR="00220B6E" w:rsidRPr="001D2454" w14:paraId="710C4B24" w14:textId="77777777" w:rsidTr="00453D1D">
        <w:tc>
          <w:tcPr>
            <w:tcW w:w="428" w:type="dxa"/>
            <w:hideMark/>
          </w:tcPr>
          <w:p w14:paraId="34FD173D" w14:textId="77777777" w:rsidR="00220B6E" w:rsidRPr="001D2454" w:rsidRDefault="00220B6E" w:rsidP="0053471D">
            <w:pPr>
              <w:pStyle w:val="af1"/>
            </w:pPr>
            <w:r w:rsidRPr="001D2454">
              <w:t>22</w:t>
            </w:r>
          </w:p>
        </w:tc>
        <w:tc>
          <w:tcPr>
            <w:tcW w:w="3147" w:type="dxa"/>
            <w:hideMark/>
          </w:tcPr>
          <w:p w14:paraId="6C713C60" w14:textId="77777777" w:rsidR="00220B6E" w:rsidRPr="001D2454" w:rsidRDefault="00220B6E" w:rsidP="0053471D">
            <w:pPr>
              <w:pStyle w:val="af1"/>
            </w:pPr>
            <w:r w:rsidRPr="001D2454">
              <w:t>Установка обновления</w:t>
            </w:r>
          </w:p>
        </w:tc>
        <w:tc>
          <w:tcPr>
            <w:tcW w:w="0" w:type="auto"/>
            <w:hideMark/>
          </w:tcPr>
          <w:p w14:paraId="4F261813" w14:textId="77777777" w:rsidR="00220B6E" w:rsidRPr="001D2454" w:rsidRDefault="00220B6E" w:rsidP="0053471D">
            <w:pPr>
              <w:pStyle w:val="af1"/>
            </w:pPr>
            <w:r w:rsidRPr="001D2454">
              <w:t>При обнаружении новой версии пользователь согласился на обновление – архив скачан и распакован</w:t>
            </w:r>
          </w:p>
        </w:tc>
        <w:tc>
          <w:tcPr>
            <w:tcW w:w="0" w:type="auto"/>
            <w:hideMark/>
          </w:tcPr>
          <w:p w14:paraId="03766BA5" w14:textId="77777777" w:rsidR="00220B6E" w:rsidRPr="001D2454" w:rsidRDefault="00220B6E" w:rsidP="0053471D">
            <w:pPr>
              <w:pStyle w:val="af1"/>
            </w:pPr>
            <w:r w:rsidRPr="001D2454">
              <w:t>Выполнено</w:t>
            </w:r>
          </w:p>
        </w:tc>
      </w:tr>
      <w:tr w:rsidR="00220B6E" w:rsidRPr="001D2454" w14:paraId="3E854A4B" w14:textId="77777777" w:rsidTr="00453D1D">
        <w:tc>
          <w:tcPr>
            <w:tcW w:w="428" w:type="dxa"/>
            <w:hideMark/>
          </w:tcPr>
          <w:p w14:paraId="778A1D66" w14:textId="68A8EC4F" w:rsidR="00220B6E" w:rsidRPr="001D2454" w:rsidRDefault="00220B6E" w:rsidP="0053471D">
            <w:pPr>
              <w:pStyle w:val="af1"/>
              <w:rPr>
                <w:lang w:val="en-US"/>
              </w:rPr>
            </w:pPr>
            <w:r w:rsidRPr="001D2454">
              <w:t>2</w:t>
            </w:r>
            <w:r w:rsidR="00453D1D" w:rsidRPr="001D2454">
              <w:rPr>
                <w:lang w:val="en-US"/>
              </w:rPr>
              <w:t>3</w:t>
            </w:r>
          </w:p>
        </w:tc>
        <w:tc>
          <w:tcPr>
            <w:tcW w:w="3147" w:type="dxa"/>
            <w:hideMark/>
          </w:tcPr>
          <w:p w14:paraId="0896CFDD" w14:textId="6D822367" w:rsidR="00220B6E" w:rsidRPr="001D2454" w:rsidRDefault="00220B6E" w:rsidP="0053471D">
            <w:pPr>
              <w:pStyle w:val="af1"/>
            </w:pPr>
            <w:r w:rsidRPr="001D2454">
              <w:t>Команда </w:t>
            </w:r>
            <w:proofErr w:type="spellStart"/>
            <w:r w:rsidRPr="001D2454">
              <w:t>help</w:t>
            </w:r>
            <w:proofErr w:type="spellEnd"/>
            <w:r w:rsidRPr="001D2454">
              <w:t> для авторизованного пользователя</w:t>
            </w:r>
          </w:p>
        </w:tc>
        <w:tc>
          <w:tcPr>
            <w:tcW w:w="0" w:type="auto"/>
            <w:hideMark/>
          </w:tcPr>
          <w:p w14:paraId="1CB103DD" w14:textId="77777777" w:rsidR="00220B6E" w:rsidRPr="001D2454" w:rsidRDefault="00220B6E" w:rsidP="0053471D">
            <w:pPr>
              <w:pStyle w:val="af1"/>
            </w:pPr>
            <w:r w:rsidRPr="001D2454">
              <w:t>Выведены все команды, доступные текущей роли</w:t>
            </w:r>
          </w:p>
        </w:tc>
        <w:tc>
          <w:tcPr>
            <w:tcW w:w="0" w:type="auto"/>
            <w:hideMark/>
          </w:tcPr>
          <w:p w14:paraId="4DEE0010" w14:textId="77777777" w:rsidR="00220B6E" w:rsidRPr="001D2454" w:rsidRDefault="00220B6E" w:rsidP="0053471D">
            <w:pPr>
              <w:pStyle w:val="af1"/>
            </w:pPr>
            <w:r w:rsidRPr="001D2454">
              <w:t>Выполнено</w:t>
            </w:r>
          </w:p>
        </w:tc>
      </w:tr>
    </w:tbl>
    <w:p w14:paraId="2252AF04" w14:textId="77777777" w:rsidR="00BD3BD9" w:rsidRPr="001D2454" w:rsidRDefault="00BD3BD9" w:rsidP="00C562FB">
      <w:pPr>
        <w:pStyle w:val="a1"/>
      </w:pPr>
    </w:p>
    <w:p w14:paraId="38198E78" w14:textId="483FD11D" w:rsidR="00220B6E" w:rsidRPr="001D2454" w:rsidRDefault="00220B6E" w:rsidP="00C562FB">
      <w:pPr>
        <w:pStyle w:val="a1"/>
      </w:pPr>
      <w:r w:rsidRPr="001D2454">
        <w:lastRenderedPageBreak/>
        <w:t xml:space="preserve">По результатам проведённого ручного тестирования критических ошибок обнаружено не было. Все основные функции программного модуля работают корректно и соответствуют требованиям </w:t>
      </w:r>
      <w:r w:rsidR="00453D1D" w:rsidRPr="001D2454">
        <w:t>ТЗ</w:t>
      </w:r>
      <w:r w:rsidRPr="001D2454">
        <w:t xml:space="preserve">. </w:t>
      </w:r>
    </w:p>
    <w:p w14:paraId="477B6EA8" w14:textId="77777777" w:rsidR="00220B6E" w:rsidRPr="001D2454" w:rsidRDefault="00220B6E" w:rsidP="00220B6E">
      <w:pPr>
        <w:spacing w:line="276" w:lineRule="auto"/>
        <w:jc w:val="both"/>
        <w:rPr>
          <w:rFonts w:ascii="Times New Roman" w:hAnsi="Times New Roman"/>
        </w:rPr>
      </w:pPr>
    </w:p>
    <w:p w14:paraId="6CB484CB" w14:textId="77777777" w:rsidR="00144BB9" w:rsidRPr="001D2454" w:rsidRDefault="00144BB9" w:rsidP="00C562FB">
      <w:pPr>
        <w:pStyle w:val="1TimesNewRoman"/>
      </w:pPr>
      <w:bookmarkStart w:id="13" w:name="_Toc230733743"/>
      <w:r w:rsidRPr="001D2454">
        <w:t>Код тестов основных функций модуля согласно ТЗ</w:t>
      </w:r>
      <w:bookmarkEnd w:id="13"/>
    </w:p>
    <w:p w14:paraId="64575ADA" w14:textId="096CCF7A" w:rsidR="00144BB9" w:rsidRPr="001D2454" w:rsidRDefault="00144BB9" w:rsidP="00C562FB">
      <w:pPr>
        <w:pStyle w:val="a1"/>
      </w:pPr>
      <w:r w:rsidRPr="001D2454">
        <w:t xml:space="preserve">Для автоматизированной проверки корректности работы программного модуля были разработаны </w:t>
      </w:r>
      <w:proofErr w:type="spellStart"/>
      <w:r w:rsidRPr="001D2454">
        <w:t>unit</w:t>
      </w:r>
      <w:proofErr w:type="spellEnd"/>
      <w:r w:rsidRPr="001D2454">
        <w:t xml:space="preserve">-тесты с использованием фреймворка </w:t>
      </w:r>
      <w:proofErr w:type="spellStart"/>
      <w:r w:rsidRPr="001D2454">
        <w:t>MSTest</w:t>
      </w:r>
      <w:proofErr w:type="spellEnd"/>
      <w:r w:rsidRPr="001D2454">
        <w:t>. Тестирование охватывает модуль хеширования паролей, авторизацию, работу с заметками, хранимую процедуру и сохранение статистики. Для уменьшения дублирования кода использован атрибут </w:t>
      </w:r>
      <w:proofErr w:type="spellStart"/>
      <w:r w:rsidRPr="001D2454">
        <w:t>DataRow</w:t>
      </w:r>
      <w:proofErr w:type="spellEnd"/>
      <w:r w:rsidRPr="001D2454">
        <w:t xml:space="preserve">, позволяющий выполнять проверку нескольких наборов входных данных в рамках одного тестового метода. </w:t>
      </w:r>
    </w:p>
    <w:p w14:paraId="064547D2" w14:textId="00DEAB8B" w:rsidR="00144BB9" w:rsidRPr="001D2454" w:rsidRDefault="00144BB9" w:rsidP="0053471D">
      <w:pPr>
        <w:pStyle w:val="a1"/>
      </w:pPr>
      <w:r w:rsidRPr="001D2454">
        <w:t xml:space="preserve">Ниже представлен пример реализации </w:t>
      </w:r>
      <w:proofErr w:type="spellStart"/>
      <w:r w:rsidRPr="001D2454">
        <w:t>unit</w:t>
      </w:r>
      <w:proofErr w:type="spellEnd"/>
      <w:r w:rsidRPr="001D2454">
        <w:t>-тестов модуля заметок</w:t>
      </w:r>
      <w:r w:rsidR="009F17F6" w:rsidRPr="001D2454">
        <w:t>. Тестирование безопасности</w:t>
      </w:r>
      <w:r w:rsidRPr="001D2454">
        <w:t>:</w:t>
      </w:r>
    </w:p>
    <w:tbl>
      <w:tblPr>
        <w:tblStyle w:val="aff3"/>
        <w:tblW w:w="9781" w:type="dxa"/>
        <w:tblInd w:w="-5" w:type="dxa"/>
        <w:tblLook w:val="04A0" w:firstRow="1" w:lastRow="0" w:firstColumn="1" w:lastColumn="0" w:noHBand="0" w:noVBand="1"/>
      </w:tblPr>
      <w:tblGrid>
        <w:gridCol w:w="9781"/>
      </w:tblGrid>
      <w:tr w:rsidR="009F17F6" w:rsidRPr="001D2454" w14:paraId="20D958F8" w14:textId="77777777" w:rsidTr="009F17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781" w:type="dxa"/>
          </w:tcPr>
          <w:p w14:paraId="12DA4A20" w14:textId="77777777" w:rsidR="009F17F6" w:rsidRPr="001D2454" w:rsidRDefault="009F17F6" w:rsidP="009F17F6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 w:rsidRPr="001D2454">
              <w:rPr>
                <w:rFonts w:ascii="Times New Roman" w:hAnsi="Times New Roman"/>
                <w:sz w:val="24"/>
                <w:szCs w:val="24"/>
                <w:highlight w:val="white"/>
              </w:rPr>
              <w:t>[</w:t>
            </w:r>
            <w:proofErr w:type="spellStart"/>
            <w:r w:rsidRPr="001D2454">
              <w:rPr>
                <w:rFonts w:ascii="Times New Roman" w:hAnsi="Times New Roman"/>
                <w:sz w:val="24"/>
                <w:szCs w:val="24"/>
                <w:highlight w:val="white"/>
              </w:rPr>
              <w:t>TestMethod</w:t>
            </w:r>
            <w:proofErr w:type="spellEnd"/>
            <w:r w:rsidRPr="001D2454">
              <w:rPr>
                <w:rFonts w:ascii="Times New Roman" w:hAnsi="Times New Roman"/>
                <w:sz w:val="24"/>
                <w:szCs w:val="24"/>
                <w:highlight w:val="white"/>
              </w:rPr>
              <w:t>]</w:t>
            </w:r>
          </w:p>
          <w:p w14:paraId="5B5A7BD9" w14:textId="77777777" w:rsidR="009F17F6" w:rsidRPr="001D2454" w:rsidRDefault="009F17F6" w:rsidP="009F17F6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 w:rsidRPr="001D2454">
              <w:rPr>
                <w:rFonts w:ascii="Times New Roman" w:hAnsi="Times New Roman"/>
                <w:sz w:val="24"/>
                <w:szCs w:val="24"/>
                <w:highlight w:val="white"/>
              </w:rPr>
              <w:t>[</w:t>
            </w:r>
            <w:proofErr w:type="spellStart"/>
            <w:r w:rsidRPr="001D2454">
              <w:rPr>
                <w:rFonts w:ascii="Times New Roman" w:hAnsi="Times New Roman"/>
                <w:sz w:val="24"/>
                <w:szCs w:val="24"/>
                <w:highlight w:val="white"/>
              </w:rPr>
              <w:t>DataRow</w:t>
            </w:r>
            <w:proofErr w:type="spellEnd"/>
            <w:r w:rsidRPr="001D2454">
              <w:rPr>
                <w:rFonts w:ascii="Times New Roman" w:hAnsi="Times New Roman"/>
                <w:sz w:val="24"/>
                <w:szCs w:val="24"/>
                <w:highlight w:val="white"/>
              </w:rPr>
              <w:t>("password123", "Тестирование хеширования")]</w:t>
            </w:r>
          </w:p>
          <w:p w14:paraId="394E25F3" w14:textId="77777777" w:rsidR="009F17F6" w:rsidRPr="001D2454" w:rsidRDefault="009F17F6" w:rsidP="009F17F6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 w:rsidRPr="001D2454">
              <w:rPr>
                <w:rFonts w:ascii="Times New Roman" w:hAnsi="Times New Roman"/>
                <w:sz w:val="24"/>
                <w:szCs w:val="24"/>
                <w:highlight w:val="white"/>
              </w:rPr>
              <w:t>[</w:t>
            </w:r>
            <w:proofErr w:type="spellStart"/>
            <w:r w:rsidRPr="001D2454">
              <w:rPr>
                <w:rFonts w:ascii="Times New Roman" w:hAnsi="Times New Roman"/>
                <w:sz w:val="24"/>
                <w:szCs w:val="24"/>
                <w:highlight w:val="white"/>
              </w:rPr>
              <w:t>DataRow</w:t>
            </w:r>
            <w:proofErr w:type="spellEnd"/>
            <w:r w:rsidRPr="001D2454">
              <w:rPr>
                <w:rFonts w:ascii="Times New Roman" w:hAnsi="Times New Roman"/>
                <w:sz w:val="24"/>
                <w:szCs w:val="24"/>
                <w:highlight w:val="white"/>
              </w:rPr>
              <w:t>("", "Пустая строка")]</w:t>
            </w:r>
          </w:p>
          <w:p w14:paraId="0612A742" w14:textId="77777777" w:rsidR="009F17F6" w:rsidRPr="001D2454" w:rsidRDefault="009F17F6" w:rsidP="009F17F6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 w:rsidRPr="001D2454">
              <w:rPr>
                <w:rFonts w:ascii="Times New Roman" w:hAnsi="Times New Roman"/>
                <w:sz w:val="24"/>
                <w:szCs w:val="24"/>
                <w:highlight w:val="white"/>
              </w:rPr>
              <w:t>[</w:t>
            </w:r>
            <w:proofErr w:type="spellStart"/>
            <w:r w:rsidRPr="001D2454">
              <w:rPr>
                <w:rFonts w:ascii="Times New Roman" w:hAnsi="Times New Roman"/>
                <w:sz w:val="24"/>
                <w:szCs w:val="24"/>
                <w:highlight w:val="white"/>
              </w:rPr>
              <w:t>DataRow</w:t>
            </w:r>
            <w:proofErr w:type="spellEnd"/>
            <w:r w:rsidRPr="001D2454">
              <w:rPr>
                <w:rFonts w:ascii="Times New Roman" w:hAnsi="Times New Roman"/>
                <w:sz w:val="24"/>
                <w:szCs w:val="24"/>
                <w:highlight w:val="white"/>
              </w:rPr>
              <w:t>("a", "Одиночный символ")]</w:t>
            </w:r>
          </w:p>
          <w:p w14:paraId="14A74980" w14:textId="77777777" w:rsidR="009F17F6" w:rsidRPr="001D2454" w:rsidRDefault="009F17F6" w:rsidP="009F17F6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</w:pPr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 xml:space="preserve">public void </w:t>
            </w:r>
            <w:proofErr w:type="spellStart"/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>PasswordHash_</w:t>
            </w:r>
            <w:proofErr w:type="gramStart"/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>ConsistentResults</w:t>
            </w:r>
            <w:proofErr w:type="spellEnd"/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>string password, string scenario)</w:t>
            </w:r>
          </w:p>
          <w:p w14:paraId="70BB61A7" w14:textId="77777777" w:rsidR="009F17F6" w:rsidRPr="001D2454" w:rsidRDefault="009F17F6" w:rsidP="009F17F6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</w:pPr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>{</w:t>
            </w:r>
          </w:p>
          <w:p w14:paraId="5F9E3FAC" w14:textId="77777777" w:rsidR="009F17F6" w:rsidRPr="001D2454" w:rsidRDefault="009F17F6" w:rsidP="009F17F6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</w:pPr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 xml:space="preserve">    string hash1 = Program.GetMd5Hash(password);</w:t>
            </w:r>
          </w:p>
          <w:p w14:paraId="54FD9B00" w14:textId="77777777" w:rsidR="009F17F6" w:rsidRPr="001D2454" w:rsidRDefault="009F17F6" w:rsidP="009F17F6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</w:pPr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 xml:space="preserve">    string hash2 = Program.GetMd5Hash(password);</w:t>
            </w:r>
          </w:p>
          <w:p w14:paraId="20302FF6" w14:textId="77777777" w:rsidR="009F17F6" w:rsidRPr="001D2454" w:rsidRDefault="009F17F6" w:rsidP="009F17F6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</w:pPr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>Assert.AreEqual</w:t>
            </w:r>
            <w:proofErr w:type="spellEnd"/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>(hash1, hash2, $"</w:t>
            </w:r>
            <w:r w:rsidRPr="001D2454">
              <w:rPr>
                <w:rFonts w:ascii="Times New Roman" w:hAnsi="Times New Roman"/>
                <w:sz w:val="24"/>
                <w:szCs w:val="24"/>
                <w:highlight w:val="white"/>
              </w:rPr>
              <w:t>Сценарий</w:t>
            </w:r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 xml:space="preserve"> '{scenario}': </w:t>
            </w:r>
            <w:proofErr w:type="spellStart"/>
            <w:r w:rsidRPr="001D2454">
              <w:rPr>
                <w:rFonts w:ascii="Times New Roman" w:hAnsi="Times New Roman"/>
                <w:sz w:val="24"/>
                <w:szCs w:val="24"/>
                <w:highlight w:val="white"/>
              </w:rPr>
              <w:t>хеши</w:t>
            </w:r>
            <w:proofErr w:type="spellEnd"/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1D2454">
              <w:rPr>
                <w:rFonts w:ascii="Times New Roman" w:hAnsi="Times New Roman"/>
                <w:sz w:val="24"/>
                <w:szCs w:val="24"/>
                <w:highlight w:val="white"/>
              </w:rPr>
              <w:t>не</w:t>
            </w:r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1D2454">
              <w:rPr>
                <w:rFonts w:ascii="Times New Roman" w:hAnsi="Times New Roman"/>
                <w:sz w:val="24"/>
                <w:szCs w:val="24"/>
                <w:highlight w:val="white"/>
              </w:rPr>
              <w:t>совпадают</w:t>
            </w:r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>");</w:t>
            </w:r>
          </w:p>
          <w:p w14:paraId="73ACA57D" w14:textId="77777777" w:rsidR="009F17F6" w:rsidRPr="001D2454" w:rsidRDefault="009F17F6" w:rsidP="009F17F6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</w:pPr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>Assert.AreEqual</w:t>
            </w:r>
            <w:proofErr w:type="spellEnd"/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>(32, hash1.Length, $"</w:t>
            </w:r>
            <w:r w:rsidRPr="001D2454">
              <w:rPr>
                <w:rFonts w:ascii="Times New Roman" w:hAnsi="Times New Roman"/>
                <w:sz w:val="24"/>
                <w:szCs w:val="24"/>
                <w:highlight w:val="white"/>
              </w:rPr>
              <w:t>Сценарий</w:t>
            </w:r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 xml:space="preserve"> '{scenario}': </w:t>
            </w:r>
            <w:r w:rsidRPr="001D2454">
              <w:rPr>
                <w:rFonts w:ascii="Times New Roman" w:hAnsi="Times New Roman"/>
                <w:sz w:val="24"/>
                <w:szCs w:val="24"/>
                <w:highlight w:val="white"/>
              </w:rPr>
              <w:t>неверная</w:t>
            </w:r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1D2454">
              <w:rPr>
                <w:rFonts w:ascii="Times New Roman" w:hAnsi="Times New Roman"/>
                <w:sz w:val="24"/>
                <w:szCs w:val="24"/>
                <w:highlight w:val="white"/>
              </w:rPr>
              <w:t>длина</w:t>
            </w:r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1D2454">
              <w:rPr>
                <w:rFonts w:ascii="Times New Roman" w:hAnsi="Times New Roman"/>
                <w:sz w:val="24"/>
                <w:szCs w:val="24"/>
                <w:highlight w:val="white"/>
              </w:rPr>
              <w:t>хеша</w:t>
            </w:r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>");</w:t>
            </w:r>
          </w:p>
          <w:p w14:paraId="4155A44C" w14:textId="77777777" w:rsidR="009F17F6" w:rsidRPr="001D2454" w:rsidRDefault="009F17F6" w:rsidP="009F17F6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</w:pPr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>Assert.IsFalse</w:t>
            </w:r>
            <w:proofErr w:type="spellEnd"/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>(hash1.Contains(password), $"</w:t>
            </w:r>
            <w:r w:rsidRPr="001D2454">
              <w:rPr>
                <w:rFonts w:ascii="Times New Roman" w:hAnsi="Times New Roman"/>
                <w:sz w:val="24"/>
                <w:szCs w:val="24"/>
                <w:highlight w:val="white"/>
              </w:rPr>
              <w:t>Сценарий</w:t>
            </w:r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 xml:space="preserve"> '{scenario}': </w:t>
            </w:r>
            <w:proofErr w:type="spellStart"/>
            <w:r w:rsidRPr="001D2454">
              <w:rPr>
                <w:rFonts w:ascii="Times New Roman" w:hAnsi="Times New Roman"/>
                <w:sz w:val="24"/>
                <w:szCs w:val="24"/>
                <w:highlight w:val="white"/>
              </w:rPr>
              <w:t>хеш</w:t>
            </w:r>
            <w:proofErr w:type="spellEnd"/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1D2454">
              <w:rPr>
                <w:rFonts w:ascii="Times New Roman" w:hAnsi="Times New Roman"/>
                <w:sz w:val="24"/>
                <w:szCs w:val="24"/>
                <w:highlight w:val="white"/>
              </w:rPr>
              <w:t>содержит</w:t>
            </w:r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1D2454">
              <w:rPr>
                <w:rFonts w:ascii="Times New Roman" w:hAnsi="Times New Roman"/>
                <w:sz w:val="24"/>
                <w:szCs w:val="24"/>
                <w:highlight w:val="white"/>
              </w:rPr>
              <w:t>исходный</w:t>
            </w:r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1D2454">
              <w:rPr>
                <w:rFonts w:ascii="Times New Roman" w:hAnsi="Times New Roman"/>
                <w:sz w:val="24"/>
                <w:szCs w:val="24"/>
                <w:highlight w:val="white"/>
              </w:rPr>
              <w:t>пароль</w:t>
            </w:r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>");</w:t>
            </w:r>
          </w:p>
          <w:p w14:paraId="0D8CC311" w14:textId="77777777" w:rsidR="009F17F6" w:rsidRPr="001D2454" w:rsidRDefault="009F17F6" w:rsidP="009F17F6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</w:pPr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>}</w:t>
            </w:r>
          </w:p>
          <w:p w14:paraId="3F047C29" w14:textId="77777777" w:rsidR="009F17F6" w:rsidRPr="001D2454" w:rsidRDefault="009F17F6" w:rsidP="009F17F6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</w:pPr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>[</w:t>
            </w:r>
            <w:proofErr w:type="spellStart"/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>TestMethod</w:t>
            </w:r>
            <w:proofErr w:type="spellEnd"/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>]</w:t>
            </w:r>
          </w:p>
          <w:p w14:paraId="2A1C03FE" w14:textId="77777777" w:rsidR="009F17F6" w:rsidRPr="001D2454" w:rsidRDefault="009F17F6" w:rsidP="009F17F6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</w:pPr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>[</w:t>
            </w:r>
            <w:proofErr w:type="spellStart"/>
            <w:proofErr w:type="gramStart"/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>DataRow</w:t>
            </w:r>
            <w:proofErr w:type="spellEnd"/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>"LOGIN_SUCCESS", "</w:t>
            </w:r>
            <w:r w:rsidRPr="001D2454">
              <w:rPr>
                <w:rFonts w:ascii="Times New Roman" w:hAnsi="Times New Roman"/>
                <w:sz w:val="24"/>
                <w:szCs w:val="24"/>
                <w:highlight w:val="white"/>
              </w:rPr>
              <w:t>Успешный</w:t>
            </w:r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1D2454">
              <w:rPr>
                <w:rFonts w:ascii="Times New Roman" w:hAnsi="Times New Roman"/>
                <w:sz w:val="24"/>
                <w:szCs w:val="24"/>
                <w:highlight w:val="white"/>
              </w:rPr>
              <w:t>вход</w:t>
            </w:r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>", true, "</w:t>
            </w:r>
            <w:r w:rsidRPr="001D2454">
              <w:rPr>
                <w:rFonts w:ascii="Times New Roman" w:hAnsi="Times New Roman"/>
                <w:sz w:val="24"/>
                <w:szCs w:val="24"/>
                <w:highlight w:val="white"/>
              </w:rPr>
              <w:t>Событие</w:t>
            </w:r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1D2454">
              <w:rPr>
                <w:rFonts w:ascii="Times New Roman" w:hAnsi="Times New Roman"/>
                <w:sz w:val="24"/>
                <w:szCs w:val="24"/>
                <w:highlight w:val="white"/>
              </w:rPr>
              <w:t>входа</w:t>
            </w:r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>")]</w:t>
            </w:r>
          </w:p>
          <w:p w14:paraId="0FD1EB9C" w14:textId="77777777" w:rsidR="009F17F6" w:rsidRPr="001D2454" w:rsidRDefault="009F17F6" w:rsidP="009F17F6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 w:rsidRPr="001D2454">
              <w:rPr>
                <w:rFonts w:ascii="Times New Roman" w:hAnsi="Times New Roman"/>
                <w:sz w:val="24"/>
                <w:szCs w:val="24"/>
                <w:highlight w:val="white"/>
              </w:rPr>
              <w:t>[</w:t>
            </w:r>
            <w:proofErr w:type="spellStart"/>
            <w:r w:rsidRPr="001D2454">
              <w:rPr>
                <w:rFonts w:ascii="Times New Roman" w:hAnsi="Times New Roman"/>
                <w:sz w:val="24"/>
                <w:szCs w:val="24"/>
                <w:highlight w:val="white"/>
              </w:rPr>
              <w:t>DataRow</w:t>
            </w:r>
            <w:proofErr w:type="spellEnd"/>
            <w:r w:rsidRPr="001D2454"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("LOGIN_FAIL", "Неудачная попытка входа", </w:t>
            </w:r>
            <w:proofErr w:type="spellStart"/>
            <w:r w:rsidRPr="001D2454">
              <w:rPr>
                <w:rFonts w:ascii="Times New Roman" w:hAnsi="Times New Roman"/>
                <w:sz w:val="24"/>
                <w:szCs w:val="24"/>
                <w:highlight w:val="white"/>
              </w:rPr>
              <w:t>true</w:t>
            </w:r>
            <w:proofErr w:type="spellEnd"/>
            <w:r w:rsidRPr="001D2454">
              <w:rPr>
                <w:rFonts w:ascii="Times New Roman" w:hAnsi="Times New Roman"/>
                <w:sz w:val="24"/>
                <w:szCs w:val="24"/>
                <w:highlight w:val="white"/>
              </w:rPr>
              <w:t>, "Событие ошибки")]</w:t>
            </w:r>
          </w:p>
          <w:p w14:paraId="03488C54" w14:textId="77777777" w:rsidR="009F17F6" w:rsidRPr="001D2454" w:rsidRDefault="009F17F6" w:rsidP="009F17F6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 w:rsidRPr="001D2454">
              <w:rPr>
                <w:rFonts w:ascii="Times New Roman" w:hAnsi="Times New Roman"/>
                <w:sz w:val="24"/>
                <w:szCs w:val="24"/>
                <w:highlight w:val="white"/>
              </w:rPr>
              <w:t>[</w:t>
            </w:r>
            <w:proofErr w:type="spellStart"/>
            <w:r w:rsidRPr="001D2454">
              <w:rPr>
                <w:rFonts w:ascii="Times New Roman" w:hAnsi="Times New Roman"/>
                <w:sz w:val="24"/>
                <w:szCs w:val="24"/>
                <w:highlight w:val="white"/>
              </w:rPr>
              <w:t>DataRow</w:t>
            </w:r>
            <w:proofErr w:type="spellEnd"/>
            <w:r w:rsidRPr="001D2454">
              <w:rPr>
                <w:rFonts w:ascii="Times New Roman" w:hAnsi="Times New Roman"/>
                <w:sz w:val="24"/>
                <w:szCs w:val="24"/>
                <w:highlight w:val="white"/>
              </w:rPr>
              <w:t xml:space="preserve">("TEST_EVENT", "Тестовое сообщение", </w:t>
            </w:r>
            <w:proofErr w:type="spellStart"/>
            <w:r w:rsidRPr="001D2454">
              <w:rPr>
                <w:rFonts w:ascii="Times New Roman" w:hAnsi="Times New Roman"/>
                <w:sz w:val="24"/>
                <w:szCs w:val="24"/>
                <w:highlight w:val="white"/>
              </w:rPr>
              <w:t>true</w:t>
            </w:r>
            <w:proofErr w:type="spellEnd"/>
            <w:r w:rsidRPr="001D2454">
              <w:rPr>
                <w:rFonts w:ascii="Times New Roman" w:hAnsi="Times New Roman"/>
                <w:sz w:val="24"/>
                <w:szCs w:val="24"/>
                <w:highlight w:val="white"/>
              </w:rPr>
              <w:t>, "Тестовое событие")]</w:t>
            </w:r>
          </w:p>
          <w:p w14:paraId="113C1F07" w14:textId="77777777" w:rsidR="009F17F6" w:rsidRPr="001D2454" w:rsidRDefault="009F17F6" w:rsidP="009F17F6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</w:pPr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 xml:space="preserve">public void </w:t>
            </w:r>
            <w:proofErr w:type="spellStart"/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>SecurityLogs_EventLogged_</w:t>
            </w:r>
            <w:proofErr w:type="gramStart"/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>RecordAdded</w:t>
            </w:r>
            <w:proofErr w:type="spellEnd"/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 xml:space="preserve">string </w:t>
            </w:r>
            <w:proofErr w:type="spellStart"/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>eventType</w:t>
            </w:r>
            <w:proofErr w:type="spellEnd"/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 xml:space="preserve">, string details, bool </w:t>
            </w:r>
            <w:proofErr w:type="spellStart"/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>expectedResult</w:t>
            </w:r>
            <w:proofErr w:type="spellEnd"/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>, string scenario)</w:t>
            </w:r>
          </w:p>
          <w:p w14:paraId="4A7EFEFA" w14:textId="77777777" w:rsidR="009F17F6" w:rsidRPr="001D2454" w:rsidRDefault="009F17F6" w:rsidP="009F17F6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</w:pPr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>{</w:t>
            </w:r>
          </w:p>
          <w:p w14:paraId="0508867B" w14:textId="77777777" w:rsidR="009F17F6" w:rsidRPr="001D2454" w:rsidRDefault="009F17F6" w:rsidP="009F17F6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</w:pPr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 xml:space="preserve">    long </w:t>
            </w:r>
            <w:proofErr w:type="spellStart"/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>beforeCount</w:t>
            </w:r>
            <w:proofErr w:type="spellEnd"/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 xml:space="preserve"> = </w:t>
            </w:r>
            <w:proofErr w:type="spellStart"/>
            <w:proofErr w:type="gramStart"/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>GetSecurityLogsCount</w:t>
            </w:r>
            <w:proofErr w:type="spellEnd"/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>);</w:t>
            </w:r>
          </w:p>
          <w:p w14:paraId="331BBF00" w14:textId="77777777" w:rsidR="009F17F6" w:rsidRPr="001D2454" w:rsidRDefault="009F17F6" w:rsidP="009F17F6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</w:pPr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>Program.SecurityLogs</w:t>
            </w:r>
            <w:proofErr w:type="spellEnd"/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>eventType</w:t>
            </w:r>
            <w:proofErr w:type="spellEnd"/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 xml:space="preserve">, </w:t>
            </w:r>
            <w:proofErr w:type="spellStart"/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>testUser</w:t>
            </w:r>
            <w:proofErr w:type="spellEnd"/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>, details);</w:t>
            </w:r>
          </w:p>
          <w:p w14:paraId="4A7B442F" w14:textId="77777777" w:rsidR="009F17F6" w:rsidRPr="001D2454" w:rsidRDefault="009F17F6" w:rsidP="009F17F6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</w:pPr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 xml:space="preserve">    long </w:t>
            </w:r>
            <w:proofErr w:type="spellStart"/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>afterCount</w:t>
            </w:r>
            <w:proofErr w:type="spellEnd"/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 xml:space="preserve"> = </w:t>
            </w:r>
            <w:proofErr w:type="spellStart"/>
            <w:proofErr w:type="gramStart"/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>GetSecurityLogsCount</w:t>
            </w:r>
            <w:proofErr w:type="spellEnd"/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>(</w:t>
            </w:r>
            <w:proofErr w:type="gramEnd"/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>);</w:t>
            </w:r>
          </w:p>
          <w:p w14:paraId="75F3891A" w14:textId="77777777" w:rsidR="009F17F6" w:rsidRPr="001D2454" w:rsidRDefault="009F17F6" w:rsidP="009F17F6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</w:pPr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 xml:space="preserve">    </w:t>
            </w:r>
            <w:proofErr w:type="spellStart"/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>Assert.IsTrue</w:t>
            </w:r>
            <w:proofErr w:type="spellEnd"/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>(</w:t>
            </w:r>
            <w:proofErr w:type="spellStart"/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>afterCount</w:t>
            </w:r>
            <w:proofErr w:type="spellEnd"/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 xml:space="preserve"> &gt; </w:t>
            </w:r>
            <w:proofErr w:type="spellStart"/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>beforeCount</w:t>
            </w:r>
            <w:proofErr w:type="spellEnd"/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>, $"</w:t>
            </w:r>
            <w:r w:rsidRPr="001D2454">
              <w:rPr>
                <w:rFonts w:ascii="Times New Roman" w:hAnsi="Times New Roman"/>
                <w:sz w:val="24"/>
                <w:szCs w:val="24"/>
                <w:highlight w:val="white"/>
              </w:rPr>
              <w:t>Сценарий</w:t>
            </w:r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 xml:space="preserve"> '{scenario}': </w:t>
            </w:r>
            <w:r w:rsidRPr="001D2454">
              <w:rPr>
                <w:rFonts w:ascii="Times New Roman" w:hAnsi="Times New Roman"/>
                <w:sz w:val="24"/>
                <w:szCs w:val="24"/>
                <w:highlight w:val="white"/>
              </w:rPr>
              <w:t>лог</w:t>
            </w:r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1D2454">
              <w:rPr>
                <w:rFonts w:ascii="Times New Roman" w:hAnsi="Times New Roman"/>
                <w:sz w:val="24"/>
                <w:szCs w:val="24"/>
                <w:highlight w:val="white"/>
              </w:rPr>
              <w:t>не</w:t>
            </w:r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1D2454">
              <w:rPr>
                <w:rFonts w:ascii="Times New Roman" w:hAnsi="Times New Roman"/>
                <w:sz w:val="24"/>
                <w:szCs w:val="24"/>
                <w:highlight w:val="white"/>
              </w:rPr>
              <w:t>был</w:t>
            </w:r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1D2454">
              <w:rPr>
                <w:rFonts w:ascii="Times New Roman" w:hAnsi="Times New Roman"/>
                <w:sz w:val="24"/>
                <w:szCs w:val="24"/>
                <w:highlight w:val="white"/>
              </w:rPr>
              <w:t>добавлен</w:t>
            </w:r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1D2454">
              <w:rPr>
                <w:rFonts w:ascii="Times New Roman" w:hAnsi="Times New Roman"/>
                <w:sz w:val="24"/>
                <w:szCs w:val="24"/>
                <w:highlight w:val="white"/>
              </w:rPr>
              <w:t>в</w:t>
            </w:r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 xml:space="preserve"> </w:t>
            </w:r>
            <w:r w:rsidRPr="001D2454">
              <w:rPr>
                <w:rFonts w:ascii="Times New Roman" w:hAnsi="Times New Roman"/>
                <w:sz w:val="24"/>
                <w:szCs w:val="24"/>
                <w:highlight w:val="white"/>
              </w:rPr>
              <w:t>таблицу</w:t>
            </w:r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 xml:space="preserve"> </w:t>
            </w:r>
            <w:proofErr w:type="spellStart"/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>security_logs</w:t>
            </w:r>
            <w:proofErr w:type="spellEnd"/>
            <w:r w:rsidRPr="001D2454">
              <w:rPr>
                <w:rFonts w:ascii="Times New Roman" w:hAnsi="Times New Roman"/>
                <w:sz w:val="24"/>
                <w:szCs w:val="24"/>
                <w:highlight w:val="white"/>
                <w:lang w:val="en-US"/>
              </w:rPr>
              <w:t>");</w:t>
            </w:r>
          </w:p>
          <w:p w14:paraId="317CEE93" w14:textId="20D3918C" w:rsidR="009F17F6" w:rsidRPr="001D2454" w:rsidRDefault="009F17F6" w:rsidP="009F17F6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ascii="Times New Roman" w:hAnsi="Times New Roman"/>
                <w:sz w:val="24"/>
                <w:szCs w:val="24"/>
                <w:highlight w:val="white"/>
              </w:rPr>
            </w:pPr>
            <w:r w:rsidRPr="001D2454">
              <w:rPr>
                <w:rFonts w:ascii="Times New Roman" w:hAnsi="Times New Roman"/>
                <w:sz w:val="24"/>
                <w:szCs w:val="24"/>
                <w:highlight w:val="white"/>
              </w:rPr>
              <w:t>}</w:t>
            </w:r>
          </w:p>
        </w:tc>
      </w:tr>
    </w:tbl>
    <w:p w14:paraId="329BE7F5" w14:textId="77777777" w:rsidR="00290445" w:rsidRPr="001D2454" w:rsidRDefault="00290445" w:rsidP="009F17F6">
      <w:pPr>
        <w:pStyle w:val="a1"/>
      </w:pPr>
    </w:p>
    <w:p w14:paraId="5BD167C0" w14:textId="77777777" w:rsidR="00E142AA" w:rsidRPr="001D2454" w:rsidRDefault="00E142AA" w:rsidP="00E142AA">
      <w:pPr>
        <w:pStyle w:val="a1"/>
        <w:keepNext/>
        <w:jc w:val="center"/>
      </w:pPr>
      <w:r w:rsidRPr="001D2454">
        <w:rPr>
          <w:noProof/>
        </w:rPr>
        <w:lastRenderedPageBreak/>
        <w:drawing>
          <wp:inline distT="0" distB="0" distL="0" distR="0" wp14:anchorId="194E27F7" wp14:editId="1B726B21">
            <wp:extent cx="2333625" cy="2023034"/>
            <wp:effectExtent l="0" t="0" r="0" b="0"/>
            <wp:docPr id="352161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619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44938" cy="203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BE5B5" w14:textId="7B79AF16" w:rsidR="009F17F6" w:rsidRPr="001D2454" w:rsidRDefault="00E142AA" w:rsidP="00802BDA">
      <w:pPr>
        <w:pStyle w:val="af2"/>
      </w:pPr>
      <w:r w:rsidRPr="001D2454">
        <w:t xml:space="preserve">Рисунок </w:t>
      </w:r>
      <w:fldSimple w:instr=" SEQ Рисунок \* ARABIC ">
        <w:r w:rsidRPr="001D2454">
          <w:rPr>
            <w:noProof/>
          </w:rPr>
          <w:t>2</w:t>
        </w:r>
      </w:fldSimple>
      <w:r w:rsidRPr="001D2454">
        <w:t xml:space="preserve"> – Выполненные тесты</w:t>
      </w:r>
      <w:r w:rsidR="001D2454">
        <w:t xml:space="preserve">. Тесты написаны так, что одни </w:t>
      </w:r>
      <w:r w:rsidR="001D2454" w:rsidRPr="001D2454">
        <w:rPr>
          <w:i/>
          <w:iCs/>
        </w:rPr>
        <w:t>должны</w:t>
      </w:r>
      <w:r w:rsidR="001D2454">
        <w:t xml:space="preserve"> дать положительный результат, другие – отрицательный.</w:t>
      </w:r>
    </w:p>
    <w:p w14:paraId="5B607C66" w14:textId="3D9EE5C3" w:rsidR="00E142AA" w:rsidRPr="001D2454" w:rsidRDefault="00E142AA" w:rsidP="00C562FB">
      <w:pPr>
        <w:pStyle w:val="1TimesNewRoman"/>
      </w:pPr>
      <w:bookmarkStart w:id="14" w:name="_Toc230520591"/>
      <w:bookmarkStart w:id="15" w:name="_Toc230733744"/>
      <w:r w:rsidRPr="001D2454">
        <w:t>Общий отчет о тестировании модуля</w:t>
      </w:r>
      <w:bookmarkEnd w:id="14"/>
      <w:bookmarkEnd w:id="15"/>
      <w:r w:rsidRPr="001D2454">
        <w:t xml:space="preserve"> </w:t>
      </w:r>
    </w:p>
    <w:p w14:paraId="1F912D2C" w14:textId="02665199" w:rsidR="00E142AA" w:rsidRPr="001D2454" w:rsidRDefault="00E142AA" w:rsidP="00C562FB">
      <w:pPr>
        <w:pStyle w:val="a1"/>
      </w:pPr>
      <w:r w:rsidRPr="001D2454">
        <w:t>В процессе разработки программного модуля было проведено комплексное тестирование основных функций системы. Целью тестирования являлась проверка корректности работы реализованного функционала, устойчивости системы к ошибочным действиям пользователя, а также подтверждение соответствия программного продукта требованиям ТЗ.</w:t>
      </w:r>
    </w:p>
    <w:p w14:paraId="1F7EBBD7" w14:textId="77777777" w:rsidR="00E142AA" w:rsidRPr="001D2454" w:rsidRDefault="00E142AA" w:rsidP="00C562FB">
      <w:pPr>
        <w:pStyle w:val="a1"/>
      </w:pPr>
      <w:r w:rsidRPr="001D2454">
        <w:t>Тестирование выполнялось с использованием двух подходов:</w:t>
      </w:r>
    </w:p>
    <w:p w14:paraId="5BF8EC30" w14:textId="66E41B8F" w:rsidR="00E142AA" w:rsidRPr="001D2454" w:rsidRDefault="00E142AA" w:rsidP="0053471D">
      <w:pPr>
        <w:pStyle w:val="40"/>
      </w:pPr>
      <w:r w:rsidRPr="001D2454">
        <w:t>ручного тестирования (чек-лист);</w:t>
      </w:r>
    </w:p>
    <w:p w14:paraId="7789D968" w14:textId="58021D3B" w:rsidR="00E142AA" w:rsidRPr="001D2454" w:rsidRDefault="00E142AA" w:rsidP="0053471D">
      <w:pPr>
        <w:pStyle w:val="40"/>
      </w:pPr>
      <w:r w:rsidRPr="001D2454">
        <w:t xml:space="preserve">автоматизированного </w:t>
      </w:r>
      <w:proofErr w:type="spellStart"/>
      <w:r w:rsidRPr="001D2454">
        <w:t>unit</w:t>
      </w:r>
      <w:proofErr w:type="spellEnd"/>
      <w:r w:rsidRPr="001D2454">
        <w:t>-тестирования (</w:t>
      </w:r>
      <w:proofErr w:type="spellStart"/>
      <w:r w:rsidRPr="001D2454">
        <w:t>MSTest</w:t>
      </w:r>
      <w:proofErr w:type="spellEnd"/>
      <w:r w:rsidRPr="001D2454">
        <w:t>).</w:t>
      </w:r>
    </w:p>
    <w:p w14:paraId="38AA8829" w14:textId="77777777" w:rsidR="00E142AA" w:rsidRPr="001D2454" w:rsidRDefault="00E142AA" w:rsidP="0053471D">
      <w:pPr>
        <w:pStyle w:val="a1"/>
      </w:pPr>
      <w:r w:rsidRPr="001D2454">
        <w:t>Результаты тестирования представлены в виде отдельных тест-кейсов.</w:t>
      </w:r>
    </w:p>
    <w:p w14:paraId="01366923" w14:textId="3DF77752" w:rsidR="00E142AA" w:rsidRPr="001D2454" w:rsidRDefault="00E142AA" w:rsidP="00C562FB">
      <w:pPr>
        <w:pStyle w:val="2TimesNewRoman"/>
      </w:pPr>
      <w:bookmarkStart w:id="16" w:name="_Toc230520592"/>
      <w:r w:rsidRPr="001D2454">
        <w:t>Тестирование модуля авторизации</w:t>
      </w:r>
      <w:bookmarkEnd w:id="16"/>
    </w:p>
    <w:tbl>
      <w:tblPr>
        <w:tblStyle w:val="aff3"/>
        <w:tblW w:w="9634" w:type="dxa"/>
        <w:tblLook w:val="04A0" w:firstRow="1" w:lastRow="0" w:firstColumn="1" w:lastColumn="0" w:noHBand="0" w:noVBand="1"/>
      </w:tblPr>
      <w:tblGrid>
        <w:gridCol w:w="2263"/>
        <w:gridCol w:w="7371"/>
      </w:tblGrid>
      <w:tr w:rsidR="00E142AA" w:rsidRPr="001D2454" w14:paraId="42FE2F43" w14:textId="77777777" w:rsidTr="00BA3E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hideMark/>
          </w:tcPr>
          <w:p w14:paraId="1F6C07D5" w14:textId="77777777" w:rsidR="00E142AA" w:rsidRPr="001D2454" w:rsidRDefault="00E142AA" w:rsidP="0053471D">
            <w:pPr>
              <w:pStyle w:val="affb"/>
            </w:pPr>
            <w:r w:rsidRPr="001D2454">
              <w:t>Атрибут</w:t>
            </w:r>
          </w:p>
        </w:tc>
        <w:tc>
          <w:tcPr>
            <w:tcW w:w="7371" w:type="dxa"/>
            <w:hideMark/>
          </w:tcPr>
          <w:p w14:paraId="0E753EFD" w14:textId="77777777" w:rsidR="00E142AA" w:rsidRPr="001D2454" w:rsidRDefault="00E142AA" w:rsidP="0053471D">
            <w:pPr>
              <w:pStyle w:val="affb"/>
            </w:pPr>
            <w:r w:rsidRPr="001D2454">
              <w:t>Описание</w:t>
            </w:r>
          </w:p>
        </w:tc>
      </w:tr>
      <w:tr w:rsidR="00E142AA" w:rsidRPr="001D2454" w14:paraId="4A235C9B" w14:textId="77777777" w:rsidTr="00BA3EFE">
        <w:tc>
          <w:tcPr>
            <w:tcW w:w="2263" w:type="dxa"/>
            <w:hideMark/>
          </w:tcPr>
          <w:p w14:paraId="2C67FA24" w14:textId="77777777" w:rsidR="00E142AA" w:rsidRPr="001D2454" w:rsidRDefault="00E142AA" w:rsidP="0053471D">
            <w:pPr>
              <w:pStyle w:val="af1"/>
            </w:pPr>
            <w:r w:rsidRPr="001D2454">
              <w:t>№ тест-кейса</w:t>
            </w:r>
          </w:p>
        </w:tc>
        <w:tc>
          <w:tcPr>
            <w:tcW w:w="7371" w:type="dxa"/>
            <w:hideMark/>
          </w:tcPr>
          <w:p w14:paraId="2BF3FC50" w14:textId="77777777" w:rsidR="00E142AA" w:rsidRPr="001D2454" w:rsidRDefault="00E142AA" w:rsidP="0053471D">
            <w:pPr>
              <w:pStyle w:val="af1"/>
            </w:pPr>
            <w:r w:rsidRPr="001D2454">
              <w:t>TC-AUTH-001</w:t>
            </w:r>
          </w:p>
        </w:tc>
      </w:tr>
      <w:tr w:rsidR="00E142AA" w:rsidRPr="001D2454" w14:paraId="317D5115" w14:textId="77777777" w:rsidTr="00BA3EFE">
        <w:tc>
          <w:tcPr>
            <w:tcW w:w="2263" w:type="dxa"/>
            <w:hideMark/>
          </w:tcPr>
          <w:p w14:paraId="49A49474" w14:textId="77777777" w:rsidR="00E142AA" w:rsidRPr="001D2454" w:rsidRDefault="00E142AA" w:rsidP="0053471D">
            <w:pPr>
              <w:pStyle w:val="af1"/>
            </w:pPr>
            <w:r w:rsidRPr="001D2454">
              <w:t>Название тест-кейса</w:t>
            </w:r>
          </w:p>
        </w:tc>
        <w:tc>
          <w:tcPr>
            <w:tcW w:w="7371" w:type="dxa"/>
            <w:hideMark/>
          </w:tcPr>
          <w:p w14:paraId="49E0006E" w14:textId="77777777" w:rsidR="00E142AA" w:rsidRPr="001D2454" w:rsidRDefault="00E142AA" w:rsidP="0053471D">
            <w:pPr>
              <w:pStyle w:val="af1"/>
            </w:pPr>
            <w:r w:rsidRPr="001D2454">
              <w:t>Проверка авторизации с корректными данными</w:t>
            </w:r>
          </w:p>
        </w:tc>
      </w:tr>
      <w:tr w:rsidR="00E142AA" w:rsidRPr="001D2454" w14:paraId="3CD753D5" w14:textId="77777777" w:rsidTr="00BA3EFE">
        <w:tc>
          <w:tcPr>
            <w:tcW w:w="2263" w:type="dxa"/>
            <w:hideMark/>
          </w:tcPr>
          <w:p w14:paraId="2F9C534B" w14:textId="77777777" w:rsidR="00E142AA" w:rsidRPr="001D2454" w:rsidRDefault="00E142AA" w:rsidP="0053471D">
            <w:pPr>
              <w:pStyle w:val="af1"/>
            </w:pPr>
            <w:r w:rsidRPr="001D2454">
              <w:t>Предусловия</w:t>
            </w:r>
          </w:p>
        </w:tc>
        <w:tc>
          <w:tcPr>
            <w:tcW w:w="7371" w:type="dxa"/>
            <w:hideMark/>
          </w:tcPr>
          <w:p w14:paraId="1B3434B9" w14:textId="77777777" w:rsidR="00E142AA" w:rsidRPr="001D2454" w:rsidRDefault="00E142AA" w:rsidP="0053471D">
            <w:pPr>
              <w:pStyle w:val="af1"/>
            </w:pPr>
            <w:r w:rsidRPr="001D2454">
              <w:t>Пользователь </w:t>
            </w:r>
            <w:proofErr w:type="spellStart"/>
            <w:r w:rsidRPr="001D2454">
              <w:t>admin</w:t>
            </w:r>
            <w:proofErr w:type="spellEnd"/>
            <w:r w:rsidRPr="001D2454">
              <w:t> существует в базе данных</w:t>
            </w:r>
          </w:p>
        </w:tc>
      </w:tr>
      <w:tr w:rsidR="00E142AA" w:rsidRPr="001D2454" w14:paraId="7C2CAF88" w14:textId="77777777" w:rsidTr="00BA3EFE">
        <w:tc>
          <w:tcPr>
            <w:tcW w:w="2263" w:type="dxa"/>
            <w:hideMark/>
          </w:tcPr>
          <w:p w14:paraId="2BB7D5D1" w14:textId="77777777" w:rsidR="00E142AA" w:rsidRPr="001D2454" w:rsidRDefault="00E142AA" w:rsidP="0053471D">
            <w:pPr>
              <w:pStyle w:val="af1"/>
            </w:pPr>
            <w:r w:rsidRPr="001D2454">
              <w:t>Шаги тест-кейса</w:t>
            </w:r>
          </w:p>
        </w:tc>
        <w:tc>
          <w:tcPr>
            <w:tcW w:w="7371" w:type="dxa"/>
            <w:hideMark/>
          </w:tcPr>
          <w:p w14:paraId="469278AF" w14:textId="75EC83A7" w:rsidR="00E142AA" w:rsidRPr="001D2454" w:rsidRDefault="00BA3EFE" w:rsidP="0053471D">
            <w:pPr>
              <w:pStyle w:val="af1"/>
            </w:pPr>
            <w:r w:rsidRPr="001D2454">
              <w:t>1. Запустить приложение Coursework.exe 2. В меню входа выбрать пункт 1 3. Ввести логин </w:t>
            </w:r>
            <w:proofErr w:type="spellStart"/>
            <w:r w:rsidRPr="001D2454">
              <w:t>admin</w:t>
            </w:r>
            <w:proofErr w:type="spellEnd"/>
            <w:r w:rsidRPr="001D2454">
              <w:t> и пароль 3455</w:t>
            </w:r>
          </w:p>
        </w:tc>
      </w:tr>
      <w:tr w:rsidR="00E142AA" w:rsidRPr="001D2454" w14:paraId="1EBD7FB2" w14:textId="77777777" w:rsidTr="00BA3EFE">
        <w:tc>
          <w:tcPr>
            <w:tcW w:w="2263" w:type="dxa"/>
            <w:hideMark/>
          </w:tcPr>
          <w:p w14:paraId="5956EC11" w14:textId="77777777" w:rsidR="00E142AA" w:rsidRPr="001D2454" w:rsidRDefault="00E142AA" w:rsidP="0053471D">
            <w:pPr>
              <w:pStyle w:val="af1"/>
            </w:pPr>
            <w:r w:rsidRPr="001D2454">
              <w:t>Ожидаемый результат</w:t>
            </w:r>
          </w:p>
        </w:tc>
        <w:tc>
          <w:tcPr>
            <w:tcW w:w="7371" w:type="dxa"/>
            <w:hideMark/>
          </w:tcPr>
          <w:p w14:paraId="76AB2529" w14:textId="13E00354" w:rsidR="00E142AA" w:rsidRPr="001D2454" w:rsidRDefault="00E142AA" w:rsidP="0053471D">
            <w:pPr>
              <w:pStyle w:val="af1"/>
            </w:pPr>
            <w:r w:rsidRPr="001D2454">
              <w:t>Пользователь успешно авторизуется</w:t>
            </w:r>
            <w:r w:rsidR="00BA3EFE" w:rsidRPr="001D2454">
              <w:t>, открывается главное меню с расширенными командами</w:t>
            </w:r>
          </w:p>
        </w:tc>
      </w:tr>
      <w:tr w:rsidR="00E142AA" w:rsidRPr="001D2454" w14:paraId="159E0577" w14:textId="77777777" w:rsidTr="00BA3EFE">
        <w:tc>
          <w:tcPr>
            <w:tcW w:w="2263" w:type="dxa"/>
            <w:hideMark/>
          </w:tcPr>
          <w:p w14:paraId="66D8956C" w14:textId="77777777" w:rsidR="00E142AA" w:rsidRPr="001D2454" w:rsidRDefault="00E142AA" w:rsidP="0053471D">
            <w:pPr>
              <w:pStyle w:val="af1"/>
            </w:pPr>
            <w:r w:rsidRPr="001D2454">
              <w:t>Статус</w:t>
            </w:r>
          </w:p>
        </w:tc>
        <w:tc>
          <w:tcPr>
            <w:tcW w:w="7371" w:type="dxa"/>
            <w:hideMark/>
          </w:tcPr>
          <w:p w14:paraId="1DE92E32" w14:textId="77777777" w:rsidR="00E142AA" w:rsidRPr="001D2454" w:rsidRDefault="00E142AA" w:rsidP="0053471D">
            <w:pPr>
              <w:pStyle w:val="af1"/>
            </w:pPr>
            <w:proofErr w:type="spellStart"/>
            <w:r w:rsidRPr="001D2454">
              <w:t>Passed</w:t>
            </w:r>
            <w:proofErr w:type="spellEnd"/>
          </w:p>
        </w:tc>
      </w:tr>
    </w:tbl>
    <w:p w14:paraId="6A445CC7" w14:textId="77777777" w:rsidR="00E142AA" w:rsidRPr="001D2454" w:rsidRDefault="00E142AA" w:rsidP="0053471D">
      <w:pPr>
        <w:pStyle w:val="a1"/>
      </w:pPr>
    </w:p>
    <w:tbl>
      <w:tblPr>
        <w:tblStyle w:val="aff3"/>
        <w:tblW w:w="9634" w:type="dxa"/>
        <w:tblLook w:val="04A0" w:firstRow="1" w:lastRow="0" w:firstColumn="1" w:lastColumn="0" w:noHBand="0" w:noVBand="1"/>
      </w:tblPr>
      <w:tblGrid>
        <w:gridCol w:w="2263"/>
        <w:gridCol w:w="7371"/>
      </w:tblGrid>
      <w:tr w:rsidR="00E142AA" w:rsidRPr="001D2454" w14:paraId="43003C73" w14:textId="77777777" w:rsidTr="00BA3E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hideMark/>
          </w:tcPr>
          <w:p w14:paraId="5BA8211F" w14:textId="77777777" w:rsidR="00E142AA" w:rsidRPr="001D2454" w:rsidRDefault="00E142AA" w:rsidP="0053471D">
            <w:pPr>
              <w:pStyle w:val="affb"/>
            </w:pPr>
            <w:r w:rsidRPr="001D2454">
              <w:t>Атрибут</w:t>
            </w:r>
          </w:p>
        </w:tc>
        <w:tc>
          <w:tcPr>
            <w:tcW w:w="7371" w:type="dxa"/>
            <w:hideMark/>
          </w:tcPr>
          <w:p w14:paraId="5C0B9281" w14:textId="77777777" w:rsidR="00E142AA" w:rsidRPr="001D2454" w:rsidRDefault="00E142AA" w:rsidP="0053471D">
            <w:pPr>
              <w:pStyle w:val="affb"/>
            </w:pPr>
            <w:r w:rsidRPr="001D2454">
              <w:t>Описание</w:t>
            </w:r>
          </w:p>
        </w:tc>
      </w:tr>
      <w:tr w:rsidR="00E142AA" w:rsidRPr="001D2454" w14:paraId="22BEA155" w14:textId="77777777" w:rsidTr="00BA3EFE">
        <w:tc>
          <w:tcPr>
            <w:tcW w:w="2263" w:type="dxa"/>
            <w:hideMark/>
          </w:tcPr>
          <w:p w14:paraId="7B1BDC98" w14:textId="77777777" w:rsidR="00E142AA" w:rsidRPr="001D2454" w:rsidRDefault="00E142AA" w:rsidP="0053471D">
            <w:pPr>
              <w:pStyle w:val="af1"/>
            </w:pPr>
            <w:r w:rsidRPr="001D2454">
              <w:t>№ тест-кейса</w:t>
            </w:r>
          </w:p>
        </w:tc>
        <w:tc>
          <w:tcPr>
            <w:tcW w:w="7371" w:type="dxa"/>
            <w:hideMark/>
          </w:tcPr>
          <w:p w14:paraId="76EAA4BB" w14:textId="201B8E39" w:rsidR="00E142AA" w:rsidRPr="001D2454" w:rsidRDefault="00E142AA" w:rsidP="0053471D">
            <w:pPr>
              <w:pStyle w:val="af1"/>
            </w:pPr>
            <w:r w:rsidRPr="001D2454">
              <w:t>TC-AUTH-00</w:t>
            </w:r>
            <w:r w:rsidR="00BA3EFE" w:rsidRPr="001D2454">
              <w:t>3</w:t>
            </w:r>
          </w:p>
        </w:tc>
      </w:tr>
      <w:tr w:rsidR="00E142AA" w:rsidRPr="001D2454" w14:paraId="460F13A4" w14:textId="77777777" w:rsidTr="00BA3EFE">
        <w:tc>
          <w:tcPr>
            <w:tcW w:w="2263" w:type="dxa"/>
            <w:hideMark/>
          </w:tcPr>
          <w:p w14:paraId="063FF60D" w14:textId="77777777" w:rsidR="00E142AA" w:rsidRPr="001D2454" w:rsidRDefault="00E142AA" w:rsidP="0053471D">
            <w:pPr>
              <w:pStyle w:val="af1"/>
            </w:pPr>
            <w:r w:rsidRPr="001D2454">
              <w:t>Название тест-кейса</w:t>
            </w:r>
          </w:p>
        </w:tc>
        <w:tc>
          <w:tcPr>
            <w:tcW w:w="7371" w:type="dxa"/>
            <w:hideMark/>
          </w:tcPr>
          <w:p w14:paraId="5ECEFEBA" w14:textId="77777777" w:rsidR="00E142AA" w:rsidRPr="001D2454" w:rsidRDefault="00E142AA" w:rsidP="0053471D">
            <w:pPr>
              <w:pStyle w:val="af1"/>
            </w:pPr>
            <w:r w:rsidRPr="001D2454">
              <w:t>Проверка авторизации с неверным паролем</w:t>
            </w:r>
          </w:p>
        </w:tc>
      </w:tr>
      <w:tr w:rsidR="00E142AA" w:rsidRPr="001D2454" w14:paraId="5609D766" w14:textId="77777777" w:rsidTr="00BA3EFE">
        <w:tc>
          <w:tcPr>
            <w:tcW w:w="2263" w:type="dxa"/>
            <w:hideMark/>
          </w:tcPr>
          <w:p w14:paraId="4B714DE6" w14:textId="77777777" w:rsidR="00E142AA" w:rsidRPr="001D2454" w:rsidRDefault="00E142AA" w:rsidP="0053471D">
            <w:pPr>
              <w:pStyle w:val="af1"/>
            </w:pPr>
            <w:r w:rsidRPr="001D2454">
              <w:t>Предусловия</w:t>
            </w:r>
          </w:p>
        </w:tc>
        <w:tc>
          <w:tcPr>
            <w:tcW w:w="7371" w:type="dxa"/>
            <w:hideMark/>
          </w:tcPr>
          <w:p w14:paraId="54C649CB" w14:textId="77777777" w:rsidR="00E142AA" w:rsidRPr="001D2454" w:rsidRDefault="00E142AA" w:rsidP="0053471D">
            <w:pPr>
              <w:pStyle w:val="af1"/>
            </w:pPr>
            <w:r w:rsidRPr="001D2454">
              <w:t>Пользователь </w:t>
            </w:r>
            <w:proofErr w:type="spellStart"/>
            <w:r w:rsidRPr="001D2454">
              <w:t>admin</w:t>
            </w:r>
            <w:proofErr w:type="spellEnd"/>
            <w:r w:rsidRPr="001D2454">
              <w:t> существует</w:t>
            </w:r>
          </w:p>
        </w:tc>
      </w:tr>
      <w:tr w:rsidR="00E142AA" w:rsidRPr="001D2454" w14:paraId="603EF334" w14:textId="77777777" w:rsidTr="00BA3EFE">
        <w:tc>
          <w:tcPr>
            <w:tcW w:w="2263" w:type="dxa"/>
            <w:hideMark/>
          </w:tcPr>
          <w:p w14:paraId="5299380C" w14:textId="77777777" w:rsidR="00E142AA" w:rsidRPr="001D2454" w:rsidRDefault="00E142AA" w:rsidP="0053471D">
            <w:pPr>
              <w:pStyle w:val="af1"/>
            </w:pPr>
            <w:r w:rsidRPr="001D2454">
              <w:t>Шаги тест-кейса</w:t>
            </w:r>
          </w:p>
        </w:tc>
        <w:tc>
          <w:tcPr>
            <w:tcW w:w="7371" w:type="dxa"/>
            <w:hideMark/>
          </w:tcPr>
          <w:p w14:paraId="5B0815F3" w14:textId="02DA1DAC" w:rsidR="00E142AA" w:rsidRPr="001D2454" w:rsidRDefault="00E142AA" w:rsidP="0053471D">
            <w:pPr>
              <w:pStyle w:val="af1"/>
            </w:pPr>
            <w:r w:rsidRPr="001D2454">
              <w:t xml:space="preserve">1. Запустить приложение. </w:t>
            </w:r>
            <w:r w:rsidR="00BA3EFE" w:rsidRPr="001D2454">
              <w:t>2. Выбрать пункт 1 3. Ввести логин </w:t>
            </w:r>
            <w:proofErr w:type="spellStart"/>
            <w:r w:rsidR="00BA3EFE" w:rsidRPr="001D2454">
              <w:t>admin</w:t>
            </w:r>
            <w:proofErr w:type="spellEnd"/>
            <w:r w:rsidR="00BA3EFE" w:rsidRPr="001D2454">
              <w:t> и неверный пароль</w:t>
            </w:r>
          </w:p>
        </w:tc>
      </w:tr>
      <w:tr w:rsidR="00E142AA" w:rsidRPr="001D2454" w14:paraId="062C0B4F" w14:textId="77777777" w:rsidTr="00BA3EFE">
        <w:tc>
          <w:tcPr>
            <w:tcW w:w="2263" w:type="dxa"/>
            <w:hideMark/>
          </w:tcPr>
          <w:p w14:paraId="6A04E941" w14:textId="77777777" w:rsidR="00E142AA" w:rsidRPr="001D2454" w:rsidRDefault="00E142AA" w:rsidP="0053471D">
            <w:pPr>
              <w:pStyle w:val="af1"/>
            </w:pPr>
            <w:r w:rsidRPr="001D2454">
              <w:lastRenderedPageBreak/>
              <w:t>Ожидаемый результат</w:t>
            </w:r>
          </w:p>
        </w:tc>
        <w:tc>
          <w:tcPr>
            <w:tcW w:w="7371" w:type="dxa"/>
            <w:hideMark/>
          </w:tcPr>
          <w:p w14:paraId="59755ADF" w14:textId="22B007BE" w:rsidR="00E142AA" w:rsidRPr="001D2454" w:rsidRDefault="00E142AA" w:rsidP="0053471D">
            <w:pPr>
              <w:pStyle w:val="af1"/>
            </w:pPr>
            <w:r w:rsidRPr="001D2454">
              <w:t xml:space="preserve">Система выводит сообщение </w:t>
            </w:r>
            <w:r w:rsidR="00BA3EFE" w:rsidRPr="001D2454">
              <w:t>«Ошибка входа. Неверный логин или пароль»</w:t>
            </w:r>
          </w:p>
        </w:tc>
      </w:tr>
      <w:tr w:rsidR="00E142AA" w:rsidRPr="001D2454" w14:paraId="7FF2E536" w14:textId="77777777" w:rsidTr="00BA3EFE">
        <w:tc>
          <w:tcPr>
            <w:tcW w:w="2263" w:type="dxa"/>
            <w:hideMark/>
          </w:tcPr>
          <w:p w14:paraId="62BA978F" w14:textId="77777777" w:rsidR="00E142AA" w:rsidRPr="001D2454" w:rsidRDefault="00E142AA" w:rsidP="0053471D">
            <w:pPr>
              <w:pStyle w:val="af1"/>
            </w:pPr>
            <w:r w:rsidRPr="001D2454">
              <w:t>Статус</w:t>
            </w:r>
          </w:p>
        </w:tc>
        <w:tc>
          <w:tcPr>
            <w:tcW w:w="7371" w:type="dxa"/>
            <w:hideMark/>
          </w:tcPr>
          <w:p w14:paraId="2B553C31" w14:textId="77777777" w:rsidR="00E142AA" w:rsidRPr="001D2454" w:rsidRDefault="00E142AA" w:rsidP="0053471D">
            <w:pPr>
              <w:pStyle w:val="af1"/>
            </w:pPr>
            <w:proofErr w:type="spellStart"/>
            <w:r w:rsidRPr="001D2454">
              <w:t>Passed</w:t>
            </w:r>
            <w:proofErr w:type="spellEnd"/>
          </w:p>
        </w:tc>
      </w:tr>
    </w:tbl>
    <w:p w14:paraId="2450386A" w14:textId="77777777" w:rsidR="00E142AA" w:rsidRPr="001D2454" w:rsidRDefault="00E142AA" w:rsidP="00E142AA">
      <w:pPr>
        <w:rPr>
          <w:rFonts w:ascii="Times New Roman" w:hAnsi="Times New Roman"/>
          <w:vanish/>
        </w:rPr>
      </w:pPr>
    </w:p>
    <w:p w14:paraId="3490EE49" w14:textId="77777777" w:rsidR="00E142AA" w:rsidRPr="001D2454" w:rsidRDefault="00E142AA" w:rsidP="0053471D">
      <w:pPr>
        <w:pStyle w:val="a1"/>
      </w:pPr>
    </w:p>
    <w:tbl>
      <w:tblPr>
        <w:tblStyle w:val="aff3"/>
        <w:tblW w:w="9634" w:type="dxa"/>
        <w:tblLook w:val="04A0" w:firstRow="1" w:lastRow="0" w:firstColumn="1" w:lastColumn="0" w:noHBand="0" w:noVBand="1"/>
      </w:tblPr>
      <w:tblGrid>
        <w:gridCol w:w="2263"/>
        <w:gridCol w:w="7371"/>
      </w:tblGrid>
      <w:tr w:rsidR="00E142AA" w:rsidRPr="001D2454" w14:paraId="1AD40256" w14:textId="77777777" w:rsidTr="00BA3E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  <w:hideMark/>
          </w:tcPr>
          <w:p w14:paraId="37122DB4" w14:textId="77777777" w:rsidR="00E142AA" w:rsidRPr="001D2454" w:rsidRDefault="00E142AA" w:rsidP="0053471D">
            <w:pPr>
              <w:pStyle w:val="affb"/>
            </w:pPr>
            <w:r w:rsidRPr="001D2454">
              <w:t>Атрибут</w:t>
            </w:r>
          </w:p>
        </w:tc>
        <w:tc>
          <w:tcPr>
            <w:tcW w:w="7371" w:type="dxa"/>
            <w:hideMark/>
          </w:tcPr>
          <w:p w14:paraId="4F701B4C" w14:textId="77777777" w:rsidR="00E142AA" w:rsidRPr="001D2454" w:rsidRDefault="00E142AA" w:rsidP="0053471D">
            <w:pPr>
              <w:pStyle w:val="affb"/>
            </w:pPr>
            <w:r w:rsidRPr="001D2454">
              <w:t>Описание</w:t>
            </w:r>
          </w:p>
        </w:tc>
      </w:tr>
      <w:tr w:rsidR="00E142AA" w:rsidRPr="001D2454" w14:paraId="6F960678" w14:textId="77777777" w:rsidTr="00BA3EFE">
        <w:tc>
          <w:tcPr>
            <w:tcW w:w="2263" w:type="dxa"/>
            <w:hideMark/>
          </w:tcPr>
          <w:p w14:paraId="526A5AE8" w14:textId="77777777" w:rsidR="00E142AA" w:rsidRPr="001D2454" w:rsidRDefault="00E142AA" w:rsidP="0053471D">
            <w:pPr>
              <w:pStyle w:val="af1"/>
            </w:pPr>
            <w:r w:rsidRPr="001D2454">
              <w:t>№ тест-кейса</w:t>
            </w:r>
          </w:p>
        </w:tc>
        <w:tc>
          <w:tcPr>
            <w:tcW w:w="7371" w:type="dxa"/>
            <w:hideMark/>
          </w:tcPr>
          <w:p w14:paraId="552E62ED" w14:textId="4A7E6DF8" w:rsidR="00E142AA" w:rsidRPr="001D2454" w:rsidRDefault="00E142AA" w:rsidP="0053471D">
            <w:pPr>
              <w:pStyle w:val="af1"/>
            </w:pPr>
            <w:r w:rsidRPr="001D2454">
              <w:t>TC-AUTH-00</w:t>
            </w:r>
            <w:r w:rsidR="00BA3EFE" w:rsidRPr="001D2454">
              <w:t>5</w:t>
            </w:r>
          </w:p>
        </w:tc>
      </w:tr>
      <w:tr w:rsidR="00E142AA" w:rsidRPr="001D2454" w14:paraId="48735AA0" w14:textId="77777777" w:rsidTr="00BA3EFE">
        <w:tc>
          <w:tcPr>
            <w:tcW w:w="2263" w:type="dxa"/>
            <w:hideMark/>
          </w:tcPr>
          <w:p w14:paraId="69832AC5" w14:textId="77777777" w:rsidR="00E142AA" w:rsidRPr="001D2454" w:rsidRDefault="00E142AA" w:rsidP="0053471D">
            <w:pPr>
              <w:pStyle w:val="af1"/>
            </w:pPr>
            <w:r w:rsidRPr="001D2454">
              <w:t>Название тест-кейса</w:t>
            </w:r>
          </w:p>
        </w:tc>
        <w:tc>
          <w:tcPr>
            <w:tcW w:w="7371" w:type="dxa"/>
            <w:hideMark/>
          </w:tcPr>
          <w:p w14:paraId="680CA719" w14:textId="77777777" w:rsidR="00E142AA" w:rsidRPr="001D2454" w:rsidRDefault="00E142AA" w:rsidP="0053471D">
            <w:pPr>
              <w:pStyle w:val="af1"/>
            </w:pPr>
            <w:r w:rsidRPr="001D2454">
              <w:t>Регистрация нового пользователя</w:t>
            </w:r>
          </w:p>
        </w:tc>
      </w:tr>
      <w:tr w:rsidR="00E142AA" w:rsidRPr="001D2454" w14:paraId="4054DCA6" w14:textId="77777777" w:rsidTr="00BA3EFE">
        <w:tc>
          <w:tcPr>
            <w:tcW w:w="2263" w:type="dxa"/>
            <w:hideMark/>
          </w:tcPr>
          <w:p w14:paraId="0C687F39" w14:textId="77777777" w:rsidR="00E142AA" w:rsidRPr="001D2454" w:rsidRDefault="00E142AA" w:rsidP="0053471D">
            <w:pPr>
              <w:pStyle w:val="af1"/>
            </w:pPr>
            <w:r w:rsidRPr="001D2454">
              <w:t>Предусловия</w:t>
            </w:r>
          </w:p>
        </w:tc>
        <w:tc>
          <w:tcPr>
            <w:tcW w:w="7371" w:type="dxa"/>
            <w:hideMark/>
          </w:tcPr>
          <w:p w14:paraId="1FE5720B" w14:textId="77777777" w:rsidR="00E142AA" w:rsidRPr="001D2454" w:rsidRDefault="00E142AA" w:rsidP="0053471D">
            <w:pPr>
              <w:pStyle w:val="af1"/>
            </w:pPr>
            <w:r w:rsidRPr="001D2454">
              <w:t>Пользователь с логином </w:t>
            </w:r>
            <w:proofErr w:type="spellStart"/>
            <w:r w:rsidRPr="001D2454">
              <w:t>newuser</w:t>
            </w:r>
            <w:proofErr w:type="spellEnd"/>
            <w:r w:rsidRPr="001D2454">
              <w:t> не существует</w:t>
            </w:r>
          </w:p>
        </w:tc>
      </w:tr>
      <w:tr w:rsidR="00E142AA" w:rsidRPr="001D2454" w14:paraId="6D6FD917" w14:textId="77777777" w:rsidTr="00BA3EFE">
        <w:tc>
          <w:tcPr>
            <w:tcW w:w="2263" w:type="dxa"/>
            <w:hideMark/>
          </w:tcPr>
          <w:p w14:paraId="12A19F2E" w14:textId="77777777" w:rsidR="00E142AA" w:rsidRPr="001D2454" w:rsidRDefault="00E142AA" w:rsidP="0053471D">
            <w:pPr>
              <w:pStyle w:val="af1"/>
            </w:pPr>
            <w:r w:rsidRPr="001D2454">
              <w:t>Шаги тест-кейса</w:t>
            </w:r>
          </w:p>
        </w:tc>
        <w:tc>
          <w:tcPr>
            <w:tcW w:w="7371" w:type="dxa"/>
            <w:hideMark/>
          </w:tcPr>
          <w:p w14:paraId="5D645724" w14:textId="09F729CC" w:rsidR="00E142AA" w:rsidRPr="001D2454" w:rsidRDefault="00BA3EFE" w:rsidP="0053471D">
            <w:pPr>
              <w:pStyle w:val="af1"/>
            </w:pPr>
            <w:r w:rsidRPr="001D2454">
              <w:t>1. Запустить приложение 2. В меню входа выбрать пункт 2 3. Ввести новый логин, пароль и подтверждение пароля 4. Выбрать роль (0 — администратор, 1 — пользователь)</w:t>
            </w:r>
          </w:p>
        </w:tc>
      </w:tr>
      <w:tr w:rsidR="00E142AA" w:rsidRPr="001D2454" w14:paraId="580882E7" w14:textId="77777777" w:rsidTr="00BA3EFE">
        <w:tc>
          <w:tcPr>
            <w:tcW w:w="2263" w:type="dxa"/>
            <w:hideMark/>
          </w:tcPr>
          <w:p w14:paraId="76E83F76" w14:textId="77777777" w:rsidR="00E142AA" w:rsidRPr="001D2454" w:rsidRDefault="00E142AA" w:rsidP="0053471D">
            <w:pPr>
              <w:pStyle w:val="af1"/>
            </w:pPr>
            <w:r w:rsidRPr="001D2454">
              <w:t>Ожидаемый результат</w:t>
            </w:r>
          </w:p>
        </w:tc>
        <w:tc>
          <w:tcPr>
            <w:tcW w:w="7371" w:type="dxa"/>
            <w:hideMark/>
          </w:tcPr>
          <w:p w14:paraId="46D798AA" w14:textId="77777777" w:rsidR="00E142AA" w:rsidRPr="001D2454" w:rsidRDefault="00E142AA" w:rsidP="0053471D">
            <w:pPr>
              <w:pStyle w:val="af1"/>
            </w:pPr>
            <w:r w:rsidRPr="001D2454">
              <w:t>Сообщение «Регистрация успешна»</w:t>
            </w:r>
          </w:p>
        </w:tc>
      </w:tr>
      <w:tr w:rsidR="00E142AA" w:rsidRPr="001D2454" w14:paraId="77EE2610" w14:textId="77777777" w:rsidTr="00BA3EFE">
        <w:tc>
          <w:tcPr>
            <w:tcW w:w="2263" w:type="dxa"/>
            <w:hideMark/>
          </w:tcPr>
          <w:p w14:paraId="5992CD41" w14:textId="77777777" w:rsidR="00E142AA" w:rsidRPr="001D2454" w:rsidRDefault="00E142AA" w:rsidP="0053471D">
            <w:pPr>
              <w:pStyle w:val="af1"/>
            </w:pPr>
            <w:r w:rsidRPr="001D2454">
              <w:t>Статус</w:t>
            </w:r>
          </w:p>
        </w:tc>
        <w:tc>
          <w:tcPr>
            <w:tcW w:w="7371" w:type="dxa"/>
            <w:hideMark/>
          </w:tcPr>
          <w:p w14:paraId="6FD921AF" w14:textId="77777777" w:rsidR="00E142AA" w:rsidRPr="001D2454" w:rsidRDefault="00E142AA" w:rsidP="0053471D">
            <w:pPr>
              <w:pStyle w:val="af1"/>
            </w:pPr>
            <w:proofErr w:type="spellStart"/>
            <w:r w:rsidRPr="001D2454">
              <w:t>Passed</w:t>
            </w:r>
            <w:proofErr w:type="spellEnd"/>
          </w:p>
        </w:tc>
      </w:tr>
    </w:tbl>
    <w:p w14:paraId="37CADF9C" w14:textId="77777777" w:rsidR="00BA3EFE" w:rsidRPr="001D2454" w:rsidRDefault="00BA3EFE" w:rsidP="00C562FB">
      <w:pPr>
        <w:pStyle w:val="a1"/>
      </w:pPr>
      <w:bookmarkStart w:id="17" w:name="_Toc230520593"/>
    </w:p>
    <w:p w14:paraId="06373ECF" w14:textId="40AE5823" w:rsidR="00E142AA" w:rsidRPr="001D2454" w:rsidRDefault="00E142AA" w:rsidP="00C562FB">
      <w:pPr>
        <w:pStyle w:val="2TimesNewRoman"/>
      </w:pPr>
      <w:r w:rsidRPr="001D2454">
        <w:t xml:space="preserve">Тестирование подключения к </w:t>
      </w:r>
      <w:bookmarkEnd w:id="17"/>
      <w:r w:rsidR="00BA3EFE" w:rsidRPr="001D2454">
        <w:t>БД</w:t>
      </w:r>
    </w:p>
    <w:tbl>
      <w:tblPr>
        <w:tblStyle w:val="afff2"/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512"/>
      </w:tblGrid>
      <w:tr w:rsidR="00E142AA" w:rsidRPr="001D2454" w14:paraId="6E63E6C4" w14:textId="77777777" w:rsidTr="00BA3EFE">
        <w:tc>
          <w:tcPr>
            <w:tcW w:w="2122" w:type="dxa"/>
            <w:hideMark/>
          </w:tcPr>
          <w:p w14:paraId="10713C95" w14:textId="77777777" w:rsidR="00E142AA" w:rsidRPr="001D2454" w:rsidRDefault="00E142AA" w:rsidP="0053471D">
            <w:pPr>
              <w:pStyle w:val="af1"/>
            </w:pPr>
            <w:r w:rsidRPr="001D2454">
              <w:t>Атрибут</w:t>
            </w:r>
          </w:p>
        </w:tc>
        <w:tc>
          <w:tcPr>
            <w:tcW w:w="7512" w:type="dxa"/>
            <w:hideMark/>
          </w:tcPr>
          <w:p w14:paraId="632DC824" w14:textId="77777777" w:rsidR="00E142AA" w:rsidRPr="001D2454" w:rsidRDefault="00E142AA" w:rsidP="0053471D">
            <w:pPr>
              <w:pStyle w:val="af1"/>
            </w:pPr>
            <w:r w:rsidRPr="001D2454">
              <w:t>Описание</w:t>
            </w:r>
          </w:p>
        </w:tc>
      </w:tr>
      <w:tr w:rsidR="00E142AA" w:rsidRPr="001D2454" w14:paraId="5BA0B5C8" w14:textId="77777777" w:rsidTr="00BA3EFE">
        <w:tc>
          <w:tcPr>
            <w:tcW w:w="2122" w:type="dxa"/>
            <w:hideMark/>
          </w:tcPr>
          <w:p w14:paraId="0998D74E" w14:textId="77777777" w:rsidR="00E142AA" w:rsidRPr="001D2454" w:rsidRDefault="00E142AA" w:rsidP="0053471D">
            <w:pPr>
              <w:pStyle w:val="af1"/>
            </w:pPr>
            <w:r w:rsidRPr="001D2454">
              <w:t>№ тест-кейса</w:t>
            </w:r>
          </w:p>
        </w:tc>
        <w:tc>
          <w:tcPr>
            <w:tcW w:w="7512" w:type="dxa"/>
            <w:hideMark/>
          </w:tcPr>
          <w:p w14:paraId="4788869B" w14:textId="77777777" w:rsidR="00E142AA" w:rsidRPr="001D2454" w:rsidRDefault="00E142AA" w:rsidP="0053471D">
            <w:pPr>
              <w:pStyle w:val="af1"/>
            </w:pPr>
            <w:r w:rsidRPr="001D2454">
              <w:t>TC-DB-001</w:t>
            </w:r>
          </w:p>
        </w:tc>
      </w:tr>
      <w:tr w:rsidR="00E142AA" w:rsidRPr="001D2454" w14:paraId="652104E2" w14:textId="77777777" w:rsidTr="00BA3EFE">
        <w:tc>
          <w:tcPr>
            <w:tcW w:w="2122" w:type="dxa"/>
            <w:hideMark/>
          </w:tcPr>
          <w:p w14:paraId="3F6AB2D1" w14:textId="77777777" w:rsidR="00E142AA" w:rsidRPr="001D2454" w:rsidRDefault="00E142AA" w:rsidP="0053471D">
            <w:pPr>
              <w:pStyle w:val="af1"/>
            </w:pPr>
            <w:r w:rsidRPr="001D2454">
              <w:t>Название тест-кейса</w:t>
            </w:r>
          </w:p>
        </w:tc>
        <w:tc>
          <w:tcPr>
            <w:tcW w:w="7512" w:type="dxa"/>
            <w:hideMark/>
          </w:tcPr>
          <w:p w14:paraId="7B5ACABF" w14:textId="77777777" w:rsidR="00E142AA" w:rsidRPr="001D2454" w:rsidRDefault="00E142AA" w:rsidP="0053471D">
            <w:pPr>
              <w:pStyle w:val="af1"/>
            </w:pPr>
            <w:r w:rsidRPr="001D2454">
              <w:t xml:space="preserve">Проверка подключения к </w:t>
            </w:r>
            <w:proofErr w:type="spellStart"/>
            <w:r w:rsidRPr="001D2454">
              <w:t>PostgreSQL</w:t>
            </w:r>
            <w:proofErr w:type="spellEnd"/>
          </w:p>
        </w:tc>
      </w:tr>
      <w:tr w:rsidR="00E142AA" w:rsidRPr="001D2454" w14:paraId="7BE96E5C" w14:textId="77777777" w:rsidTr="00BA3EFE">
        <w:tc>
          <w:tcPr>
            <w:tcW w:w="2122" w:type="dxa"/>
            <w:hideMark/>
          </w:tcPr>
          <w:p w14:paraId="3EC549EA" w14:textId="77777777" w:rsidR="00E142AA" w:rsidRPr="001D2454" w:rsidRDefault="00E142AA" w:rsidP="0053471D">
            <w:pPr>
              <w:pStyle w:val="af1"/>
            </w:pPr>
            <w:r w:rsidRPr="001D2454">
              <w:t>Предусловия</w:t>
            </w:r>
          </w:p>
        </w:tc>
        <w:tc>
          <w:tcPr>
            <w:tcW w:w="7512" w:type="dxa"/>
            <w:hideMark/>
          </w:tcPr>
          <w:p w14:paraId="31B15A7E" w14:textId="77777777" w:rsidR="00E142AA" w:rsidRPr="001D2454" w:rsidRDefault="00E142AA" w:rsidP="0053471D">
            <w:pPr>
              <w:pStyle w:val="af1"/>
            </w:pPr>
            <w:proofErr w:type="spellStart"/>
            <w:r w:rsidRPr="001D2454">
              <w:t>PostgreSQL</w:t>
            </w:r>
            <w:proofErr w:type="spellEnd"/>
            <w:r w:rsidRPr="001D2454">
              <w:t xml:space="preserve"> сервер запущен</w:t>
            </w:r>
          </w:p>
        </w:tc>
      </w:tr>
      <w:tr w:rsidR="00E142AA" w:rsidRPr="001D2454" w14:paraId="74C129B1" w14:textId="77777777" w:rsidTr="00BA3EFE">
        <w:tc>
          <w:tcPr>
            <w:tcW w:w="2122" w:type="dxa"/>
            <w:hideMark/>
          </w:tcPr>
          <w:p w14:paraId="453BB06A" w14:textId="77777777" w:rsidR="00E142AA" w:rsidRPr="001D2454" w:rsidRDefault="00E142AA" w:rsidP="0053471D">
            <w:pPr>
              <w:pStyle w:val="af1"/>
            </w:pPr>
            <w:r w:rsidRPr="001D2454">
              <w:t>Шаги тест-кейса</w:t>
            </w:r>
          </w:p>
        </w:tc>
        <w:tc>
          <w:tcPr>
            <w:tcW w:w="7512" w:type="dxa"/>
            <w:hideMark/>
          </w:tcPr>
          <w:p w14:paraId="1DEBA90D" w14:textId="631BFEC1" w:rsidR="00E142AA" w:rsidRPr="001D2454" w:rsidRDefault="00BA3EFE" w:rsidP="0053471D">
            <w:pPr>
              <w:pStyle w:val="af1"/>
            </w:pPr>
            <w:r w:rsidRPr="001D2454">
              <w:t xml:space="preserve">1. Запустить приложение Coursework.exe 2. При старте программа автоматически выполняет проверку подключения к БД через метод </w:t>
            </w:r>
            <w:proofErr w:type="spellStart"/>
            <w:r w:rsidRPr="001D2454">
              <w:t>TestDatabaseConnection</w:t>
            </w:r>
            <w:proofErr w:type="spellEnd"/>
            <w:r w:rsidRPr="001D2454">
              <w:t>()</w:t>
            </w:r>
          </w:p>
        </w:tc>
      </w:tr>
      <w:tr w:rsidR="00E142AA" w:rsidRPr="001D2454" w14:paraId="4C11ADFE" w14:textId="77777777" w:rsidTr="00BA3EFE">
        <w:tc>
          <w:tcPr>
            <w:tcW w:w="2122" w:type="dxa"/>
            <w:hideMark/>
          </w:tcPr>
          <w:p w14:paraId="31696091" w14:textId="77777777" w:rsidR="00E142AA" w:rsidRPr="001D2454" w:rsidRDefault="00E142AA" w:rsidP="0053471D">
            <w:pPr>
              <w:pStyle w:val="af1"/>
            </w:pPr>
            <w:r w:rsidRPr="001D2454">
              <w:t>Ожидаемый результат</w:t>
            </w:r>
          </w:p>
        </w:tc>
        <w:tc>
          <w:tcPr>
            <w:tcW w:w="7512" w:type="dxa"/>
            <w:hideMark/>
          </w:tcPr>
          <w:p w14:paraId="32AA587E" w14:textId="77777777" w:rsidR="00E142AA" w:rsidRPr="001D2454" w:rsidRDefault="00E142AA" w:rsidP="0053471D">
            <w:pPr>
              <w:pStyle w:val="af1"/>
            </w:pPr>
            <w:r w:rsidRPr="001D2454">
              <w:t>Сообщение «Подключение к БД успешно»</w:t>
            </w:r>
          </w:p>
        </w:tc>
      </w:tr>
      <w:tr w:rsidR="00E142AA" w:rsidRPr="001D2454" w14:paraId="15E3E676" w14:textId="77777777" w:rsidTr="00BA3EFE">
        <w:tc>
          <w:tcPr>
            <w:tcW w:w="2122" w:type="dxa"/>
            <w:hideMark/>
          </w:tcPr>
          <w:p w14:paraId="5D4CC968" w14:textId="77777777" w:rsidR="00E142AA" w:rsidRPr="001D2454" w:rsidRDefault="00E142AA" w:rsidP="0053471D">
            <w:pPr>
              <w:pStyle w:val="af1"/>
            </w:pPr>
            <w:r w:rsidRPr="001D2454">
              <w:t>Статус</w:t>
            </w:r>
          </w:p>
        </w:tc>
        <w:tc>
          <w:tcPr>
            <w:tcW w:w="7512" w:type="dxa"/>
            <w:hideMark/>
          </w:tcPr>
          <w:p w14:paraId="65D77657" w14:textId="77777777" w:rsidR="00E142AA" w:rsidRPr="001D2454" w:rsidRDefault="00E142AA" w:rsidP="0053471D">
            <w:pPr>
              <w:pStyle w:val="af1"/>
            </w:pPr>
            <w:proofErr w:type="spellStart"/>
            <w:r w:rsidRPr="001D2454">
              <w:t>Passed</w:t>
            </w:r>
            <w:proofErr w:type="spellEnd"/>
          </w:p>
        </w:tc>
      </w:tr>
    </w:tbl>
    <w:p w14:paraId="630D0432" w14:textId="77777777" w:rsidR="00E142AA" w:rsidRPr="001D2454" w:rsidRDefault="00E142AA" w:rsidP="0053471D">
      <w:pPr>
        <w:pStyle w:val="a1"/>
      </w:pPr>
    </w:p>
    <w:tbl>
      <w:tblPr>
        <w:tblStyle w:val="afff2"/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9"/>
        <w:gridCol w:w="6945"/>
      </w:tblGrid>
      <w:tr w:rsidR="00E142AA" w:rsidRPr="001D2454" w14:paraId="03B9B30E" w14:textId="77777777" w:rsidTr="00B85047">
        <w:tc>
          <w:tcPr>
            <w:tcW w:w="2689" w:type="dxa"/>
            <w:hideMark/>
          </w:tcPr>
          <w:p w14:paraId="0566EF60" w14:textId="77777777" w:rsidR="00E142AA" w:rsidRPr="001D2454" w:rsidRDefault="00E142AA" w:rsidP="0053471D">
            <w:pPr>
              <w:pStyle w:val="af1"/>
            </w:pPr>
            <w:r w:rsidRPr="001D2454">
              <w:t>Атрибут</w:t>
            </w:r>
          </w:p>
        </w:tc>
        <w:tc>
          <w:tcPr>
            <w:tcW w:w="6945" w:type="dxa"/>
            <w:hideMark/>
          </w:tcPr>
          <w:p w14:paraId="58F9D6FE" w14:textId="77777777" w:rsidR="00E142AA" w:rsidRPr="001D2454" w:rsidRDefault="00E142AA" w:rsidP="0053471D">
            <w:pPr>
              <w:pStyle w:val="af1"/>
            </w:pPr>
            <w:r w:rsidRPr="001D2454">
              <w:t>Описание</w:t>
            </w:r>
          </w:p>
        </w:tc>
      </w:tr>
      <w:tr w:rsidR="00E142AA" w:rsidRPr="001D2454" w14:paraId="4190E9C5" w14:textId="77777777" w:rsidTr="00B85047">
        <w:tc>
          <w:tcPr>
            <w:tcW w:w="2689" w:type="dxa"/>
            <w:hideMark/>
          </w:tcPr>
          <w:p w14:paraId="0616DF54" w14:textId="77777777" w:rsidR="00E142AA" w:rsidRPr="001D2454" w:rsidRDefault="00E142AA" w:rsidP="0053471D">
            <w:pPr>
              <w:pStyle w:val="af1"/>
            </w:pPr>
            <w:r w:rsidRPr="001D2454">
              <w:t>№ тест-кейса</w:t>
            </w:r>
          </w:p>
        </w:tc>
        <w:tc>
          <w:tcPr>
            <w:tcW w:w="6945" w:type="dxa"/>
            <w:hideMark/>
          </w:tcPr>
          <w:p w14:paraId="368258AE" w14:textId="77777777" w:rsidR="00E142AA" w:rsidRPr="001D2454" w:rsidRDefault="00E142AA" w:rsidP="0053471D">
            <w:pPr>
              <w:pStyle w:val="af1"/>
            </w:pPr>
            <w:r w:rsidRPr="001D2454">
              <w:t>TC-DB-002</w:t>
            </w:r>
          </w:p>
        </w:tc>
      </w:tr>
      <w:tr w:rsidR="00E142AA" w:rsidRPr="001D2454" w14:paraId="067299A2" w14:textId="77777777" w:rsidTr="00B85047">
        <w:tc>
          <w:tcPr>
            <w:tcW w:w="2689" w:type="dxa"/>
            <w:hideMark/>
          </w:tcPr>
          <w:p w14:paraId="6F650D3F" w14:textId="77777777" w:rsidR="00E142AA" w:rsidRPr="001D2454" w:rsidRDefault="00E142AA" w:rsidP="0053471D">
            <w:pPr>
              <w:pStyle w:val="af1"/>
            </w:pPr>
            <w:r w:rsidRPr="001D2454">
              <w:t>Название тест-кейса</w:t>
            </w:r>
          </w:p>
        </w:tc>
        <w:tc>
          <w:tcPr>
            <w:tcW w:w="6945" w:type="dxa"/>
            <w:hideMark/>
          </w:tcPr>
          <w:p w14:paraId="12BA0C32" w14:textId="44090C1A" w:rsidR="00E142AA" w:rsidRPr="001D2454" w:rsidRDefault="00E142AA" w:rsidP="0053471D">
            <w:pPr>
              <w:pStyle w:val="af1"/>
            </w:pPr>
            <w:r w:rsidRPr="001D2454">
              <w:t>Проверка выполнения SQL-запроса</w:t>
            </w:r>
            <w:r w:rsidR="00BA3EFE" w:rsidRPr="001D2454">
              <w:t xml:space="preserve"> </w:t>
            </w:r>
          </w:p>
        </w:tc>
      </w:tr>
      <w:tr w:rsidR="00E142AA" w:rsidRPr="001D2454" w14:paraId="72F04051" w14:textId="77777777" w:rsidTr="00B85047">
        <w:tc>
          <w:tcPr>
            <w:tcW w:w="2689" w:type="dxa"/>
            <w:hideMark/>
          </w:tcPr>
          <w:p w14:paraId="757C898E" w14:textId="77777777" w:rsidR="00E142AA" w:rsidRPr="001D2454" w:rsidRDefault="00E142AA" w:rsidP="0053471D">
            <w:pPr>
              <w:pStyle w:val="af1"/>
            </w:pPr>
            <w:r w:rsidRPr="001D2454">
              <w:t>Предусловия</w:t>
            </w:r>
          </w:p>
        </w:tc>
        <w:tc>
          <w:tcPr>
            <w:tcW w:w="6945" w:type="dxa"/>
            <w:hideMark/>
          </w:tcPr>
          <w:p w14:paraId="45B60525" w14:textId="77777777" w:rsidR="00E142AA" w:rsidRPr="001D2454" w:rsidRDefault="00E142AA" w:rsidP="0053471D">
            <w:pPr>
              <w:pStyle w:val="af1"/>
            </w:pPr>
            <w:proofErr w:type="spellStart"/>
            <w:r w:rsidRPr="001D2454">
              <w:t>PostgreSQL</w:t>
            </w:r>
            <w:proofErr w:type="spellEnd"/>
            <w:r w:rsidRPr="001D2454">
              <w:t xml:space="preserve"> сервер доступен</w:t>
            </w:r>
          </w:p>
        </w:tc>
      </w:tr>
      <w:tr w:rsidR="00E142AA" w:rsidRPr="001D2454" w14:paraId="1690862E" w14:textId="77777777" w:rsidTr="00B85047">
        <w:tc>
          <w:tcPr>
            <w:tcW w:w="2689" w:type="dxa"/>
            <w:hideMark/>
          </w:tcPr>
          <w:p w14:paraId="05E06881" w14:textId="77777777" w:rsidR="00E142AA" w:rsidRPr="001D2454" w:rsidRDefault="00E142AA" w:rsidP="0053471D">
            <w:pPr>
              <w:pStyle w:val="af1"/>
            </w:pPr>
            <w:r w:rsidRPr="001D2454">
              <w:t>Шаги тест-кейса</w:t>
            </w:r>
          </w:p>
        </w:tc>
        <w:tc>
          <w:tcPr>
            <w:tcW w:w="6945" w:type="dxa"/>
            <w:hideMark/>
          </w:tcPr>
          <w:p w14:paraId="0D15C0C2" w14:textId="7BC6E56F" w:rsidR="00E142AA" w:rsidRPr="001D2454" w:rsidRDefault="00BA3EFE" w:rsidP="0053471D">
            <w:pPr>
              <w:pStyle w:val="af1"/>
              <w:rPr>
                <w:lang w:val="en-US"/>
              </w:rPr>
            </w:pPr>
            <w:r w:rsidRPr="001D2454">
              <w:rPr>
                <w:lang w:val="en-US"/>
              </w:rPr>
              <w:t xml:space="preserve">1. </w:t>
            </w:r>
            <w:r w:rsidRPr="001D2454">
              <w:t>Вызвать</w:t>
            </w:r>
            <w:r w:rsidRPr="001D2454">
              <w:rPr>
                <w:lang w:val="en-US"/>
              </w:rPr>
              <w:t xml:space="preserve"> </w:t>
            </w:r>
            <w:r w:rsidRPr="001D2454">
              <w:t>метод</w:t>
            </w:r>
            <w:r w:rsidRPr="001D2454">
              <w:rPr>
                <w:lang w:val="en-US"/>
              </w:rPr>
              <w:t> </w:t>
            </w:r>
            <w:proofErr w:type="spellStart"/>
            <w:r w:rsidRPr="001D2454">
              <w:rPr>
                <w:lang w:val="en-US"/>
              </w:rPr>
              <w:t>Program.ExecuteQuery</w:t>
            </w:r>
            <w:proofErr w:type="spellEnd"/>
            <w:r w:rsidRPr="001D2454">
              <w:rPr>
                <w:lang w:val="en-US"/>
              </w:rPr>
              <w:t xml:space="preserve">("SELECT 1 as value") 2. </w:t>
            </w:r>
            <w:r w:rsidRPr="001D2454">
              <w:t>Проверить</w:t>
            </w:r>
            <w:r w:rsidRPr="001D2454">
              <w:rPr>
                <w:lang w:val="en-US"/>
              </w:rPr>
              <w:t xml:space="preserve"> </w:t>
            </w:r>
            <w:r w:rsidRPr="001D2454">
              <w:t>возвращаемый</w:t>
            </w:r>
            <w:r w:rsidRPr="001D2454">
              <w:rPr>
                <w:lang w:val="en-US"/>
              </w:rPr>
              <w:t> </w:t>
            </w:r>
            <w:proofErr w:type="spellStart"/>
            <w:r w:rsidRPr="001D2454">
              <w:rPr>
                <w:lang w:val="en-US"/>
              </w:rPr>
              <w:t>DataTable</w:t>
            </w:r>
            <w:proofErr w:type="spellEnd"/>
          </w:p>
        </w:tc>
      </w:tr>
      <w:tr w:rsidR="00E142AA" w:rsidRPr="001D2454" w14:paraId="11A769FA" w14:textId="77777777" w:rsidTr="00B85047">
        <w:tc>
          <w:tcPr>
            <w:tcW w:w="2689" w:type="dxa"/>
            <w:hideMark/>
          </w:tcPr>
          <w:p w14:paraId="417852ED" w14:textId="77777777" w:rsidR="00E142AA" w:rsidRPr="001D2454" w:rsidRDefault="00E142AA" w:rsidP="0053471D">
            <w:pPr>
              <w:pStyle w:val="af1"/>
            </w:pPr>
            <w:r w:rsidRPr="001D2454">
              <w:t>Ожидаемый результат</w:t>
            </w:r>
          </w:p>
        </w:tc>
        <w:tc>
          <w:tcPr>
            <w:tcW w:w="6945" w:type="dxa"/>
            <w:hideMark/>
          </w:tcPr>
          <w:p w14:paraId="40121B20" w14:textId="77777777" w:rsidR="00E142AA" w:rsidRPr="001D2454" w:rsidRDefault="00E142AA" w:rsidP="0053471D">
            <w:pPr>
              <w:pStyle w:val="af1"/>
            </w:pPr>
            <w:r w:rsidRPr="001D2454">
              <w:t>SQL-запрос успешно возвращает значение 1</w:t>
            </w:r>
          </w:p>
        </w:tc>
      </w:tr>
      <w:tr w:rsidR="00E142AA" w:rsidRPr="001D2454" w14:paraId="45C89D89" w14:textId="77777777" w:rsidTr="00B85047">
        <w:tc>
          <w:tcPr>
            <w:tcW w:w="2689" w:type="dxa"/>
            <w:hideMark/>
          </w:tcPr>
          <w:p w14:paraId="5E995D02" w14:textId="77777777" w:rsidR="00E142AA" w:rsidRPr="001D2454" w:rsidRDefault="00E142AA" w:rsidP="0053471D">
            <w:pPr>
              <w:pStyle w:val="af1"/>
            </w:pPr>
            <w:r w:rsidRPr="001D2454">
              <w:t>Статус</w:t>
            </w:r>
          </w:p>
        </w:tc>
        <w:tc>
          <w:tcPr>
            <w:tcW w:w="6945" w:type="dxa"/>
            <w:hideMark/>
          </w:tcPr>
          <w:p w14:paraId="3C91F09D" w14:textId="77777777" w:rsidR="00E142AA" w:rsidRPr="001D2454" w:rsidRDefault="00E142AA" w:rsidP="0053471D">
            <w:pPr>
              <w:pStyle w:val="af1"/>
            </w:pPr>
            <w:proofErr w:type="spellStart"/>
            <w:r w:rsidRPr="001D2454">
              <w:t>Passed</w:t>
            </w:r>
            <w:proofErr w:type="spellEnd"/>
          </w:p>
        </w:tc>
      </w:tr>
    </w:tbl>
    <w:p w14:paraId="3C507D31" w14:textId="77777777" w:rsidR="00E142AA" w:rsidRPr="001D2454" w:rsidRDefault="00E142AA" w:rsidP="0053471D">
      <w:pPr>
        <w:pStyle w:val="a1"/>
      </w:pPr>
    </w:p>
    <w:p w14:paraId="76DF9445" w14:textId="0253B088" w:rsidR="00E142AA" w:rsidRPr="001D2454" w:rsidRDefault="00E142AA" w:rsidP="00C562FB">
      <w:pPr>
        <w:pStyle w:val="2TimesNewRoman"/>
      </w:pPr>
      <w:bookmarkStart w:id="18" w:name="_Toc230520594"/>
      <w:r w:rsidRPr="001D2454">
        <w:t>Тестирование модуля заметок</w:t>
      </w:r>
      <w:bookmarkEnd w:id="18"/>
    </w:p>
    <w:tbl>
      <w:tblPr>
        <w:tblStyle w:val="afff2"/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9"/>
        <w:gridCol w:w="6945"/>
      </w:tblGrid>
      <w:tr w:rsidR="00E142AA" w:rsidRPr="001D2454" w14:paraId="66339F83" w14:textId="77777777" w:rsidTr="00B85047">
        <w:tc>
          <w:tcPr>
            <w:tcW w:w="2689" w:type="dxa"/>
            <w:hideMark/>
          </w:tcPr>
          <w:p w14:paraId="7A48023D" w14:textId="77777777" w:rsidR="00E142AA" w:rsidRPr="001D2454" w:rsidRDefault="00E142AA" w:rsidP="0053471D">
            <w:pPr>
              <w:pStyle w:val="af1"/>
            </w:pPr>
            <w:r w:rsidRPr="001D2454">
              <w:t>Атрибут</w:t>
            </w:r>
          </w:p>
        </w:tc>
        <w:tc>
          <w:tcPr>
            <w:tcW w:w="6945" w:type="dxa"/>
            <w:hideMark/>
          </w:tcPr>
          <w:p w14:paraId="378AE302" w14:textId="77777777" w:rsidR="00E142AA" w:rsidRPr="001D2454" w:rsidRDefault="00E142AA" w:rsidP="0053471D">
            <w:pPr>
              <w:pStyle w:val="af1"/>
            </w:pPr>
            <w:r w:rsidRPr="001D2454">
              <w:t>Описание</w:t>
            </w:r>
          </w:p>
        </w:tc>
      </w:tr>
      <w:tr w:rsidR="00E142AA" w:rsidRPr="001D2454" w14:paraId="288BBCB5" w14:textId="77777777" w:rsidTr="00B85047">
        <w:tc>
          <w:tcPr>
            <w:tcW w:w="2689" w:type="dxa"/>
            <w:hideMark/>
          </w:tcPr>
          <w:p w14:paraId="657B51FC" w14:textId="77777777" w:rsidR="00E142AA" w:rsidRPr="001D2454" w:rsidRDefault="00E142AA" w:rsidP="0053471D">
            <w:pPr>
              <w:pStyle w:val="af1"/>
            </w:pPr>
            <w:r w:rsidRPr="001D2454">
              <w:t>№ тест-кейса</w:t>
            </w:r>
          </w:p>
        </w:tc>
        <w:tc>
          <w:tcPr>
            <w:tcW w:w="6945" w:type="dxa"/>
            <w:hideMark/>
          </w:tcPr>
          <w:p w14:paraId="470511E1" w14:textId="77777777" w:rsidR="00E142AA" w:rsidRPr="001D2454" w:rsidRDefault="00E142AA" w:rsidP="0053471D">
            <w:pPr>
              <w:pStyle w:val="af1"/>
            </w:pPr>
            <w:r w:rsidRPr="001D2454">
              <w:t>TC-NOTE-001</w:t>
            </w:r>
          </w:p>
        </w:tc>
      </w:tr>
      <w:tr w:rsidR="00E142AA" w:rsidRPr="001D2454" w14:paraId="7F53BF6B" w14:textId="77777777" w:rsidTr="00B85047">
        <w:tc>
          <w:tcPr>
            <w:tcW w:w="2689" w:type="dxa"/>
            <w:hideMark/>
          </w:tcPr>
          <w:p w14:paraId="13D328AC" w14:textId="77777777" w:rsidR="00E142AA" w:rsidRPr="001D2454" w:rsidRDefault="00E142AA" w:rsidP="0053471D">
            <w:pPr>
              <w:pStyle w:val="af1"/>
            </w:pPr>
            <w:r w:rsidRPr="001D2454">
              <w:t>Название тест-кейса</w:t>
            </w:r>
          </w:p>
        </w:tc>
        <w:tc>
          <w:tcPr>
            <w:tcW w:w="6945" w:type="dxa"/>
            <w:hideMark/>
          </w:tcPr>
          <w:p w14:paraId="26CC1BD0" w14:textId="4793F1D0" w:rsidR="00E142AA" w:rsidRPr="001D2454" w:rsidRDefault="00E142AA" w:rsidP="0053471D">
            <w:pPr>
              <w:pStyle w:val="af1"/>
            </w:pPr>
            <w:r w:rsidRPr="001D2454">
              <w:t>Добавление заметки</w:t>
            </w:r>
          </w:p>
        </w:tc>
      </w:tr>
      <w:tr w:rsidR="00E142AA" w:rsidRPr="001D2454" w14:paraId="1A33E095" w14:textId="77777777" w:rsidTr="00B85047">
        <w:tc>
          <w:tcPr>
            <w:tcW w:w="2689" w:type="dxa"/>
            <w:hideMark/>
          </w:tcPr>
          <w:p w14:paraId="4AE3694D" w14:textId="77777777" w:rsidR="00E142AA" w:rsidRPr="001D2454" w:rsidRDefault="00E142AA" w:rsidP="0053471D">
            <w:pPr>
              <w:pStyle w:val="af1"/>
            </w:pPr>
            <w:r w:rsidRPr="001D2454">
              <w:t>Предусловия</w:t>
            </w:r>
          </w:p>
        </w:tc>
        <w:tc>
          <w:tcPr>
            <w:tcW w:w="6945" w:type="dxa"/>
            <w:hideMark/>
          </w:tcPr>
          <w:p w14:paraId="114B8B83" w14:textId="77777777" w:rsidR="00E142AA" w:rsidRPr="001D2454" w:rsidRDefault="00E142AA" w:rsidP="0053471D">
            <w:pPr>
              <w:pStyle w:val="af1"/>
            </w:pPr>
            <w:r w:rsidRPr="001D2454">
              <w:t>Пользователь авторизован</w:t>
            </w:r>
          </w:p>
        </w:tc>
      </w:tr>
      <w:tr w:rsidR="00E142AA" w:rsidRPr="001D2454" w14:paraId="13A8F9CC" w14:textId="77777777" w:rsidTr="00B85047">
        <w:tc>
          <w:tcPr>
            <w:tcW w:w="2689" w:type="dxa"/>
            <w:hideMark/>
          </w:tcPr>
          <w:p w14:paraId="533B6C40" w14:textId="77777777" w:rsidR="00E142AA" w:rsidRPr="001D2454" w:rsidRDefault="00E142AA" w:rsidP="0053471D">
            <w:pPr>
              <w:pStyle w:val="af1"/>
            </w:pPr>
            <w:r w:rsidRPr="001D2454">
              <w:t>Шаги тест-кейса</w:t>
            </w:r>
          </w:p>
        </w:tc>
        <w:tc>
          <w:tcPr>
            <w:tcW w:w="6945" w:type="dxa"/>
            <w:hideMark/>
          </w:tcPr>
          <w:p w14:paraId="29B4AEF7" w14:textId="3ECAA122" w:rsidR="00E142AA" w:rsidRPr="001D2454" w:rsidRDefault="00BA3EFE" w:rsidP="0053471D">
            <w:pPr>
              <w:pStyle w:val="af1"/>
            </w:pPr>
            <w:r w:rsidRPr="001D2454">
              <w:t>1. В главном меню ввести команду </w:t>
            </w:r>
            <w:proofErr w:type="spellStart"/>
            <w:proofErr w:type="gramStart"/>
            <w:r w:rsidRPr="001D2454">
              <w:t>addNewNote</w:t>
            </w:r>
            <w:proofErr w:type="spellEnd"/>
            <w:proofErr w:type="gramEnd"/>
            <w:r w:rsidRPr="001D2454">
              <w:t xml:space="preserve"> Купить сервер 2. Дождаться подтверждения</w:t>
            </w:r>
          </w:p>
        </w:tc>
      </w:tr>
      <w:tr w:rsidR="00E142AA" w:rsidRPr="001D2454" w14:paraId="5A8EE7B3" w14:textId="77777777" w:rsidTr="00B85047">
        <w:tc>
          <w:tcPr>
            <w:tcW w:w="2689" w:type="dxa"/>
            <w:hideMark/>
          </w:tcPr>
          <w:p w14:paraId="5483C633" w14:textId="77777777" w:rsidR="00E142AA" w:rsidRPr="001D2454" w:rsidRDefault="00E142AA" w:rsidP="0053471D">
            <w:pPr>
              <w:pStyle w:val="af1"/>
            </w:pPr>
            <w:r w:rsidRPr="001D2454">
              <w:t>Ожидаемый результат</w:t>
            </w:r>
          </w:p>
        </w:tc>
        <w:tc>
          <w:tcPr>
            <w:tcW w:w="6945" w:type="dxa"/>
            <w:hideMark/>
          </w:tcPr>
          <w:p w14:paraId="5E576A1E" w14:textId="77777777" w:rsidR="00E142AA" w:rsidRPr="001D2454" w:rsidRDefault="00E142AA" w:rsidP="0053471D">
            <w:pPr>
              <w:pStyle w:val="af1"/>
            </w:pPr>
            <w:r w:rsidRPr="001D2454">
              <w:t>Заметка успешно сохраняется, сообщение «Заметка добавлена»</w:t>
            </w:r>
          </w:p>
        </w:tc>
      </w:tr>
      <w:tr w:rsidR="00E142AA" w:rsidRPr="001D2454" w14:paraId="16345C5F" w14:textId="77777777" w:rsidTr="00B85047">
        <w:tc>
          <w:tcPr>
            <w:tcW w:w="2689" w:type="dxa"/>
            <w:hideMark/>
          </w:tcPr>
          <w:p w14:paraId="375B9FF6" w14:textId="77777777" w:rsidR="00E142AA" w:rsidRPr="001D2454" w:rsidRDefault="00E142AA" w:rsidP="0053471D">
            <w:pPr>
              <w:pStyle w:val="af1"/>
            </w:pPr>
            <w:r w:rsidRPr="001D2454">
              <w:t>Статус</w:t>
            </w:r>
          </w:p>
        </w:tc>
        <w:tc>
          <w:tcPr>
            <w:tcW w:w="6945" w:type="dxa"/>
            <w:hideMark/>
          </w:tcPr>
          <w:p w14:paraId="5114635A" w14:textId="77777777" w:rsidR="00E142AA" w:rsidRPr="001D2454" w:rsidRDefault="00E142AA" w:rsidP="0053471D">
            <w:pPr>
              <w:pStyle w:val="af1"/>
            </w:pPr>
            <w:proofErr w:type="spellStart"/>
            <w:r w:rsidRPr="001D2454">
              <w:t>Passed</w:t>
            </w:r>
            <w:proofErr w:type="spellEnd"/>
          </w:p>
        </w:tc>
      </w:tr>
    </w:tbl>
    <w:p w14:paraId="71C878D5" w14:textId="77777777" w:rsidR="00E142AA" w:rsidRPr="001D2454" w:rsidRDefault="00E142AA" w:rsidP="0053471D">
      <w:pPr>
        <w:pStyle w:val="a1"/>
      </w:pPr>
    </w:p>
    <w:tbl>
      <w:tblPr>
        <w:tblStyle w:val="afff2"/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9"/>
        <w:gridCol w:w="6945"/>
      </w:tblGrid>
      <w:tr w:rsidR="00E142AA" w:rsidRPr="001D2454" w14:paraId="3A432D7A" w14:textId="77777777" w:rsidTr="00B85047">
        <w:tc>
          <w:tcPr>
            <w:tcW w:w="2689" w:type="dxa"/>
            <w:hideMark/>
          </w:tcPr>
          <w:p w14:paraId="32D078CB" w14:textId="77777777" w:rsidR="00E142AA" w:rsidRPr="001D2454" w:rsidRDefault="00E142AA" w:rsidP="0053471D">
            <w:pPr>
              <w:pStyle w:val="af1"/>
            </w:pPr>
            <w:r w:rsidRPr="001D2454">
              <w:lastRenderedPageBreak/>
              <w:t>Атрибут</w:t>
            </w:r>
          </w:p>
        </w:tc>
        <w:tc>
          <w:tcPr>
            <w:tcW w:w="6945" w:type="dxa"/>
            <w:hideMark/>
          </w:tcPr>
          <w:p w14:paraId="02B6CF81" w14:textId="77777777" w:rsidR="00E142AA" w:rsidRPr="001D2454" w:rsidRDefault="00E142AA" w:rsidP="0053471D">
            <w:pPr>
              <w:pStyle w:val="af1"/>
            </w:pPr>
            <w:r w:rsidRPr="001D2454">
              <w:t>Описание</w:t>
            </w:r>
          </w:p>
        </w:tc>
      </w:tr>
      <w:tr w:rsidR="00E142AA" w:rsidRPr="001D2454" w14:paraId="1DDADF16" w14:textId="77777777" w:rsidTr="00B85047">
        <w:tc>
          <w:tcPr>
            <w:tcW w:w="2689" w:type="dxa"/>
            <w:hideMark/>
          </w:tcPr>
          <w:p w14:paraId="3E348235" w14:textId="77777777" w:rsidR="00E142AA" w:rsidRPr="001D2454" w:rsidRDefault="00E142AA" w:rsidP="0053471D">
            <w:pPr>
              <w:pStyle w:val="af1"/>
            </w:pPr>
            <w:r w:rsidRPr="001D2454">
              <w:t>№ тест-кейса</w:t>
            </w:r>
          </w:p>
        </w:tc>
        <w:tc>
          <w:tcPr>
            <w:tcW w:w="6945" w:type="dxa"/>
            <w:hideMark/>
          </w:tcPr>
          <w:p w14:paraId="7F73F069" w14:textId="77777777" w:rsidR="00E142AA" w:rsidRPr="001D2454" w:rsidRDefault="00E142AA" w:rsidP="0053471D">
            <w:pPr>
              <w:pStyle w:val="af1"/>
            </w:pPr>
            <w:r w:rsidRPr="001D2454">
              <w:t>TC-NOTE-002</w:t>
            </w:r>
          </w:p>
        </w:tc>
      </w:tr>
      <w:tr w:rsidR="00E142AA" w:rsidRPr="001D2454" w14:paraId="023DC162" w14:textId="77777777" w:rsidTr="00B85047">
        <w:tc>
          <w:tcPr>
            <w:tcW w:w="2689" w:type="dxa"/>
            <w:hideMark/>
          </w:tcPr>
          <w:p w14:paraId="70AD1B0B" w14:textId="77777777" w:rsidR="00E142AA" w:rsidRPr="001D2454" w:rsidRDefault="00E142AA" w:rsidP="0053471D">
            <w:pPr>
              <w:pStyle w:val="af1"/>
            </w:pPr>
            <w:r w:rsidRPr="001D2454">
              <w:t>Название тест-кейса</w:t>
            </w:r>
          </w:p>
        </w:tc>
        <w:tc>
          <w:tcPr>
            <w:tcW w:w="6945" w:type="dxa"/>
            <w:hideMark/>
          </w:tcPr>
          <w:p w14:paraId="3BF35CD9" w14:textId="75767CB3" w:rsidR="00E142AA" w:rsidRPr="001D2454" w:rsidRDefault="00C562FB" w:rsidP="0053471D">
            <w:pPr>
              <w:pStyle w:val="af1"/>
            </w:pPr>
            <w:r w:rsidRPr="001D2454">
              <w:t>Просмотр </w:t>
            </w:r>
            <w:r w:rsidR="00E142AA" w:rsidRPr="001D2454">
              <w:t>списка заметок</w:t>
            </w:r>
          </w:p>
        </w:tc>
      </w:tr>
      <w:tr w:rsidR="00E142AA" w:rsidRPr="001D2454" w14:paraId="2A85CED2" w14:textId="77777777" w:rsidTr="00B85047">
        <w:tc>
          <w:tcPr>
            <w:tcW w:w="2689" w:type="dxa"/>
            <w:hideMark/>
          </w:tcPr>
          <w:p w14:paraId="16308A32" w14:textId="77777777" w:rsidR="00E142AA" w:rsidRPr="001D2454" w:rsidRDefault="00E142AA" w:rsidP="0053471D">
            <w:pPr>
              <w:pStyle w:val="af1"/>
            </w:pPr>
            <w:r w:rsidRPr="001D2454">
              <w:t>Предусловия</w:t>
            </w:r>
          </w:p>
        </w:tc>
        <w:tc>
          <w:tcPr>
            <w:tcW w:w="6945" w:type="dxa"/>
            <w:hideMark/>
          </w:tcPr>
          <w:p w14:paraId="5F325F7B" w14:textId="77777777" w:rsidR="00E142AA" w:rsidRPr="001D2454" w:rsidRDefault="00E142AA" w:rsidP="0053471D">
            <w:pPr>
              <w:pStyle w:val="af1"/>
            </w:pPr>
            <w:r w:rsidRPr="001D2454">
              <w:t>У пользователя есть хотя бы одна заметка</w:t>
            </w:r>
          </w:p>
        </w:tc>
      </w:tr>
      <w:tr w:rsidR="00E142AA" w:rsidRPr="001D2454" w14:paraId="4A5AAE24" w14:textId="77777777" w:rsidTr="00B85047">
        <w:tc>
          <w:tcPr>
            <w:tcW w:w="2689" w:type="dxa"/>
            <w:hideMark/>
          </w:tcPr>
          <w:p w14:paraId="6A5C1FA9" w14:textId="77777777" w:rsidR="00E142AA" w:rsidRPr="001D2454" w:rsidRDefault="00E142AA" w:rsidP="0053471D">
            <w:pPr>
              <w:pStyle w:val="af1"/>
            </w:pPr>
            <w:r w:rsidRPr="001D2454">
              <w:t>Шаги тест-кейса</w:t>
            </w:r>
          </w:p>
        </w:tc>
        <w:tc>
          <w:tcPr>
            <w:tcW w:w="6945" w:type="dxa"/>
            <w:hideMark/>
          </w:tcPr>
          <w:p w14:paraId="6B377A46" w14:textId="4B7762E3" w:rsidR="00E142AA" w:rsidRPr="001D2454" w:rsidRDefault="00C562FB" w:rsidP="0053471D">
            <w:pPr>
              <w:pStyle w:val="af1"/>
            </w:pPr>
            <w:r w:rsidRPr="001D2454">
              <w:t>1. Ввести команду </w:t>
            </w:r>
            <w:proofErr w:type="spellStart"/>
            <w:r w:rsidRPr="001D2454">
              <w:t>listNotes</w:t>
            </w:r>
            <w:proofErr w:type="spellEnd"/>
            <w:r w:rsidRPr="001D2454">
              <w:t xml:space="preserve"> 2. Просмотреть вывод</w:t>
            </w:r>
          </w:p>
        </w:tc>
      </w:tr>
      <w:tr w:rsidR="00E142AA" w:rsidRPr="001D2454" w14:paraId="346FCF21" w14:textId="77777777" w:rsidTr="00B85047">
        <w:tc>
          <w:tcPr>
            <w:tcW w:w="2689" w:type="dxa"/>
            <w:hideMark/>
          </w:tcPr>
          <w:p w14:paraId="13D76556" w14:textId="77777777" w:rsidR="00E142AA" w:rsidRPr="001D2454" w:rsidRDefault="00E142AA" w:rsidP="0053471D">
            <w:pPr>
              <w:pStyle w:val="af1"/>
            </w:pPr>
            <w:r w:rsidRPr="001D2454">
              <w:t>Ожидаемый результат</w:t>
            </w:r>
          </w:p>
        </w:tc>
        <w:tc>
          <w:tcPr>
            <w:tcW w:w="6945" w:type="dxa"/>
            <w:hideMark/>
          </w:tcPr>
          <w:p w14:paraId="495747F1" w14:textId="77777777" w:rsidR="00E142AA" w:rsidRPr="001D2454" w:rsidRDefault="00E142AA" w:rsidP="0053471D">
            <w:pPr>
              <w:pStyle w:val="af1"/>
            </w:pPr>
            <w:r w:rsidRPr="001D2454">
              <w:t>Выводится список заметок с датами и содержимым</w:t>
            </w:r>
          </w:p>
        </w:tc>
      </w:tr>
      <w:tr w:rsidR="00E142AA" w:rsidRPr="001D2454" w14:paraId="45536A06" w14:textId="77777777" w:rsidTr="00B85047">
        <w:tc>
          <w:tcPr>
            <w:tcW w:w="2689" w:type="dxa"/>
            <w:hideMark/>
          </w:tcPr>
          <w:p w14:paraId="4069F204" w14:textId="77777777" w:rsidR="00E142AA" w:rsidRPr="001D2454" w:rsidRDefault="00E142AA" w:rsidP="0053471D">
            <w:pPr>
              <w:pStyle w:val="af1"/>
            </w:pPr>
            <w:r w:rsidRPr="001D2454">
              <w:t>Статус</w:t>
            </w:r>
          </w:p>
        </w:tc>
        <w:tc>
          <w:tcPr>
            <w:tcW w:w="6945" w:type="dxa"/>
            <w:hideMark/>
          </w:tcPr>
          <w:p w14:paraId="3B7652CE" w14:textId="77777777" w:rsidR="00E142AA" w:rsidRPr="001D2454" w:rsidRDefault="00E142AA" w:rsidP="0053471D">
            <w:pPr>
              <w:pStyle w:val="af1"/>
            </w:pPr>
            <w:proofErr w:type="spellStart"/>
            <w:r w:rsidRPr="001D2454">
              <w:t>Passed</w:t>
            </w:r>
            <w:proofErr w:type="spellEnd"/>
          </w:p>
        </w:tc>
      </w:tr>
    </w:tbl>
    <w:p w14:paraId="2C174312" w14:textId="77777777" w:rsidR="00E142AA" w:rsidRPr="001D2454" w:rsidRDefault="00E142AA" w:rsidP="00E142AA">
      <w:pPr>
        <w:rPr>
          <w:rFonts w:ascii="Times New Roman" w:hAnsi="Times New Roman"/>
          <w:vanish/>
        </w:rPr>
      </w:pPr>
    </w:p>
    <w:p w14:paraId="1374C9AE" w14:textId="77777777" w:rsidR="00E142AA" w:rsidRPr="001D2454" w:rsidRDefault="00E142AA" w:rsidP="0053471D">
      <w:pPr>
        <w:pStyle w:val="a1"/>
      </w:pPr>
    </w:p>
    <w:tbl>
      <w:tblPr>
        <w:tblStyle w:val="afff2"/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9"/>
        <w:gridCol w:w="6945"/>
      </w:tblGrid>
      <w:tr w:rsidR="00E142AA" w:rsidRPr="001D2454" w14:paraId="12CCFEF4" w14:textId="77777777" w:rsidTr="00B85047">
        <w:tc>
          <w:tcPr>
            <w:tcW w:w="2689" w:type="dxa"/>
            <w:hideMark/>
          </w:tcPr>
          <w:p w14:paraId="0269DE46" w14:textId="77777777" w:rsidR="00E142AA" w:rsidRPr="001D2454" w:rsidRDefault="00E142AA" w:rsidP="0053471D">
            <w:pPr>
              <w:pStyle w:val="af1"/>
            </w:pPr>
            <w:r w:rsidRPr="001D2454">
              <w:t>Атрибут</w:t>
            </w:r>
          </w:p>
        </w:tc>
        <w:tc>
          <w:tcPr>
            <w:tcW w:w="6945" w:type="dxa"/>
            <w:hideMark/>
          </w:tcPr>
          <w:p w14:paraId="3280D08A" w14:textId="77777777" w:rsidR="00E142AA" w:rsidRPr="001D2454" w:rsidRDefault="00E142AA" w:rsidP="0053471D">
            <w:pPr>
              <w:pStyle w:val="af1"/>
            </w:pPr>
            <w:r w:rsidRPr="001D2454">
              <w:t>Описание</w:t>
            </w:r>
          </w:p>
        </w:tc>
      </w:tr>
      <w:tr w:rsidR="00E142AA" w:rsidRPr="001D2454" w14:paraId="4E04942C" w14:textId="77777777" w:rsidTr="00B85047">
        <w:tc>
          <w:tcPr>
            <w:tcW w:w="2689" w:type="dxa"/>
            <w:hideMark/>
          </w:tcPr>
          <w:p w14:paraId="5D5D7F53" w14:textId="77777777" w:rsidR="00E142AA" w:rsidRPr="001D2454" w:rsidRDefault="00E142AA" w:rsidP="0053471D">
            <w:pPr>
              <w:pStyle w:val="af1"/>
            </w:pPr>
            <w:r w:rsidRPr="001D2454">
              <w:t>№ тест-кейса</w:t>
            </w:r>
          </w:p>
        </w:tc>
        <w:tc>
          <w:tcPr>
            <w:tcW w:w="6945" w:type="dxa"/>
            <w:hideMark/>
          </w:tcPr>
          <w:p w14:paraId="66EA8531" w14:textId="479CBDC9" w:rsidR="00E142AA" w:rsidRPr="001D2454" w:rsidRDefault="00E142AA" w:rsidP="0053471D">
            <w:pPr>
              <w:pStyle w:val="af1"/>
            </w:pPr>
            <w:r w:rsidRPr="001D2454">
              <w:t>TC-NOTE-00</w:t>
            </w:r>
            <w:r w:rsidR="00C562FB" w:rsidRPr="001D2454">
              <w:t>5</w:t>
            </w:r>
          </w:p>
        </w:tc>
      </w:tr>
      <w:tr w:rsidR="00E142AA" w:rsidRPr="001D2454" w14:paraId="43413840" w14:textId="77777777" w:rsidTr="00B85047">
        <w:tc>
          <w:tcPr>
            <w:tcW w:w="2689" w:type="dxa"/>
            <w:hideMark/>
          </w:tcPr>
          <w:p w14:paraId="20B540FD" w14:textId="77777777" w:rsidR="00E142AA" w:rsidRPr="001D2454" w:rsidRDefault="00E142AA" w:rsidP="0053471D">
            <w:pPr>
              <w:pStyle w:val="af1"/>
            </w:pPr>
            <w:r w:rsidRPr="001D2454">
              <w:t>Название тест-кейса</w:t>
            </w:r>
          </w:p>
        </w:tc>
        <w:tc>
          <w:tcPr>
            <w:tcW w:w="6945" w:type="dxa"/>
            <w:hideMark/>
          </w:tcPr>
          <w:p w14:paraId="648AFE0D" w14:textId="4D1C8AE3" w:rsidR="00E142AA" w:rsidRPr="001D2454" w:rsidRDefault="00C562FB" w:rsidP="0053471D">
            <w:pPr>
              <w:pStyle w:val="af1"/>
            </w:pPr>
            <w:r w:rsidRPr="001D2454">
              <w:t xml:space="preserve">Удаление </w:t>
            </w:r>
            <w:r w:rsidR="00E142AA" w:rsidRPr="001D2454">
              <w:t>заметки</w:t>
            </w:r>
          </w:p>
        </w:tc>
      </w:tr>
      <w:tr w:rsidR="00E142AA" w:rsidRPr="001D2454" w14:paraId="0494AE68" w14:textId="77777777" w:rsidTr="00B85047">
        <w:tc>
          <w:tcPr>
            <w:tcW w:w="2689" w:type="dxa"/>
            <w:hideMark/>
          </w:tcPr>
          <w:p w14:paraId="3817CEEF" w14:textId="77777777" w:rsidR="00E142AA" w:rsidRPr="001D2454" w:rsidRDefault="00E142AA" w:rsidP="0053471D">
            <w:pPr>
              <w:pStyle w:val="af1"/>
            </w:pPr>
            <w:r w:rsidRPr="001D2454">
              <w:t>Предусловия</w:t>
            </w:r>
          </w:p>
        </w:tc>
        <w:tc>
          <w:tcPr>
            <w:tcW w:w="6945" w:type="dxa"/>
            <w:hideMark/>
          </w:tcPr>
          <w:p w14:paraId="046A7EF2" w14:textId="77777777" w:rsidR="00E142AA" w:rsidRPr="001D2454" w:rsidRDefault="00E142AA" w:rsidP="0053471D">
            <w:pPr>
              <w:pStyle w:val="af1"/>
            </w:pPr>
            <w:r w:rsidRPr="001D2454">
              <w:t xml:space="preserve">Заметка с </w:t>
            </w:r>
            <w:proofErr w:type="spellStart"/>
            <w:r w:rsidRPr="001D2454">
              <w:t>id</w:t>
            </w:r>
            <w:proofErr w:type="spellEnd"/>
            <w:r w:rsidRPr="001D2454">
              <w:t>=1 существует</w:t>
            </w:r>
          </w:p>
        </w:tc>
      </w:tr>
      <w:tr w:rsidR="00E142AA" w:rsidRPr="001D2454" w14:paraId="56D86600" w14:textId="77777777" w:rsidTr="00B85047">
        <w:tc>
          <w:tcPr>
            <w:tcW w:w="2689" w:type="dxa"/>
            <w:hideMark/>
          </w:tcPr>
          <w:p w14:paraId="56F390DD" w14:textId="77777777" w:rsidR="00E142AA" w:rsidRPr="001D2454" w:rsidRDefault="00E142AA" w:rsidP="0053471D">
            <w:pPr>
              <w:pStyle w:val="af1"/>
            </w:pPr>
            <w:r w:rsidRPr="001D2454">
              <w:t>Шаги тест-кейса</w:t>
            </w:r>
          </w:p>
        </w:tc>
        <w:tc>
          <w:tcPr>
            <w:tcW w:w="6945" w:type="dxa"/>
            <w:hideMark/>
          </w:tcPr>
          <w:p w14:paraId="59095A41" w14:textId="52F1B0D3" w:rsidR="00E142AA" w:rsidRPr="001D2454" w:rsidRDefault="00C562FB" w:rsidP="0053471D">
            <w:pPr>
              <w:pStyle w:val="af1"/>
            </w:pPr>
            <w:r w:rsidRPr="001D2454">
              <w:t>1. Ввести команду </w:t>
            </w:r>
            <w:proofErr w:type="spellStart"/>
            <w:r w:rsidRPr="001D2454">
              <w:t>deleteNote</w:t>
            </w:r>
            <w:proofErr w:type="spellEnd"/>
            <w:r w:rsidRPr="001D2454">
              <w:t xml:space="preserve"> 1</w:t>
            </w:r>
          </w:p>
        </w:tc>
      </w:tr>
      <w:tr w:rsidR="00E142AA" w:rsidRPr="001D2454" w14:paraId="64F8A81E" w14:textId="77777777" w:rsidTr="00B85047">
        <w:tc>
          <w:tcPr>
            <w:tcW w:w="2689" w:type="dxa"/>
            <w:hideMark/>
          </w:tcPr>
          <w:p w14:paraId="46CDE78A" w14:textId="77777777" w:rsidR="00E142AA" w:rsidRPr="001D2454" w:rsidRDefault="00E142AA" w:rsidP="0053471D">
            <w:pPr>
              <w:pStyle w:val="af1"/>
            </w:pPr>
            <w:r w:rsidRPr="001D2454">
              <w:t>Ожидаемый результат</w:t>
            </w:r>
          </w:p>
        </w:tc>
        <w:tc>
          <w:tcPr>
            <w:tcW w:w="6945" w:type="dxa"/>
            <w:hideMark/>
          </w:tcPr>
          <w:p w14:paraId="6438754B" w14:textId="71B23B21" w:rsidR="00E142AA" w:rsidRPr="001D2454" w:rsidRDefault="00E142AA" w:rsidP="0053471D">
            <w:pPr>
              <w:pStyle w:val="af1"/>
            </w:pPr>
            <w:r w:rsidRPr="001D2454">
              <w:t xml:space="preserve">Сообщение «Заметка </w:t>
            </w:r>
            <w:r w:rsidR="00C562FB" w:rsidRPr="001D2454">
              <w:t>удалена</w:t>
            </w:r>
            <w:r w:rsidRPr="001D2454">
              <w:t>»</w:t>
            </w:r>
            <w:r w:rsidR="00C562FB" w:rsidRPr="001D2454">
              <w:t xml:space="preserve">, заметка получает статус </w:t>
            </w:r>
            <w:r w:rsidR="00C562FB" w:rsidRPr="001D2454">
              <w:rPr>
                <w:lang w:val="en-US"/>
              </w:rPr>
              <w:t>is</w:t>
            </w:r>
            <w:r w:rsidR="00C562FB" w:rsidRPr="001D2454">
              <w:t>_</w:t>
            </w:r>
            <w:r w:rsidR="00C562FB" w:rsidRPr="001D2454">
              <w:rPr>
                <w:lang w:val="en-US"/>
              </w:rPr>
              <w:t>deleted</w:t>
            </w:r>
            <w:r w:rsidR="00C562FB" w:rsidRPr="001D2454">
              <w:t xml:space="preserve"> = </w:t>
            </w:r>
            <w:r w:rsidR="00C562FB" w:rsidRPr="001D2454">
              <w:rPr>
                <w:lang w:val="en-US"/>
              </w:rPr>
              <w:t>true</w:t>
            </w:r>
          </w:p>
        </w:tc>
      </w:tr>
      <w:tr w:rsidR="00E142AA" w:rsidRPr="001D2454" w14:paraId="29C66F6C" w14:textId="77777777" w:rsidTr="00B85047">
        <w:tc>
          <w:tcPr>
            <w:tcW w:w="2689" w:type="dxa"/>
            <w:hideMark/>
          </w:tcPr>
          <w:p w14:paraId="325679FD" w14:textId="77777777" w:rsidR="00E142AA" w:rsidRPr="001D2454" w:rsidRDefault="00E142AA" w:rsidP="0053471D">
            <w:pPr>
              <w:pStyle w:val="af1"/>
            </w:pPr>
            <w:r w:rsidRPr="001D2454">
              <w:t>Статус</w:t>
            </w:r>
          </w:p>
        </w:tc>
        <w:tc>
          <w:tcPr>
            <w:tcW w:w="6945" w:type="dxa"/>
            <w:hideMark/>
          </w:tcPr>
          <w:p w14:paraId="3A92B8C0" w14:textId="77777777" w:rsidR="00E142AA" w:rsidRPr="001D2454" w:rsidRDefault="00E142AA" w:rsidP="0053471D">
            <w:pPr>
              <w:pStyle w:val="af1"/>
            </w:pPr>
            <w:proofErr w:type="spellStart"/>
            <w:r w:rsidRPr="001D2454">
              <w:t>Passed</w:t>
            </w:r>
            <w:proofErr w:type="spellEnd"/>
          </w:p>
        </w:tc>
      </w:tr>
    </w:tbl>
    <w:p w14:paraId="726E16E7" w14:textId="77777777" w:rsidR="00C562FB" w:rsidRPr="001D2454" w:rsidRDefault="00C562FB" w:rsidP="00C562FB">
      <w:pPr>
        <w:pStyle w:val="a1"/>
      </w:pPr>
      <w:bookmarkStart w:id="19" w:name="_Toc230520595"/>
    </w:p>
    <w:p w14:paraId="3CAD5BA0" w14:textId="7B0C0471" w:rsidR="00E142AA" w:rsidRPr="001D2454" w:rsidRDefault="00E142AA" w:rsidP="00C562FB">
      <w:pPr>
        <w:pStyle w:val="2TimesNewRoman"/>
      </w:pPr>
      <w:r w:rsidRPr="001D2454">
        <w:t>Тестирование механизма обновлений</w:t>
      </w:r>
      <w:bookmarkEnd w:id="19"/>
    </w:p>
    <w:tbl>
      <w:tblPr>
        <w:tblStyle w:val="afff2"/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9"/>
        <w:gridCol w:w="6945"/>
      </w:tblGrid>
      <w:tr w:rsidR="00E142AA" w:rsidRPr="001D2454" w14:paraId="295DFEC2" w14:textId="77777777" w:rsidTr="00B85047">
        <w:tc>
          <w:tcPr>
            <w:tcW w:w="2689" w:type="dxa"/>
            <w:hideMark/>
          </w:tcPr>
          <w:p w14:paraId="61A0D759" w14:textId="77777777" w:rsidR="00E142AA" w:rsidRPr="001D2454" w:rsidRDefault="00E142AA" w:rsidP="0053471D">
            <w:pPr>
              <w:pStyle w:val="af1"/>
            </w:pPr>
            <w:r w:rsidRPr="001D2454">
              <w:t>Атрибут</w:t>
            </w:r>
          </w:p>
        </w:tc>
        <w:tc>
          <w:tcPr>
            <w:tcW w:w="6945" w:type="dxa"/>
            <w:hideMark/>
          </w:tcPr>
          <w:p w14:paraId="72726372" w14:textId="77777777" w:rsidR="00E142AA" w:rsidRPr="001D2454" w:rsidRDefault="00E142AA" w:rsidP="0053471D">
            <w:pPr>
              <w:pStyle w:val="af1"/>
            </w:pPr>
            <w:r w:rsidRPr="001D2454">
              <w:t>Описание</w:t>
            </w:r>
          </w:p>
        </w:tc>
      </w:tr>
      <w:tr w:rsidR="00E142AA" w:rsidRPr="001D2454" w14:paraId="677FC8F4" w14:textId="77777777" w:rsidTr="00B85047">
        <w:tc>
          <w:tcPr>
            <w:tcW w:w="2689" w:type="dxa"/>
            <w:hideMark/>
          </w:tcPr>
          <w:p w14:paraId="16031326" w14:textId="77777777" w:rsidR="00E142AA" w:rsidRPr="001D2454" w:rsidRDefault="00E142AA" w:rsidP="0053471D">
            <w:pPr>
              <w:pStyle w:val="af1"/>
            </w:pPr>
            <w:r w:rsidRPr="001D2454">
              <w:t>№ тест-кейса</w:t>
            </w:r>
          </w:p>
        </w:tc>
        <w:tc>
          <w:tcPr>
            <w:tcW w:w="6945" w:type="dxa"/>
            <w:hideMark/>
          </w:tcPr>
          <w:p w14:paraId="0F0254E7" w14:textId="77777777" w:rsidR="00E142AA" w:rsidRPr="001D2454" w:rsidRDefault="00E142AA" w:rsidP="0053471D">
            <w:pPr>
              <w:pStyle w:val="af1"/>
            </w:pPr>
            <w:r w:rsidRPr="001D2454">
              <w:t>TC-UPD-001</w:t>
            </w:r>
          </w:p>
        </w:tc>
      </w:tr>
      <w:tr w:rsidR="00E142AA" w:rsidRPr="001D2454" w14:paraId="35264CEA" w14:textId="77777777" w:rsidTr="00B85047">
        <w:tc>
          <w:tcPr>
            <w:tcW w:w="2689" w:type="dxa"/>
            <w:hideMark/>
          </w:tcPr>
          <w:p w14:paraId="2C4D2AD5" w14:textId="77777777" w:rsidR="00E142AA" w:rsidRPr="001D2454" w:rsidRDefault="00E142AA" w:rsidP="0053471D">
            <w:pPr>
              <w:pStyle w:val="af1"/>
            </w:pPr>
            <w:r w:rsidRPr="001D2454">
              <w:t>Название тест-кейса</w:t>
            </w:r>
          </w:p>
        </w:tc>
        <w:tc>
          <w:tcPr>
            <w:tcW w:w="6945" w:type="dxa"/>
            <w:hideMark/>
          </w:tcPr>
          <w:p w14:paraId="27710054" w14:textId="77777777" w:rsidR="00E142AA" w:rsidRPr="001D2454" w:rsidRDefault="00E142AA" w:rsidP="0053471D">
            <w:pPr>
              <w:pStyle w:val="af1"/>
            </w:pPr>
            <w:r w:rsidRPr="001D2454">
              <w:t xml:space="preserve">Проверка наличия обновлений через </w:t>
            </w:r>
            <w:proofErr w:type="spellStart"/>
            <w:r w:rsidRPr="001D2454">
              <w:t>GitHub</w:t>
            </w:r>
            <w:proofErr w:type="spellEnd"/>
            <w:r w:rsidRPr="001D2454">
              <w:t xml:space="preserve"> API</w:t>
            </w:r>
          </w:p>
        </w:tc>
      </w:tr>
      <w:tr w:rsidR="00E142AA" w:rsidRPr="001D2454" w14:paraId="2EB55578" w14:textId="77777777" w:rsidTr="00B85047">
        <w:tc>
          <w:tcPr>
            <w:tcW w:w="2689" w:type="dxa"/>
            <w:hideMark/>
          </w:tcPr>
          <w:p w14:paraId="196181E7" w14:textId="77777777" w:rsidR="00E142AA" w:rsidRPr="001D2454" w:rsidRDefault="00E142AA" w:rsidP="0053471D">
            <w:pPr>
              <w:pStyle w:val="af1"/>
            </w:pPr>
            <w:r w:rsidRPr="001D2454">
              <w:t>Предусловия</w:t>
            </w:r>
          </w:p>
        </w:tc>
        <w:tc>
          <w:tcPr>
            <w:tcW w:w="6945" w:type="dxa"/>
            <w:hideMark/>
          </w:tcPr>
          <w:p w14:paraId="4CC14D0A" w14:textId="77777777" w:rsidR="00E142AA" w:rsidRPr="001D2454" w:rsidRDefault="00E142AA" w:rsidP="0053471D">
            <w:pPr>
              <w:pStyle w:val="af1"/>
            </w:pPr>
            <w:r w:rsidRPr="001D2454">
              <w:t>В репозитории создан релиз с версией, отличной от текущей</w:t>
            </w:r>
          </w:p>
        </w:tc>
      </w:tr>
      <w:tr w:rsidR="00E142AA" w:rsidRPr="001D2454" w14:paraId="11CDE827" w14:textId="77777777" w:rsidTr="00B85047">
        <w:tc>
          <w:tcPr>
            <w:tcW w:w="2689" w:type="dxa"/>
            <w:hideMark/>
          </w:tcPr>
          <w:p w14:paraId="7D9CB874" w14:textId="77777777" w:rsidR="00E142AA" w:rsidRPr="001D2454" w:rsidRDefault="00E142AA" w:rsidP="0053471D">
            <w:pPr>
              <w:pStyle w:val="af1"/>
            </w:pPr>
            <w:r w:rsidRPr="001D2454">
              <w:t>Шаги тест-кейса</w:t>
            </w:r>
          </w:p>
        </w:tc>
        <w:tc>
          <w:tcPr>
            <w:tcW w:w="6945" w:type="dxa"/>
            <w:hideMark/>
          </w:tcPr>
          <w:p w14:paraId="005D2E82" w14:textId="77777777" w:rsidR="00E142AA" w:rsidRPr="001D2454" w:rsidRDefault="00E142AA" w:rsidP="0053471D">
            <w:pPr>
              <w:pStyle w:val="af1"/>
            </w:pPr>
            <w:r w:rsidRPr="001D2454">
              <w:t>Запустить Launcher.exe</w:t>
            </w:r>
          </w:p>
        </w:tc>
      </w:tr>
      <w:tr w:rsidR="00E142AA" w:rsidRPr="001D2454" w14:paraId="1418EBAB" w14:textId="77777777" w:rsidTr="00B85047">
        <w:tc>
          <w:tcPr>
            <w:tcW w:w="2689" w:type="dxa"/>
            <w:hideMark/>
          </w:tcPr>
          <w:p w14:paraId="234FD91E" w14:textId="77777777" w:rsidR="00E142AA" w:rsidRPr="001D2454" w:rsidRDefault="00E142AA" w:rsidP="0053471D">
            <w:pPr>
              <w:pStyle w:val="af1"/>
            </w:pPr>
            <w:r w:rsidRPr="001D2454">
              <w:t>Ожидаемый результат</w:t>
            </w:r>
          </w:p>
        </w:tc>
        <w:tc>
          <w:tcPr>
            <w:tcW w:w="6945" w:type="dxa"/>
            <w:hideMark/>
          </w:tcPr>
          <w:p w14:paraId="4949178A" w14:textId="77777777" w:rsidR="00E142AA" w:rsidRPr="001D2454" w:rsidRDefault="00E142AA" w:rsidP="0053471D">
            <w:pPr>
              <w:pStyle w:val="af1"/>
            </w:pPr>
            <w:proofErr w:type="spellStart"/>
            <w:r w:rsidRPr="001D2454">
              <w:t>Лаунчер</w:t>
            </w:r>
            <w:proofErr w:type="spellEnd"/>
            <w:r w:rsidRPr="001D2454">
              <w:t xml:space="preserve"> выводит информацию о новой версии</w:t>
            </w:r>
          </w:p>
        </w:tc>
      </w:tr>
      <w:tr w:rsidR="00E142AA" w:rsidRPr="001D2454" w14:paraId="69CB89FB" w14:textId="77777777" w:rsidTr="00B85047">
        <w:tc>
          <w:tcPr>
            <w:tcW w:w="2689" w:type="dxa"/>
            <w:hideMark/>
          </w:tcPr>
          <w:p w14:paraId="1B15AD21" w14:textId="77777777" w:rsidR="00E142AA" w:rsidRPr="001D2454" w:rsidRDefault="00E142AA" w:rsidP="0053471D">
            <w:pPr>
              <w:pStyle w:val="af1"/>
            </w:pPr>
            <w:r w:rsidRPr="001D2454">
              <w:t>Статус</w:t>
            </w:r>
          </w:p>
        </w:tc>
        <w:tc>
          <w:tcPr>
            <w:tcW w:w="6945" w:type="dxa"/>
            <w:hideMark/>
          </w:tcPr>
          <w:p w14:paraId="299F92B2" w14:textId="77777777" w:rsidR="00E142AA" w:rsidRPr="001D2454" w:rsidRDefault="00E142AA" w:rsidP="0053471D">
            <w:pPr>
              <w:pStyle w:val="af1"/>
            </w:pPr>
            <w:proofErr w:type="spellStart"/>
            <w:r w:rsidRPr="001D2454">
              <w:t>Passed</w:t>
            </w:r>
            <w:proofErr w:type="spellEnd"/>
          </w:p>
        </w:tc>
      </w:tr>
    </w:tbl>
    <w:p w14:paraId="407961C9" w14:textId="77777777" w:rsidR="00E142AA" w:rsidRPr="001D2454" w:rsidRDefault="00E142AA" w:rsidP="0053471D">
      <w:pPr>
        <w:pStyle w:val="a1"/>
      </w:pPr>
    </w:p>
    <w:tbl>
      <w:tblPr>
        <w:tblStyle w:val="afff2"/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9"/>
        <w:gridCol w:w="6945"/>
      </w:tblGrid>
      <w:tr w:rsidR="00E142AA" w:rsidRPr="001D2454" w14:paraId="0E9FFDEA" w14:textId="77777777" w:rsidTr="00B85047">
        <w:tc>
          <w:tcPr>
            <w:tcW w:w="2689" w:type="dxa"/>
            <w:hideMark/>
          </w:tcPr>
          <w:p w14:paraId="0BA942AD" w14:textId="77777777" w:rsidR="00E142AA" w:rsidRPr="001D2454" w:rsidRDefault="00E142AA" w:rsidP="0053471D">
            <w:pPr>
              <w:pStyle w:val="af1"/>
            </w:pPr>
            <w:r w:rsidRPr="001D2454">
              <w:t>Атрибут</w:t>
            </w:r>
          </w:p>
        </w:tc>
        <w:tc>
          <w:tcPr>
            <w:tcW w:w="6945" w:type="dxa"/>
            <w:hideMark/>
          </w:tcPr>
          <w:p w14:paraId="776F947A" w14:textId="77777777" w:rsidR="00E142AA" w:rsidRPr="001D2454" w:rsidRDefault="00E142AA" w:rsidP="0053471D">
            <w:pPr>
              <w:pStyle w:val="af1"/>
            </w:pPr>
            <w:r w:rsidRPr="001D2454">
              <w:t>Описание</w:t>
            </w:r>
          </w:p>
        </w:tc>
      </w:tr>
      <w:tr w:rsidR="00E142AA" w:rsidRPr="001D2454" w14:paraId="406712AE" w14:textId="77777777" w:rsidTr="00B85047">
        <w:tc>
          <w:tcPr>
            <w:tcW w:w="2689" w:type="dxa"/>
            <w:hideMark/>
          </w:tcPr>
          <w:p w14:paraId="2ADCBB92" w14:textId="77777777" w:rsidR="00E142AA" w:rsidRPr="001D2454" w:rsidRDefault="00E142AA" w:rsidP="0053471D">
            <w:pPr>
              <w:pStyle w:val="af1"/>
            </w:pPr>
            <w:r w:rsidRPr="001D2454">
              <w:t>№ тест-кейса</w:t>
            </w:r>
          </w:p>
        </w:tc>
        <w:tc>
          <w:tcPr>
            <w:tcW w:w="6945" w:type="dxa"/>
            <w:hideMark/>
          </w:tcPr>
          <w:p w14:paraId="7114A767" w14:textId="77777777" w:rsidR="00E142AA" w:rsidRPr="001D2454" w:rsidRDefault="00E142AA" w:rsidP="0053471D">
            <w:pPr>
              <w:pStyle w:val="af1"/>
            </w:pPr>
            <w:r w:rsidRPr="001D2454">
              <w:t>TC-UPD-002</w:t>
            </w:r>
          </w:p>
        </w:tc>
      </w:tr>
      <w:tr w:rsidR="00E142AA" w:rsidRPr="001D2454" w14:paraId="1AB72D1B" w14:textId="77777777" w:rsidTr="00B85047">
        <w:tc>
          <w:tcPr>
            <w:tcW w:w="2689" w:type="dxa"/>
            <w:hideMark/>
          </w:tcPr>
          <w:p w14:paraId="4D446537" w14:textId="77777777" w:rsidR="00E142AA" w:rsidRPr="001D2454" w:rsidRDefault="00E142AA" w:rsidP="0053471D">
            <w:pPr>
              <w:pStyle w:val="af1"/>
            </w:pPr>
            <w:r w:rsidRPr="001D2454">
              <w:t>Название тест-кейса</w:t>
            </w:r>
          </w:p>
        </w:tc>
        <w:tc>
          <w:tcPr>
            <w:tcW w:w="6945" w:type="dxa"/>
            <w:hideMark/>
          </w:tcPr>
          <w:p w14:paraId="53EBDE2C" w14:textId="77777777" w:rsidR="00E142AA" w:rsidRPr="001D2454" w:rsidRDefault="00E142AA" w:rsidP="0053471D">
            <w:pPr>
              <w:pStyle w:val="af1"/>
            </w:pPr>
            <w:r w:rsidRPr="001D2454">
              <w:t>Установка обновления</w:t>
            </w:r>
          </w:p>
        </w:tc>
      </w:tr>
      <w:tr w:rsidR="00E142AA" w:rsidRPr="001D2454" w14:paraId="15EF8450" w14:textId="77777777" w:rsidTr="00B85047">
        <w:tc>
          <w:tcPr>
            <w:tcW w:w="2689" w:type="dxa"/>
            <w:hideMark/>
          </w:tcPr>
          <w:p w14:paraId="004A269A" w14:textId="77777777" w:rsidR="00E142AA" w:rsidRPr="001D2454" w:rsidRDefault="00E142AA" w:rsidP="0053471D">
            <w:pPr>
              <w:pStyle w:val="af1"/>
            </w:pPr>
            <w:r w:rsidRPr="001D2454">
              <w:t>Предусловия</w:t>
            </w:r>
          </w:p>
        </w:tc>
        <w:tc>
          <w:tcPr>
            <w:tcW w:w="6945" w:type="dxa"/>
            <w:hideMark/>
          </w:tcPr>
          <w:p w14:paraId="37B7817E" w14:textId="77777777" w:rsidR="00E142AA" w:rsidRPr="001D2454" w:rsidRDefault="00E142AA" w:rsidP="0053471D">
            <w:pPr>
              <w:pStyle w:val="af1"/>
            </w:pPr>
            <w:r w:rsidRPr="001D2454">
              <w:t>Найдена новая версия</w:t>
            </w:r>
          </w:p>
        </w:tc>
      </w:tr>
      <w:tr w:rsidR="00E142AA" w:rsidRPr="001D2454" w14:paraId="4F8362B9" w14:textId="77777777" w:rsidTr="00B85047">
        <w:tc>
          <w:tcPr>
            <w:tcW w:w="2689" w:type="dxa"/>
            <w:hideMark/>
          </w:tcPr>
          <w:p w14:paraId="20B3A225" w14:textId="77777777" w:rsidR="00E142AA" w:rsidRPr="001D2454" w:rsidRDefault="00E142AA" w:rsidP="0053471D">
            <w:pPr>
              <w:pStyle w:val="af1"/>
            </w:pPr>
            <w:r w:rsidRPr="001D2454">
              <w:t>Шаги тест-кейса</w:t>
            </w:r>
          </w:p>
        </w:tc>
        <w:tc>
          <w:tcPr>
            <w:tcW w:w="6945" w:type="dxa"/>
            <w:hideMark/>
          </w:tcPr>
          <w:p w14:paraId="266017F2" w14:textId="77777777" w:rsidR="00E142AA" w:rsidRPr="001D2454" w:rsidRDefault="00E142AA" w:rsidP="0053471D">
            <w:pPr>
              <w:pStyle w:val="af1"/>
            </w:pPr>
            <w:r w:rsidRPr="001D2454">
              <w:t>На запрос «Установить обновление?» ответить y</w:t>
            </w:r>
          </w:p>
        </w:tc>
      </w:tr>
      <w:tr w:rsidR="00E142AA" w:rsidRPr="001D2454" w14:paraId="638443D4" w14:textId="77777777" w:rsidTr="00B85047">
        <w:tc>
          <w:tcPr>
            <w:tcW w:w="2689" w:type="dxa"/>
            <w:hideMark/>
          </w:tcPr>
          <w:p w14:paraId="7E6F3BCE" w14:textId="77777777" w:rsidR="00E142AA" w:rsidRPr="001D2454" w:rsidRDefault="00E142AA" w:rsidP="0053471D">
            <w:pPr>
              <w:pStyle w:val="af1"/>
            </w:pPr>
            <w:r w:rsidRPr="001D2454">
              <w:t>Ожидаемый результат</w:t>
            </w:r>
          </w:p>
        </w:tc>
        <w:tc>
          <w:tcPr>
            <w:tcW w:w="6945" w:type="dxa"/>
            <w:hideMark/>
          </w:tcPr>
          <w:p w14:paraId="0C563D8F" w14:textId="77777777" w:rsidR="00E142AA" w:rsidRPr="001D2454" w:rsidRDefault="00E142AA" w:rsidP="0053471D">
            <w:pPr>
              <w:pStyle w:val="af1"/>
            </w:pPr>
            <w:r w:rsidRPr="001D2454">
              <w:t>Архив скачан, распакован на рабочий стол, предложено запустить новую версию</w:t>
            </w:r>
          </w:p>
        </w:tc>
      </w:tr>
      <w:tr w:rsidR="00E142AA" w:rsidRPr="001D2454" w14:paraId="738345E2" w14:textId="77777777" w:rsidTr="00B85047">
        <w:tc>
          <w:tcPr>
            <w:tcW w:w="2689" w:type="dxa"/>
            <w:hideMark/>
          </w:tcPr>
          <w:p w14:paraId="642B14A6" w14:textId="77777777" w:rsidR="00E142AA" w:rsidRPr="001D2454" w:rsidRDefault="00E142AA" w:rsidP="0053471D">
            <w:pPr>
              <w:pStyle w:val="af1"/>
            </w:pPr>
            <w:r w:rsidRPr="001D2454">
              <w:t>Статус</w:t>
            </w:r>
          </w:p>
        </w:tc>
        <w:tc>
          <w:tcPr>
            <w:tcW w:w="6945" w:type="dxa"/>
            <w:hideMark/>
          </w:tcPr>
          <w:p w14:paraId="63C40F13" w14:textId="77777777" w:rsidR="00E142AA" w:rsidRPr="001D2454" w:rsidRDefault="00E142AA" w:rsidP="0053471D">
            <w:pPr>
              <w:pStyle w:val="af1"/>
            </w:pPr>
            <w:proofErr w:type="spellStart"/>
            <w:r w:rsidRPr="001D2454">
              <w:t>Passed</w:t>
            </w:r>
            <w:proofErr w:type="spellEnd"/>
          </w:p>
        </w:tc>
      </w:tr>
    </w:tbl>
    <w:p w14:paraId="7AD63D07" w14:textId="77777777" w:rsidR="00C562FB" w:rsidRPr="001D2454" w:rsidRDefault="00C562FB" w:rsidP="00C562FB">
      <w:pPr>
        <w:pStyle w:val="a1"/>
      </w:pPr>
      <w:bookmarkStart w:id="20" w:name="_Toc230520596"/>
    </w:p>
    <w:bookmarkEnd w:id="20"/>
    <w:p w14:paraId="20009B3C" w14:textId="77777777" w:rsidR="00A03ACB" w:rsidRDefault="00A03ACB" w:rsidP="00C562FB">
      <w:pPr>
        <w:pStyle w:val="a1"/>
      </w:pPr>
    </w:p>
    <w:p w14:paraId="056BE83A" w14:textId="49B42BC9" w:rsidR="00E142AA" w:rsidRPr="001D2454" w:rsidRDefault="00E142AA" w:rsidP="00C562FB">
      <w:pPr>
        <w:pStyle w:val="a1"/>
      </w:pPr>
      <w:r w:rsidRPr="001D2454">
        <w:t>По результатам проведённого тестирования критических ошибок в работе программного модуля обнаружено не было. Все основные компоненты системы функционируют корректно и соответствуют требованиям ТЗ.</w:t>
      </w:r>
    </w:p>
    <w:p w14:paraId="7E48B030" w14:textId="77777777" w:rsidR="00E142AA" w:rsidRPr="001D2454" w:rsidRDefault="00E142AA" w:rsidP="00E142AA">
      <w:pPr>
        <w:pStyle w:val="a1"/>
      </w:pPr>
    </w:p>
    <w:p w14:paraId="76254793" w14:textId="77777777" w:rsidR="00E142AA" w:rsidRPr="001D2454" w:rsidRDefault="00E142AA" w:rsidP="00C562FB">
      <w:pPr>
        <w:pStyle w:val="1TimesNewRoman"/>
      </w:pPr>
      <w:bookmarkStart w:id="21" w:name="_Toc230733745"/>
      <w:r w:rsidRPr="001D2454">
        <w:t>Разработка в Git</w:t>
      </w:r>
      <w:bookmarkEnd w:id="21"/>
    </w:p>
    <w:p w14:paraId="67AC2343" w14:textId="2E3358F1" w:rsidR="00E142AA" w:rsidRPr="001D2454" w:rsidRDefault="00E142AA" w:rsidP="00C562FB">
      <w:pPr>
        <w:pStyle w:val="2TimesNewRoman"/>
      </w:pPr>
      <w:bookmarkStart w:id="22" w:name="_Toc230520598"/>
      <w:r w:rsidRPr="001D2454">
        <w:t>Структура репозитория и ветвление</w:t>
      </w:r>
      <w:bookmarkEnd w:id="22"/>
    </w:p>
    <w:p w14:paraId="51D1BB79" w14:textId="2AE0CA69" w:rsidR="00E142AA" w:rsidRPr="001D2454" w:rsidRDefault="00E142AA" w:rsidP="00C562FB">
      <w:pPr>
        <w:pStyle w:val="a1"/>
      </w:pPr>
      <w:r w:rsidRPr="001D2454">
        <w:t>Проект имеет ветки:</w:t>
      </w:r>
    </w:p>
    <w:p w14:paraId="7611EDA4" w14:textId="573EA13C" w:rsidR="00E142AA" w:rsidRPr="001D2454" w:rsidRDefault="00E142AA" w:rsidP="0053471D">
      <w:pPr>
        <w:pStyle w:val="40"/>
      </w:pPr>
      <w:r w:rsidRPr="001D2454">
        <w:t> </w:t>
      </w:r>
      <w:r w:rsidRPr="001D2454">
        <w:rPr>
          <w:lang w:val="en-US"/>
        </w:rPr>
        <w:t>finish</w:t>
      </w:r>
      <w:r w:rsidRPr="001D2454">
        <w:t xml:space="preserve"> – стабильная версия, готовая к сдаче и демонстрации. Все финальные коммиты сливаются сюда после тестирования;</w:t>
      </w:r>
    </w:p>
    <w:p w14:paraId="4CE63AE4" w14:textId="5E41584B" w:rsidR="00E142AA" w:rsidRPr="001D2454" w:rsidRDefault="00E142AA" w:rsidP="0053471D">
      <w:pPr>
        <w:pStyle w:val="40"/>
      </w:pPr>
      <w:r w:rsidRPr="001D2454">
        <w:rPr>
          <w:lang w:val="en-US"/>
        </w:rPr>
        <w:lastRenderedPageBreak/>
        <w:t>main</w:t>
      </w:r>
      <w:r w:rsidRPr="001D2454">
        <w:t> – ветка для активной разработки. В ней велись все изменения, добавлялись новые функции, исправлялись ошибки.</w:t>
      </w:r>
    </w:p>
    <w:p w14:paraId="376E194A" w14:textId="55CA9410" w:rsidR="00E142AA" w:rsidRPr="001D2454" w:rsidRDefault="00E142AA" w:rsidP="00C562FB">
      <w:pPr>
        <w:pStyle w:val="2TimesNewRoman"/>
      </w:pPr>
      <w:r w:rsidRPr="001D2454">
        <w:t>Создание тегов (релизов)</w:t>
      </w:r>
    </w:p>
    <w:p w14:paraId="5F28265F" w14:textId="05EE26BE" w:rsidR="00E142AA" w:rsidRPr="001D2454" w:rsidRDefault="00E142AA" w:rsidP="00C562FB">
      <w:pPr>
        <w:pStyle w:val="a1"/>
      </w:pPr>
      <w:r w:rsidRPr="001D2454">
        <w:t>Для отметки завершённых этапов использовались аннотированные теги</w:t>
      </w:r>
      <w:r w:rsidR="0053471D" w:rsidRPr="001D2454">
        <w:t>.</w:t>
      </w:r>
    </w:p>
    <w:p w14:paraId="5EA22D8C" w14:textId="77777777" w:rsidR="00E142AA" w:rsidRPr="001D2454" w:rsidRDefault="00E142AA" w:rsidP="00C562FB">
      <w:pPr>
        <w:pStyle w:val="a1"/>
      </w:pPr>
      <w:r w:rsidRPr="001D2454">
        <w:t xml:space="preserve">Теги соответствуют релизам на </w:t>
      </w:r>
      <w:proofErr w:type="spellStart"/>
      <w:r w:rsidRPr="001D2454">
        <w:t>GitHub</w:t>
      </w:r>
      <w:proofErr w:type="spellEnd"/>
      <w:r w:rsidRPr="001D2454">
        <w:t>, по которым программа проверяет обновления.</w:t>
      </w:r>
    </w:p>
    <w:p w14:paraId="081B8FC8" w14:textId="159F784E" w:rsidR="00E142AA" w:rsidRPr="001D2454" w:rsidRDefault="00C562FB" w:rsidP="00C562FB">
      <w:pPr>
        <w:pStyle w:val="1TimesNewRoman"/>
      </w:pPr>
      <w:bookmarkStart w:id="23" w:name="_Toc230733746"/>
      <w:r w:rsidRPr="001D2454">
        <w:t>Ход работы</w:t>
      </w:r>
      <w:bookmarkEnd w:id="23"/>
    </w:p>
    <w:p w14:paraId="1E4B52F5" w14:textId="1903E325" w:rsidR="00C562FB" w:rsidRPr="001D2454" w:rsidRDefault="00307238" w:rsidP="005B30CA">
      <w:pPr>
        <w:pStyle w:val="21"/>
        <w:numPr>
          <w:ilvl w:val="1"/>
          <w:numId w:val="10"/>
        </w:numPr>
      </w:pPr>
      <w:r>
        <w:t xml:space="preserve"> </w:t>
      </w:r>
      <w:r w:rsidR="00C562FB" w:rsidRPr="001D2454">
        <w:t xml:space="preserve">В БД </w:t>
      </w:r>
      <w:r w:rsidR="00C562FB" w:rsidRPr="001D2454">
        <w:rPr>
          <w:lang w:val="en-US"/>
        </w:rPr>
        <w:t>Kurs</w:t>
      </w:r>
      <w:r w:rsidR="00C562FB" w:rsidRPr="001D2454">
        <w:t xml:space="preserve"> делаю </w:t>
      </w:r>
      <w:r w:rsidR="00C562FB" w:rsidRPr="001D2454">
        <w:rPr>
          <w:lang w:val="en-US"/>
        </w:rPr>
        <w:t>SQL</w:t>
      </w:r>
      <w:r w:rsidR="00C562FB" w:rsidRPr="001D2454">
        <w:t>-запросы:</w:t>
      </w:r>
    </w:p>
    <w:p w14:paraId="4ABA365A" w14:textId="1F6AFBE7" w:rsidR="00C562FB" w:rsidRPr="001D2454" w:rsidRDefault="00C562FB" w:rsidP="00307238">
      <w:pPr>
        <w:pStyle w:val="40"/>
        <w:numPr>
          <w:ilvl w:val="0"/>
          <w:numId w:val="0"/>
        </w:numPr>
        <w:ind w:left="567"/>
      </w:pPr>
      <w:r w:rsidRPr="001D2454">
        <w:t>Создание таб</w:t>
      </w:r>
      <w:r w:rsidR="0053471D" w:rsidRPr="001D2454">
        <w:t>л</w:t>
      </w:r>
      <w:r w:rsidRPr="001D2454">
        <w:t>иц:</w:t>
      </w:r>
    </w:p>
    <w:tbl>
      <w:tblPr>
        <w:tblStyle w:val="aff3"/>
        <w:tblW w:w="0" w:type="auto"/>
        <w:tblLook w:val="04A0" w:firstRow="1" w:lastRow="0" w:firstColumn="1" w:lastColumn="0" w:noHBand="0" w:noVBand="1"/>
      </w:tblPr>
      <w:tblGrid>
        <w:gridCol w:w="4673"/>
      </w:tblGrid>
      <w:tr w:rsidR="00C562FB" w:rsidRPr="001D2454" w14:paraId="74D61818" w14:textId="77777777" w:rsidTr="00B850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673" w:type="dxa"/>
          </w:tcPr>
          <w:p w14:paraId="64C4011F" w14:textId="77777777" w:rsidR="00C562FB" w:rsidRPr="001D2454" w:rsidRDefault="00C562FB" w:rsidP="00802BDA">
            <w:pPr>
              <w:pStyle w:val="afff3"/>
              <w:jc w:val="left"/>
              <w:rPr>
                <w:lang w:val="en-US"/>
              </w:rPr>
            </w:pPr>
            <w:r w:rsidRPr="001D2454">
              <w:rPr>
                <w:lang w:val="en-US"/>
              </w:rPr>
              <w:t>CREATE TABLE users (</w:t>
            </w:r>
          </w:p>
          <w:p w14:paraId="4E6BE7B7" w14:textId="77777777" w:rsidR="00C562FB" w:rsidRPr="001D2454" w:rsidRDefault="00C562FB" w:rsidP="00802BDA">
            <w:pPr>
              <w:pStyle w:val="afff3"/>
              <w:jc w:val="left"/>
              <w:rPr>
                <w:lang w:val="en-US"/>
              </w:rPr>
            </w:pPr>
            <w:r w:rsidRPr="001D2454">
              <w:rPr>
                <w:lang w:val="en-US"/>
              </w:rPr>
              <w:t xml:space="preserve">    id SERIAL PRIMARY KEY,</w:t>
            </w:r>
          </w:p>
          <w:p w14:paraId="1CA52F13" w14:textId="77777777" w:rsidR="00C562FB" w:rsidRPr="001D2454" w:rsidRDefault="00C562FB" w:rsidP="00802BDA">
            <w:pPr>
              <w:pStyle w:val="afff3"/>
              <w:jc w:val="left"/>
              <w:rPr>
                <w:lang w:val="en-US"/>
              </w:rPr>
            </w:pPr>
            <w:r w:rsidRPr="001D2454">
              <w:rPr>
                <w:lang w:val="en-US"/>
              </w:rPr>
              <w:t xml:space="preserve">    username </w:t>
            </w:r>
            <w:proofErr w:type="gramStart"/>
            <w:r w:rsidRPr="001D2454">
              <w:rPr>
                <w:lang w:val="en-US"/>
              </w:rPr>
              <w:t>VARCHAR(</w:t>
            </w:r>
            <w:proofErr w:type="gramEnd"/>
            <w:r w:rsidRPr="001D2454">
              <w:rPr>
                <w:lang w:val="en-US"/>
              </w:rPr>
              <w:t>50) UNIQUE NOT NULL,</w:t>
            </w:r>
          </w:p>
          <w:p w14:paraId="080BAC58" w14:textId="77777777" w:rsidR="00C562FB" w:rsidRPr="001D2454" w:rsidRDefault="00C562FB" w:rsidP="00802BDA">
            <w:pPr>
              <w:pStyle w:val="afff3"/>
              <w:jc w:val="left"/>
              <w:rPr>
                <w:lang w:val="en-US"/>
              </w:rPr>
            </w:pPr>
            <w:r w:rsidRPr="001D2454">
              <w:rPr>
                <w:lang w:val="en-US"/>
              </w:rPr>
              <w:t xml:space="preserve">    password_md5 </w:t>
            </w:r>
            <w:proofErr w:type="gramStart"/>
            <w:r w:rsidRPr="001D2454">
              <w:rPr>
                <w:lang w:val="en-US"/>
              </w:rPr>
              <w:t>VARCHAR(</w:t>
            </w:r>
            <w:proofErr w:type="gramEnd"/>
            <w:r w:rsidRPr="001D2454">
              <w:rPr>
                <w:lang w:val="en-US"/>
              </w:rPr>
              <w:t>32) NOT NULL</w:t>
            </w:r>
          </w:p>
          <w:p w14:paraId="42DF6789" w14:textId="77777777" w:rsidR="00C562FB" w:rsidRPr="001D2454" w:rsidRDefault="00C562FB" w:rsidP="00802BDA">
            <w:pPr>
              <w:pStyle w:val="afff3"/>
              <w:jc w:val="left"/>
              <w:rPr>
                <w:lang w:val="en-US"/>
              </w:rPr>
            </w:pPr>
            <w:r w:rsidRPr="001D2454">
              <w:rPr>
                <w:rStyle w:val="a5"/>
                <w:lang w:val="en-US"/>
              </w:rPr>
              <w:t xml:space="preserve">   </w:t>
            </w:r>
            <w:r w:rsidRPr="001D2454">
              <w:rPr>
                <w:lang w:val="en-US"/>
              </w:rPr>
              <w:t>role INTEGER</w:t>
            </w:r>
          </w:p>
          <w:p w14:paraId="0F93DC1F" w14:textId="77777777" w:rsidR="00C562FB" w:rsidRPr="001D2454" w:rsidRDefault="00C562FB" w:rsidP="00802BDA">
            <w:pPr>
              <w:pStyle w:val="afff3"/>
              <w:jc w:val="left"/>
              <w:rPr>
                <w:lang w:val="en-US"/>
              </w:rPr>
            </w:pPr>
            <w:r w:rsidRPr="001D2454">
              <w:rPr>
                <w:lang w:val="en-US"/>
              </w:rPr>
              <w:t xml:space="preserve">   </w:t>
            </w:r>
            <w:proofErr w:type="spellStart"/>
            <w:r w:rsidRPr="001D2454">
              <w:rPr>
                <w:lang w:val="en-US"/>
              </w:rPr>
              <w:t>created_at</w:t>
            </w:r>
            <w:proofErr w:type="spellEnd"/>
            <w:r w:rsidRPr="001D2454">
              <w:rPr>
                <w:lang w:val="en-US"/>
              </w:rPr>
              <w:t xml:space="preserve"> TIMESTAMP DEFAULT </w:t>
            </w:r>
            <w:proofErr w:type="gramStart"/>
            <w:r w:rsidRPr="001D2454">
              <w:rPr>
                <w:lang w:val="en-US"/>
              </w:rPr>
              <w:t>NOW(</w:t>
            </w:r>
            <w:proofErr w:type="gramEnd"/>
            <w:r w:rsidRPr="001D2454">
              <w:rPr>
                <w:lang w:val="en-US"/>
              </w:rPr>
              <w:t>)</w:t>
            </w:r>
          </w:p>
          <w:p w14:paraId="36705393" w14:textId="77777777" w:rsidR="00C562FB" w:rsidRPr="001D2454" w:rsidRDefault="00C562FB" w:rsidP="00802BDA">
            <w:pPr>
              <w:pStyle w:val="afff3"/>
              <w:jc w:val="left"/>
              <w:rPr>
                <w:lang w:val="en-US"/>
              </w:rPr>
            </w:pPr>
            <w:r w:rsidRPr="001D2454">
              <w:rPr>
                <w:lang w:val="en-US"/>
              </w:rPr>
              <w:t>);</w:t>
            </w:r>
          </w:p>
          <w:p w14:paraId="3B32F49F" w14:textId="77777777" w:rsidR="00C562FB" w:rsidRPr="001D2454" w:rsidRDefault="00C562FB" w:rsidP="00802BDA">
            <w:pPr>
              <w:pStyle w:val="afff3"/>
              <w:jc w:val="left"/>
              <w:rPr>
                <w:lang w:val="en-US"/>
              </w:rPr>
            </w:pPr>
            <w:r w:rsidRPr="001D2454">
              <w:rPr>
                <w:lang w:val="en-US"/>
              </w:rPr>
              <w:t>CREATE TABLE notes (</w:t>
            </w:r>
          </w:p>
          <w:p w14:paraId="2CDF4371" w14:textId="77777777" w:rsidR="00C562FB" w:rsidRPr="001D2454" w:rsidRDefault="00C562FB" w:rsidP="00802BDA">
            <w:pPr>
              <w:pStyle w:val="afff3"/>
              <w:jc w:val="left"/>
              <w:rPr>
                <w:lang w:val="en-US"/>
              </w:rPr>
            </w:pPr>
            <w:r w:rsidRPr="001D2454">
              <w:rPr>
                <w:lang w:val="en-US"/>
              </w:rPr>
              <w:t xml:space="preserve">    id SERIAL PRIMARY KEY,</w:t>
            </w:r>
          </w:p>
          <w:p w14:paraId="0C2B0B10" w14:textId="77777777" w:rsidR="00C562FB" w:rsidRPr="001D2454" w:rsidRDefault="00C562FB" w:rsidP="00802BDA">
            <w:pPr>
              <w:pStyle w:val="afff3"/>
              <w:jc w:val="left"/>
              <w:rPr>
                <w:lang w:val="en-US"/>
              </w:rPr>
            </w:pPr>
            <w:r w:rsidRPr="001D2454">
              <w:rPr>
                <w:lang w:val="en-US"/>
              </w:rPr>
              <w:t xml:space="preserve">    </w:t>
            </w:r>
            <w:proofErr w:type="spellStart"/>
            <w:r w:rsidRPr="001D2454">
              <w:rPr>
                <w:lang w:val="en-US"/>
              </w:rPr>
              <w:t>user_id</w:t>
            </w:r>
            <w:proofErr w:type="spellEnd"/>
            <w:r w:rsidRPr="001D2454">
              <w:rPr>
                <w:lang w:val="en-US"/>
              </w:rPr>
              <w:t xml:space="preserve"> INT REFERENCES users(id),</w:t>
            </w:r>
          </w:p>
          <w:p w14:paraId="6A542373" w14:textId="77777777" w:rsidR="00C562FB" w:rsidRPr="001D2454" w:rsidRDefault="00C562FB" w:rsidP="00802BDA">
            <w:pPr>
              <w:pStyle w:val="afff3"/>
              <w:jc w:val="left"/>
              <w:rPr>
                <w:lang w:val="en-US"/>
              </w:rPr>
            </w:pPr>
            <w:r w:rsidRPr="001D2454">
              <w:rPr>
                <w:lang w:val="en-US"/>
              </w:rPr>
              <w:t xml:space="preserve">    </w:t>
            </w:r>
            <w:proofErr w:type="spellStart"/>
            <w:r w:rsidRPr="001D2454">
              <w:rPr>
                <w:lang w:val="en-US"/>
              </w:rPr>
              <w:t>note_text</w:t>
            </w:r>
            <w:proofErr w:type="spellEnd"/>
            <w:r w:rsidRPr="001D2454">
              <w:rPr>
                <w:lang w:val="en-US"/>
              </w:rPr>
              <w:t xml:space="preserve"> TEXT,</w:t>
            </w:r>
          </w:p>
          <w:p w14:paraId="38E0ED49" w14:textId="77777777" w:rsidR="00C562FB" w:rsidRPr="001D2454" w:rsidRDefault="00C562FB" w:rsidP="00802BDA">
            <w:pPr>
              <w:pStyle w:val="afff3"/>
              <w:jc w:val="left"/>
              <w:rPr>
                <w:lang w:val="en-US"/>
              </w:rPr>
            </w:pPr>
            <w:r w:rsidRPr="001D2454">
              <w:rPr>
                <w:lang w:val="en-US"/>
              </w:rPr>
              <w:t xml:space="preserve">    </w:t>
            </w:r>
            <w:proofErr w:type="spellStart"/>
            <w:r w:rsidRPr="001D2454">
              <w:rPr>
                <w:lang w:val="en-US"/>
              </w:rPr>
              <w:t>created_at</w:t>
            </w:r>
            <w:proofErr w:type="spellEnd"/>
            <w:r w:rsidRPr="001D2454">
              <w:rPr>
                <w:lang w:val="en-US"/>
              </w:rPr>
              <w:t xml:space="preserve"> TIMESTAMP DEFAULT </w:t>
            </w:r>
            <w:proofErr w:type="gramStart"/>
            <w:r w:rsidRPr="001D2454">
              <w:rPr>
                <w:lang w:val="en-US"/>
              </w:rPr>
              <w:t>NOW(</w:t>
            </w:r>
            <w:proofErr w:type="gramEnd"/>
            <w:r w:rsidRPr="001D2454">
              <w:rPr>
                <w:lang w:val="en-US"/>
              </w:rPr>
              <w:t>)</w:t>
            </w:r>
          </w:p>
          <w:p w14:paraId="27FBE2B0" w14:textId="77777777" w:rsidR="00C562FB" w:rsidRPr="001D2454" w:rsidRDefault="00C562FB" w:rsidP="00802BDA">
            <w:pPr>
              <w:pStyle w:val="afff3"/>
              <w:jc w:val="left"/>
              <w:rPr>
                <w:lang w:val="en-US"/>
              </w:rPr>
            </w:pPr>
            <w:r w:rsidRPr="001D2454">
              <w:rPr>
                <w:lang w:val="en-US"/>
              </w:rPr>
              <w:t xml:space="preserve">    </w:t>
            </w:r>
            <w:proofErr w:type="spellStart"/>
            <w:r w:rsidRPr="001D2454">
              <w:rPr>
                <w:lang w:val="en-US"/>
              </w:rPr>
              <w:t>is_deleted</w:t>
            </w:r>
            <w:proofErr w:type="spellEnd"/>
            <w:r w:rsidRPr="001D2454">
              <w:rPr>
                <w:lang w:val="en-US"/>
              </w:rPr>
              <w:t xml:space="preserve"> BOOLEAN DEFAULT FALSE</w:t>
            </w:r>
          </w:p>
          <w:p w14:paraId="05343343" w14:textId="77777777" w:rsidR="00C562FB" w:rsidRPr="001D2454" w:rsidRDefault="00C562FB" w:rsidP="00802BDA">
            <w:pPr>
              <w:pStyle w:val="afff3"/>
              <w:jc w:val="left"/>
              <w:rPr>
                <w:lang w:val="en-US"/>
              </w:rPr>
            </w:pPr>
            <w:r w:rsidRPr="001D2454">
              <w:rPr>
                <w:lang w:val="en-US"/>
              </w:rPr>
              <w:t>);</w:t>
            </w:r>
          </w:p>
          <w:p w14:paraId="7EDDBA92" w14:textId="77777777" w:rsidR="00C562FB" w:rsidRPr="001D2454" w:rsidRDefault="00C562FB" w:rsidP="00802BDA">
            <w:pPr>
              <w:pStyle w:val="afff3"/>
              <w:jc w:val="left"/>
              <w:rPr>
                <w:lang w:val="en-US"/>
              </w:rPr>
            </w:pPr>
            <w:r w:rsidRPr="001D2454">
              <w:rPr>
                <w:lang w:val="en-US"/>
              </w:rPr>
              <w:t xml:space="preserve">CREATE TABLE </w:t>
            </w:r>
            <w:proofErr w:type="spellStart"/>
            <w:r w:rsidRPr="001D2454">
              <w:rPr>
                <w:lang w:val="en-US"/>
              </w:rPr>
              <w:t>security_logs</w:t>
            </w:r>
            <w:proofErr w:type="spellEnd"/>
            <w:r w:rsidRPr="001D2454">
              <w:rPr>
                <w:lang w:val="en-US"/>
              </w:rPr>
              <w:t xml:space="preserve"> (</w:t>
            </w:r>
          </w:p>
          <w:p w14:paraId="1B4B5E7D" w14:textId="77777777" w:rsidR="00C562FB" w:rsidRPr="001D2454" w:rsidRDefault="00C562FB" w:rsidP="00802BDA">
            <w:pPr>
              <w:pStyle w:val="afff3"/>
              <w:jc w:val="left"/>
              <w:rPr>
                <w:lang w:val="en-US"/>
              </w:rPr>
            </w:pPr>
            <w:r w:rsidRPr="001D2454">
              <w:rPr>
                <w:lang w:val="en-US"/>
              </w:rPr>
              <w:t xml:space="preserve">    id SERIAL PRIMARY KEY,</w:t>
            </w:r>
          </w:p>
          <w:p w14:paraId="3574A72B" w14:textId="77777777" w:rsidR="00C562FB" w:rsidRPr="001D2454" w:rsidRDefault="00C562FB" w:rsidP="00802BDA">
            <w:pPr>
              <w:pStyle w:val="afff3"/>
              <w:jc w:val="left"/>
              <w:rPr>
                <w:lang w:val="en-US"/>
              </w:rPr>
            </w:pPr>
            <w:r w:rsidRPr="001D2454">
              <w:rPr>
                <w:lang w:val="en-US"/>
              </w:rPr>
              <w:t xml:space="preserve">    </w:t>
            </w:r>
            <w:proofErr w:type="spellStart"/>
            <w:r w:rsidRPr="001D2454">
              <w:rPr>
                <w:lang w:val="en-US"/>
              </w:rPr>
              <w:t>event_type</w:t>
            </w:r>
            <w:proofErr w:type="spellEnd"/>
            <w:r w:rsidRPr="001D2454">
              <w:rPr>
                <w:lang w:val="en-US"/>
              </w:rPr>
              <w:t xml:space="preserve"> </w:t>
            </w:r>
            <w:proofErr w:type="gramStart"/>
            <w:r w:rsidRPr="001D2454">
              <w:rPr>
                <w:lang w:val="en-US"/>
              </w:rPr>
              <w:t>VARCHAR(</w:t>
            </w:r>
            <w:proofErr w:type="gramEnd"/>
            <w:r w:rsidRPr="001D2454">
              <w:rPr>
                <w:lang w:val="en-US"/>
              </w:rPr>
              <w:t>50),</w:t>
            </w:r>
          </w:p>
          <w:p w14:paraId="573DFA95" w14:textId="77777777" w:rsidR="00C562FB" w:rsidRPr="001D2454" w:rsidRDefault="00C562FB" w:rsidP="00802BDA">
            <w:pPr>
              <w:pStyle w:val="afff3"/>
              <w:jc w:val="left"/>
              <w:rPr>
                <w:lang w:val="en-US"/>
              </w:rPr>
            </w:pPr>
            <w:r w:rsidRPr="001D2454">
              <w:rPr>
                <w:lang w:val="en-US"/>
              </w:rPr>
              <w:t xml:space="preserve">    username </w:t>
            </w:r>
            <w:proofErr w:type="gramStart"/>
            <w:r w:rsidRPr="001D2454">
              <w:rPr>
                <w:lang w:val="en-US"/>
              </w:rPr>
              <w:t>VARCHAR(</w:t>
            </w:r>
            <w:proofErr w:type="gramEnd"/>
            <w:r w:rsidRPr="001D2454">
              <w:rPr>
                <w:lang w:val="en-US"/>
              </w:rPr>
              <w:t>50),</w:t>
            </w:r>
          </w:p>
          <w:p w14:paraId="7FC2F76C" w14:textId="77777777" w:rsidR="00C562FB" w:rsidRPr="001D2454" w:rsidRDefault="00C562FB" w:rsidP="00802BDA">
            <w:pPr>
              <w:pStyle w:val="afff3"/>
              <w:jc w:val="left"/>
              <w:rPr>
                <w:lang w:val="en-US"/>
              </w:rPr>
            </w:pPr>
            <w:r w:rsidRPr="001D2454">
              <w:rPr>
                <w:lang w:val="en-US"/>
              </w:rPr>
              <w:t xml:space="preserve">    details TEXT,</w:t>
            </w:r>
          </w:p>
          <w:p w14:paraId="759AED81" w14:textId="77777777" w:rsidR="00C562FB" w:rsidRPr="001D2454" w:rsidRDefault="00C562FB" w:rsidP="00802BDA">
            <w:pPr>
              <w:pStyle w:val="afff3"/>
              <w:jc w:val="left"/>
              <w:rPr>
                <w:lang w:val="en-US"/>
              </w:rPr>
            </w:pPr>
            <w:r w:rsidRPr="001D2454">
              <w:rPr>
                <w:lang w:val="en-US"/>
              </w:rPr>
              <w:t xml:space="preserve">    </w:t>
            </w:r>
            <w:proofErr w:type="spellStart"/>
            <w:r w:rsidRPr="001D2454">
              <w:rPr>
                <w:lang w:val="en-US"/>
              </w:rPr>
              <w:t>event_time</w:t>
            </w:r>
            <w:proofErr w:type="spellEnd"/>
            <w:r w:rsidRPr="001D2454">
              <w:rPr>
                <w:lang w:val="en-US"/>
              </w:rPr>
              <w:t xml:space="preserve"> TIMESTAMP DEFAULT </w:t>
            </w:r>
            <w:proofErr w:type="gramStart"/>
            <w:r w:rsidRPr="001D2454">
              <w:rPr>
                <w:lang w:val="en-US"/>
              </w:rPr>
              <w:t>NOW(</w:t>
            </w:r>
            <w:proofErr w:type="gramEnd"/>
            <w:r w:rsidRPr="001D2454">
              <w:rPr>
                <w:lang w:val="en-US"/>
              </w:rPr>
              <w:t>)</w:t>
            </w:r>
          </w:p>
          <w:p w14:paraId="5396770E" w14:textId="77777777" w:rsidR="00C562FB" w:rsidRPr="001D2454" w:rsidRDefault="00C562FB" w:rsidP="00802BDA">
            <w:pPr>
              <w:pStyle w:val="afff3"/>
              <w:jc w:val="left"/>
              <w:rPr>
                <w:lang w:val="en-US"/>
              </w:rPr>
            </w:pPr>
            <w:r w:rsidRPr="001D2454">
              <w:rPr>
                <w:lang w:val="en-US"/>
              </w:rPr>
              <w:t>);</w:t>
            </w:r>
          </w:p>
          <w:p w14:paraId="2AE707F9" w14:textId="77777777" w:rsidR="00C562FB" w:rsidRPr="001D2454" w:rsidRDefault="00C562FB" w:rsidP="00802BDA">
            <w:pPr>
              <w:pStyle w:val="afff3"/>
              <w:jc w:val="left"/>
              <w:rPr>
                <w:lang w:val="en-US"/>
              </w:rPr>
            </w:pPr>
            <w:r w:rsidRPr="001D2454">
              <w:rPr>
                <w:lang w:val="en-US"/>
              </w:rPr>
              <w:t xml:space="preserve">CREATE TABLE </w:t>
            </w:r>
            <w:proofErr w:type="spellStart"/>
            <w:r w:rsidRPr="001D2454">
              <w:rPr>
                <w:lang w:val="en-US"/>
              </w:rPr>
              <w:t>system_stats</w:t>
            </w:r>
            <w:proofErr w:type="spellEnd"/>
            <w:r w:rsidRPr="001D2454">
              <w:rPr>
                <w:lang w:val="en-US"/>
              </w:rPr>
              <w:t xml:space="preserve"> (</w:t>
            </w:r>
          </w:p>
          <w:p w14:paraId="7C29AC27" w14:textId="77777777" w:rsidR="00C562FB" w:rsidRPr="001D2454" w:rsidRDefault="00C562FB" w:rsidP="00802BDA">
            <w:pPr>
              <w:pStyle w:val="afff3"/>
              <w:jc w:val="left"/>
              <w:rPr>
                <w:lang w:val="en-US"/>
              </w:rPr>
            </w:pPr>
            <w:r w:rsidRPr="001D2454">
              <w:rPr>
                <w:lang w:val="en-US"/>
              </w:rPr>
              <w:t xml:space="preserve">    id SERIAL PRIMARY KEY,</w:t>
            </w:r>
          </w:p>
          <w:p w14:paraId="65BE460F" w14:textId="77777777" w:rsidR="00C562FB" w:rsidRPr="001D2454" w:rsidRDefault="00C562FB" w:rsidP="00802BDA">
            <w:pPr>
              <w:pStyle w:val="afff3"/>
              <w:jc w:val="left"/>
              <w:rPr>
                <w:lang w:val="en-US"/>
              </w:rPr>
            </w:pPr>
            <w:r w:rsidRPr="001D2454">
              <w:rPr>
                <w:lang w:val="en-US"/>
              </w:rPr>
              <w:t xml:space="preserve">    hostname </w:t>
            </w:r>
            <w:proofErr w:type="gramStart"/>
            <w:r w:rsidRPr="001D2454">
              <w:rPr>
                <w:lang w:val="en-US"/>
              </w:rPr>
              <w:t>VARCHAR(</w:t>
            </w:r>
            <w:proofErr w:type="gramEnd"/>
            <w:r w:rsidRPr="001D2454">
              <w:rPr>
                <w:lang w:val="en-US"/>
              </w:rPr>
              <w:t>100),</w:t>
            </w:r>
          </w:p>
          <w:p w14:paraId="4F928AE2" w14:textId="77777777" w:rsidR="00C562FB" w:rsidRPr="001D2454" w:rsidRDefault="00C562FB" w:rsidP="00802BDA">
            <w:pPr>
              <w:pStyle w:val="afff3"/>
              <w:jc w:val="left"/>
              <w:rPr>
                <w:lang w:val="en-US"/>
              </w:rPr>
            </w:pPr>
            <w:r w:rsidRPr="001D2454">
              <w:rPr>
                <w:lang w:val="en-US"/>
              </w:rPr>
              <w:t xml:space="preserve">    </w:t>
            </w:r>
            <w:proofErr w:type="spellStart"/>
            <w:r w:rsidRPr="001D2454">
              <w:rPr>
                <w:lang w:val="en-US"/>
              </w:rPr>
              <w:t>cpu_percent</w:t>
            </w:r>
            <w:proofErr w:type="spellEnd"/>
            <w:r w:rsidRPr="001D2454">
              <w:rPr>
                <w:lang w:val="en-US"/>
              </w:rPr>
              <w:t xml:space="preserve"> FLOAT,</w:t>
            </w:r>
          </w:p>
          <w:p w14:paraId="43E6ED59" w14:textId="77777777" w:rsidR="00C562FB" w:rsidRPr="001D2454" w:rsidRDefault="00C562FB" w:rsidP="00802BDA">
            <w:pPr>
              <w:pStyle w:val="afff3"/>
              <w:jc w:val="left"/>
              <w:rPr>
                <w:lang w:val="en-US"/>
              </w:rPr>
            </w:pPr>
            <w:r w:rsidRPr="001D2454">
              <w:rPr>
                <w:lang w:val="en-US"/>
              </w:rPr>
              <w:t xml:space="preserve">    </w:t>
            </w:r>
            <w:proofErr w:type="spellStart"/>
            <w:r w:rsidRPr="001D2454">
              <w:rPr>
                <w:lang w:val="en-US"/>
              </w:rPr>
              <w:t>ram_used_mb</w:t>
            </w:r>
            <w:proofErr w:type="spellEnd"/>
            <w:r w:rsidRPr="001D2454">
              <w:rPr>
                <w:lang w:val="en-US"/>
              </w:rPr>
              <w:t xml:space="preserve"> INT,</w:t>
            </w:r>
          </w:p>
          <w:p w14:paraId="0D2C42BB" w14:textId="77777777" w:rsidR="00C562FB" w:rsidRPr="001D2454" w:rsidRDefault="00C562FB" w:rsidP="00802BDA">
            <w:pPr>
              <w:pStyle w:val="afff3"/>
              <w:jc w:val="left"/>
              <w:rPr>
                <w:lang w:val="en-US"/>
              </w:rPr>
            </w:pPr>
            <w:r w:rsidRPr="001D2454">
              <w:rPr>
                <w:lang w:val="en-US"/>
              </w:rPr>
              <w:t xml:space="preserve">    </w:t>
            </w:r>
            <w:proofErr w:type="spellStart"/>
            <w:r w:rsidRPr="001D2454">
              <w:rPr>
                <w:lang w:val="en-US"/>
              </w:rPr>
              <w:t>hdd_free_gb</w:t>
            </w:r>
            <w:proofErr w:type="spellEnd"/>
            <w:r w:rsidRPr="001D2454">
              <w:rPr>
                <w:lang w:val="en-US"/>
              </w:rPr>
              <w:t xml:space="preserve"> FLOAT,</w:t>
            </w:r>
          </w:p>
          <w:p w14:paraId="7608B9C6" w14:textId="77777777" w:rsidR="00C562FB" w:rsidRPr="001D2454" w:rsidRDefault="00C562FB" w:rsidP="00802BDA">
            <w:pPr>
              <w:pStyle w:val="afff3"/>
              <w:jc w:val="left"/>
              <w:rPr>
                <w:lang w:val="en-US"/>
              </w:rPr>
            </w:pPr>
            <w:r w:rsidRPr="001D2454">
              <w:rPr>
                <w:lang w:val="en-US"/>
              </w:rPr>
              <w:t xml:space="preserve">    </w:t>
            </w:r>
            <w:proofErr w:type="spellStart"/>
            <w:r w:rsidRPr="001D2454">
              <w:rPr>
                <w:lang w:val="en-US"/>
              </w:rPr>
              <w:t>collected_at</w:t>
            </w:r>
            <w:proofErr w:type="spellEnd"/>
            <w:r w:rsidRPr="001D2454">
              <w:rPr>
                <w:lang w:val="en-US"/>
              </w:rPr>
              <w:t xml:space="preserve"> TIMESTAMP DEFAULT </w:t>
            </w:r>
            <w:proofErr w:type="gramStart"/>
            <w:r w:rsidRPr="001D2454">
              <w:rPr>
                <w:lang w:val="en-US"/>
              </w:rPr>
              <w:t>NOW(</w:t>
            </w:r>
            <w:proofErr w:type="gramEnd"/>
            <w:r w:rsidRPr="001D2454">
              <w:rPr>
                <w:lang w:val="en-US"/>
              </w:rPr>
              <w:t>)</w:t>
            </w:r>
          </w:p>
          <w:p w14:paraId="47CBE9D3" w14:textId="77777777" w:rsidR="00C562FB" w:rsidRPr="001D2454" w:rsidRDefault="00C562FB" w:rsidP="00802BDA">
            <w:pPr>
              <w:pStyle w:val="afff3"/>
              <w:jc w:val="left"/>
              <w:rPr>
                <w:lang w:val="en-US"/>
              </w:rPr>
            </w:pPr>
            <w:r w:rsidRPr="001D2454">
              <w:rPr>
                <w:lang w:val="en-US"/>
              </w:rPr>
              <w:t>);</w:t>
            </w:r>
          </w:p>
        </w:tc>
      </w:tr>
    </w:tbl>
    <w:p w14:paraId="546745C1" w14:textId="77777777" w:rsidR="00C562FB" w:rsidRPr="001D2454" w:rsidRDefault="00C562FB" w:rsidP="0053471D">
      <w:pPr>
        <w:pStyle w:val="a1"/>
      </w:pPr>
    </w:p>
    <w:p w14:paraId="18EBF2D4" w14:textId="77777777" w:rsidR="00C562FB" w:rsidRPr="001D2454" w:rsidRDefault="00C562FB" w:rsidP="00307238">
      <w:pPr>
        <w:pStyle w:val="40"/>
        <w:numPr>
          <w:ilvl w:val="0"/>
          <w:numId w:val="0"/>
        </w:numPr>
        <w:ind w:left="567"/>
      </w:pPr>
      <w:r w:rsidRPr="001D2454">
        <w:t>Хранимая процедура: тестовое создание и удаление заметки:</w:t>
      </w:r>
    </w:p>
    <w:tbl>
      <w:tblPr>
        <w:tblStyle w:val="aff3"/>
        <w:tblW w:w="0" w:type="auto"/>
        <w:tblLook w:val="04A0" w:firstRow="1" w:lastRow="0" w:firstColumn="1" w:lastColumn="0" w:noHBand="0" w:noVBand="1"/>
      </w:tblPr>
      <w:tblGrid>
        <w:gridCol w:w="6658"/>
      </w:tblGrid>
      <w:tr w:rsidR="00C562FB" w:rsidRPr="001D2454" w14:paraId="240B2FDF" w14:textId="77777777" w:rsidTr="00534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658" w:type="dxa"/>
          </w:tcPr>
          <w:p w14:paraId="2ECF7034" w14:textId="77777777" w:rsidR="00C562FB" w:rsidRPr="001D2454" w:rsidRDefault="00C562FB" w:rsidP="00802BDA">
            <w:pPr>
              <w:pStyle w:val="afff3"/>
              <w:jc w:val="left"/>
              <w:rPr>
                <w:lang w:val="en-US"/>
              </w:rPr>
            </w:pPr>
            <w:r w:rsidRPr="001D2454">
              <w:rPr>
                <w:lang w:val="en-US"/>
              </w:rPr>
              <w:t xml:space="preserve">CREATE OR REPLACE PROCEDURE </w:t>
            </w:r>
            <w:proofErr w:type="spellStart"/>
            <w:r w:rsidRPr="001D2454">
              <w:rPr>
                <w:lang w:val="en-US"/>
              </w:rPr>
              <w:t>test_note_</w:t>
            </w:r>
            <w:proofErr w:type="gramStart"/>
            <w:r w:rsidRPr="001D2454">
              <w:rPr>
                <w:lang w:val="en-US"/>
              </w:rPr>
              <w:t>operations</w:t>
            </w:r>
            <w:proofErr w:type="spellEnd"/>
            <w:r w:rsidRPr="001D2454">
              <w:rPr>
                <w:lang w:val="en-US"/>
              </w:rPr>
              <w:t>(</w:t>
            </w:r>
            <w:proofErr w:type="gramEnd"/>
          </w:p>
          <w:p w14:paraId="671055C7" w14:textId="77777777" w:rsidR="00C562FB" w:rsidRPr="001D2454" w:rsidRDefault="00C562FB" w:rsidP="00802BDA">
            <w:pPr>
              <w:pStyle w:val="afff3"/>
              <w:jc w:val="left"/>
              <w:rPr>
                <w:lang w:val="en-US"/>
              </w:rPr>
            </w:pPr>
            <w:r w:rsidRPr="001D2454">
              <w:rPr>
                <w:lang w:val="en-US"/>
              </w:rPr>
              <w:lastRenderedPageBreak/>
              <w:t xml:space="preserve">    </w:t>
            </w:r>
            <w:proofErr w:type="spellStart"/>
            <w:r w:rsidRPr="001D2454">
              <w:rPr>
                <w:lang w:val="en-US"/>
              </w:rPr>
              <w:t>p_user_id</w:t>
            </w:r>
            <w:proofErr w:type="spellEnd"/>
            <w:r w:rsidRPr="001D2454">
              <w:rPr>
                <w:lang w:val="en-US"/>
              </w:rPr>
              <w:t xml:space="preserve"> INTEGER,</w:t>
            </w:r>
          </w:p>
          <w:p w14:paraId="78B799CB" w14:textId="77777777" w:rsidR="00C562FB" w:rsidRPr="001D2454" w:rsidRDefault="00C562FB" w:rsidP="00802BDA">
            <w:pPr>
              <w:pStyle w:val="afff3"/>
              <w:jc w:val="left"/>
              <w:rPr>
                <w:lang w:val="en-US"/>
              </w:rPr>
            </w:pPr>
            <w:r w:rsidRPr="001D2454">
              <w:rPr>
                <w:lang w:val="en-US"/>
              </w:rPr>
              <w:t xml:space="preserve">    </w:t>
            </w:r>
            <w:proofErr w:type="spellStart"/>
            <w:r w:rsidRPr="001D2454">
              <w:rPr>
                <w:lang w:val="en-US"/>
              </w:rPr>
              <w:t>p_note_text</w:t>
            </w:r>
            <w:proofErr w:type="spellEnd"/>
            <w:r w:rsidRPr="001D2454">
              <w:rPr>
                <w:lang w:val="en-US"/>
              </w:rPr>
              <w:t xml:space="preserve"> </w:t>
            </w:r>
            <w:proofErr w:type="gramStart"/>
            <w:r w:rsidRPr="001D2454">
              <w:rPr>
                <w:lang w:val="en-US"/>
              </w:rPr>
              <w:t>VARCHAR(</w:t>
            </w:r>
            <w:proofErr w:type="gramEnd"/>
            <w:r w:rsidRPr="001D2454">
              <w:rPr>
                <w:lang w:val="en-US"/>
              </w:rPr>
              <w:t>500)</w:t>
            </w:r>
          </w:p>
          <w:p w14:paraId="3693ED2B" w14:textId="77777777" w:rsidR="00C562FB" w:rsidRPr="001D2454" w:rsidRDefault="00C562FB" w:rsidP="00802BDA">
            <w:pPr>
              <w:pStyle w:val="afff3"/>
              <w:jc w:val="left"/>
              <w:rPr>
                <w:lang w:val="en-US"/>
              </w:rPr>
            </w:pPr>
            <w:r w:rsidRPr="001D2454">
              <w:rPr>
                <w:lang w:val="en-US"/>
              </w:rPr>
              <w:t>)</w:t>
            </w:r>
          </w:p>
          <w:p w14:paraId="63FE5E2A" w14:textId="77777777" w:rsidR="00C562FB" w:rsidRPr="001D2454" w:rsidRDefault="00C562FB" w:rsidP="00802BDA">
            <w:pPr>
              <w:pStyle w:val="afff3"/>
              <w:jc w:val="left"/>
              <w:rPr>
                <w:lang w:val="en-US"/>
              </w:rPr>
            </w:pPr>
            <w:r w:rsidRPr="001D2454">
              <w:rPr>
                <w:lang w:val="en-US"/>
              </w:rPr>
              <w:t xml:space="preserve">LANGUAGE </w:t>
            </w:r>
            <w:proofErr w:type="spellStart"/>
            <w:r w:rsidRPr="001D2454">
              <w:rPr>
                <w:lang w:val="en-US"/>
              </w:rPr>
              <w:t>plpgsql</w:t>
            </w:r>
            <w:proofErr w:type="spellEnd"/>
          </w:p>
          <w:p w14:paraId="306F5F67" w14:textId="77777777" w:rsidR="00C562FB" w:rsidRPr="001D2454" w:rsidRDefault="00C562FB" w:rsidP="00802BDA">
            <w:pPr>
              <w:pStyle w:val="afff3"/>
              <w:jc w:val="left"/>
              <w:rPr>
                <w:lang w:val="en-US"/>
              </w:rPr>
            </w:pPr>
            <w:r w:rsidRPr="001D2454">
              <w:rPr>
                <w:lang w:val="en-US"/>
              </w:rPr>
              <w:t>AS $$</w:t>
            </w:r>
          </w:p>
          <w:p w14:paraId="3BABCCB5" w14:textId="77777777" w:rsidR="00C562FB" w:rsidRPr="001D2454" w:rsidRDefault="00C562FB" w:rsidP="00802BDA">
            <w:pPr>
              <w:pStyle w:val="afff3"/>
              <w:jc w:val="left"/>
              <w:rPr>
                <w:lang w:val="en-US"/>
              </w:rPr>
            </w:pPr>
            <w:r w:rsidRPr="001D2454">
              <w:rPr>
                <w:lang w:val="en-US"/>
              </w:rPr>
              <w:t>DECLARE</w:t>
            </w:r>
          </w:p>
          <w:p w14:paraId="48D910DF" w14:textId="77777777" w:rsidR="00C562FB" w:rsidRPr="001D2454" w:rsidRDefault="00C562FB" w:rsidP="00802BDA">
            <w:pPr>
              <w:pStyle w:val="afff3"/>
              <w:jc w:val="left"/>
              <w:rPr>
                <w:lang w:val="en-US"/>
              </w:rPr>
            </w:pPr>
            <w:r w:rsidRPr="001D2454">
              <w:rPr>
                <w:lang w:val="en-US"/>
              </w:rPr>
              <w:t xml:space="preserve">    </w:t>
            </w:r>
            <w:proofErr w:type="spellStart"/>
            <w:r w:rsidRPr="001D2454">
              <w:rPr>
                <w:lang w:val="en-US"/>
              </w:rPr>
              <w:t>v_note_id</w:t>
            </w:r>
            <w:proofErr w:type="spellEnd"/>
            <w:r w:rsidRPr="001D2454">
              <w:rPr>
                <w:lang w:val="en-US"/>
              </w:rPr>
              <w:t xml:space="preserve"> INTEGER;</w:t>
            </w:r>
          </w:p>
          <w:p w14:paraId="4A69220A" w14:textId="77777777" w:rsidR="00C562FB" w:rsidRPr="001D2454" w:rsidRDefault="00C562FB" w:rsidP="00802BDA">
            <w:pPr>
              <w:pStyle w:val="afff3"/>
              <w:jc w:val="left"/>
              <w:rPr>
                <w:lang w:val="en-US"/>
              </w:rPr>
            </w:pPr>
            <w:r w:rsidRPr="001D2454">
              <w:rPr>
                <w:lang w:val="en-US"/>
              </w:rPr>
              <w:t xml:space="preserve">    </w:t>
            </w:r>
            <w:proofErr w:type="spellStart"/>
            <w:r w:rsidRPr="001D2454">
              <w:rPr>
                <w:lang w:val="en-US"/>
              </w:rPr>
              <w:t>v_note_text_original</w:t>
            </w:r>
            <w:proofErr w:type="spellEnd"/>
            <w:r w:rsidRPr="001D2454">
              <w:rPr>
                <w:lang w:val="en-US"/>
              </w:rPr>
              <w:t xml:space="preserve"> </w:t>
            </w:r>
            <w:proofErr w:type="gramStart"/>
            <w:r w:rsidRPr="001D2454">
              <w:rPr>
                <w:lang w:val="en-US"/>
              </w:rPr>
              <w:t>VARCHAR(</w:t>
            </w:r>
            <w:proofErr w:type="gramEnd"/>
            <w:r w:rsidRPr="001D2454">
              <w:rPr>
                <w:lang w:val="en-US"/>
              </w:rPr>
              <w:t>500);</w:t>
            </w:r>
          </w:p>
          <w:p w14:paraId="3E4BAA1B" w14:textId="77777777" w:rsidR="00C562FB" w:rsidRPr="001D2454" w:rsidRDefault="00C562FB" w:rsidP="00802BDA">
            <w:pPr>
              <w:pStyle w:val="afff3"/>
              <w:jc w:val="left"/>
            </w:pPr>
            <w:r w:rsidRPr="001D2454">
              <w:rPr>
                <w:lang w:val="en-US"/>
              </w:rPr>
              <w:t xml:space="preserve">    </w:t>
            </w:r>
            <w:proofErr w:type="spellStart"/>
            <w:r w:rsidRPr="001D2454">
              <w:t>v_username</w:t>
            </w:r>
            <w:proofErr w:type="spellEnd"/>
            <w:r w:rsidRPr="001D2454">
              <w:t xml:space="preserve"> VARCHAR(100);</w:t>
            </w:r>
          </w:p>
          <w:p w14:paraId="77C9AACB" w14:textId="77777777" w:rsidR="00C562FB" w:rsidRPr="001D2454" w:rsidRDefault="00C562FB" w:rsidP="00802BDA">
            <w:pPr>
              <w:pStyle w:val="afff3"/>
              <w:jc w:val="left"/>
            </w:pPr>
            <w:r w:rsidRPr="001D2454">
              <w:t>BEGIN</w:t>
            </w:r>
          </w:p>
          <w:p w14:paraId="0EAA178C" w14:textId="77777777" w:rsidR="00C562FB" w:rsidRPr="001D2454" w:rsidRDefault="00C562FB" w:rsidP="00802BDA">
            <w:pPr>
              <w:pStyle w:val="afff3"/>
              <w:jc w:val="left"/>
            </w:pPr>
            <w:r w:rsidRPr="001D2454">
              <w:t xml:space="preserve">    -- Получаем имя пользователя для лога</w:t>
            </w:r>
          </w:p>
          <w:p w14:paraId="2E561B9E" w14:textId="77777777" w:rsidR="00C562FB" w:rsidRPr="001D2454" w:rsidRDefault="00C562FB" w:rsidP="00802BDA">
            <w:pPr>
              <w:pStyle w:val="afff3"/>
              <w:jc w:val="left"/>
              <w:rPr>
                <w:lang w:val="en-US"/>
              </w:rPr>
            </w:pPr>
            <w:r w:rsidRPr="001D2454">
              <w:t xml:space="preserve">    </w:t>
            </w:r>
            <w:r w:rsidRPr="001D2454">
              <w:rPr>
                <w:lang w:val="en-US"/>
              </w:rPr>
              <w:t xml:space="preserve">SELECT username INTO </w:t>
            </w:r>
            <w:proofErr w:type="spellStart"/>
            <w:r w:rsidRPr="001D2454">
              <w:rPr>
                <w:lang w:val="en-US"/>
              </w:rPr>
              <w:t>v_username</w:t>
            </w:r>
            <w:proofErr w:type="spellEnd"/>
            <w:r w:rsidRPr="001D2454">
              <w:rPr>
                <w:lang w:val="en-US"/>
              </w:rPr>
              <w:t xml:space="preserve"> FROM users WHERE id = </w:t>
            </w:r>
            <w:proofErr w:type="spellStart"/>
            <w:r w:rsidRPr="001D2454">
              <w:rPr>
                <w:lang w:val="en-US"/>
              </w:rPr>
              <w:t>p_user_id</w:t>
            </w:r>
            <w:proofErr w:type="spellEnd"/>
            <w:r w:rsidRPr="001D2454">
              <w:rPr>
                <w:lang w:val="en-US"/>
              </w:rPr>
              <w:t>;</w:t>
            </w:r>
          </w:p>
          <w:p w14:paraId="386E5A5C" w14:textId="77777777" w:rsidR="00C562FB" w:rsidRPr="001D2454" w:rsidRDefault="00C562FB" w:rsidP="00802BDA">
            <w:pPr>
              <w:pStyle w:val="afff3"/>
              <w:jc w:val="left"/>
              <w:rPr>
                <w:lang w:val="en-US"/>
              </w:rPr>
            </w:pPr>
            <w:r w:rsidRPr="001D2454">
              <w:rPr>
                <w:lang w:val="en-US"/>
              </w:rPr>
              <w:t xml:space="preserve">    INSERT INTO notes (</w:t>
            </w:r>
            <w:proofErr w:type="spellStart"/>
            <w:r w:rsidRPr="001D2454">
              <w:rPr>
                <w:lang w:val="en-US"/>
              </w:rPr>
              <w:t>user_id</w:t>
            </w:r>
            <w:proofErr w:type="spellEnd"/>
            <w:r w:rsidRPr="001D2454">
              <w:rPr>
                <w:lang w:val="en-US"/>
              </w:rPr>
              <w:t xml:space="preserve">, </w:t>
            </w:r>
            <w:proofErr w:type="spellStart"/>
            <w:r w:rsidRPr="001D2454">
              <w:rPr>
                <w:lang w:val="en-US"/>
              </w:rPr>
              <w:t>note_text</w:t>
            </w:r>
            <w:proofErr w:type="spellEnd"/>
            <w:r w:rsidRPr="001D2454">
              <w:rPr>
                <w:lang w:val="en-US"/>
              </w:rPr>
              <w:t xml:space="preserve">, </w:t>
            </w:r>
            <w:proofErr w:type="spellStart"/>
            <w:r w:rsidRPr="001D2454">
              <w:rPr>
                <w:lang w:val="en-US"/>
              </w:rPr>
              <w:t>is_deleted</w:t>
            </w:r>
            <w:proofErr w:type="spellEnd"/>
            <w:r w:rsidRPr="001D2454">
              <w:rPr>
                <w:lang w:val="en-US"/>
              </w:rPr>
              <w:t xml:space="preserve">, </w:t>
            </w:r>
            <w:proofErr w:type="spellStart"/>
            <w:r w:rsidRPr="001D2454">
              <w:rPr>
                <w:lang w:val="en-US"/>
              </w:rPr>
              <w:t>created_at</w:t>
            </w:r>
            <w:proofErr w:type="spellEnd"/>
            <w:r w:rsidRPr="001D2454">
              <w:rPr>
                <w:lang w:val="en-US"/>
              </w:rPr>
              <w:t>)</w:t>
            </w:r>
          </w:p>
          <w:p w14:paraId="7C8D4CB7" w14:textId="77777777" w:rsidR="00C562FB" w:rsidRPr="001D2454" w:rsidRDefault="00C562FB" w:rsidP="00802BDA">
            <w:pPr>
              <w:pStyle w:val="afff3"/>
              <w:jc w:val="left"/>
              <w:rPr>
                <w:lang w:val="en-US"/>
              </w:rPr>
            </w:pPr>
            <w:r w:rsidRPr="001D2454">
              <w:rPr>
                <w:lang w:val="en-US"/>
              </w:rPr>
              <w:t xml:space="preserve">    VALUES (</w:t>
            </w:r>
            <w:proofErr w:type="spellStart"/>
            <w:r w:rsidRPr="001D2454">
              <w:rPr>
                <w:lang w:val="en-US"/>
              </w:rPr>
              <w:t>p_user_id</w:t>
            </w:r>
            <w:proofErr w:type="spellEnd"/>
            <w:r w:rsidRPr="001D2454">
              <w:rPr>
                <w:lang w:val="en-US"/>
              </w:rPr>
              <w:t xml:space="preserve">, </w:t>
            </w:r>
            <w:proofErr w:type="spellStart"/>
            <w:r w:rsidRPr="001D2454">
              <w:rPr>
                <w:lang w:val="en-US"/>
              </w:rPr>
              <w:t>p_note_text</w:t>
            </w:r>
            <w:proofErr w:type="spellEnd"/>
            <w:r w:rsidRPr="001D2454">
              <w:rPr>
                <w:lang w:val="en-US"/>
              </w:rPr>
              <w:t>, FALSE, CURRENT_TIMESTAMP)</w:t>
            </w:r>
          </w:p>
          <w:p w14:paraId="53C50BC1" w14:textId="77777777" w:rsidR="00C562FB" w:rsidRPr="001D2454" w:rsidRDefault="00C562FB" w:rsidP="00802BDA">
            <w:pPr>
              <w:pStyle w:val="afff3"/>
              <w:jc w:val="left"/>
              <w:rPr>
                <w:lang w:val="en-US"/>
              </w:rPr>
            </w:pPr>
            <w:r w:rsidRPr="001D2454">
              <w:rPr>
                <w:lang w:val="en-US"/>
              </w:rPr>
              <w:t xml:space="preserve">    RETURNING id INTO </w:t>
            </w:r>
            <w:proofErr w:type="spellStart"/>
            <w:r w:rsidRPr="001D2454">
              <w:rPr>
                <w:lang w:val="en-US"/>
              </w:rPr>
              <w:t>v_note_id</w:t>
            </w:r>
            <w:proofErr w:type="spellEnd"/>
            <w:r w:rsidRPr="001D2454">
              <w:rPr>
                <w:lang w:val="en-US"/>
              </w:rPr>
              <w:t>;</w:t>
            </w:r>
          </w:p>
          <w:p w14:paraId="4960CDF2" w14:textId="77777777" w:rsidR="00C562FB" w:rsidRPr="001D2454" w:rsidRDefault="00C562FB" w:rsidP="00802BDA">
            <w:pPr>
              <w:pStyle w:val="afff3"/>
              <w:jc w:val="left"/>
              <w:rPr>
                <w:lang w:val="en-US"/>
              </w:rPr>
            </w:pPr>
            <w:r w:rsidRPr="001D2454">
              <w:rPr>
                <w:lang w:val="en-US"/>
              </w:rPr>
              <w:t xml:space="preserve">    INSERT INTO </w:t>
            </w:r>
            <w:proofErr w:type="spellStart"/>
            <w:r w:rsidRPr="001D2454">
              <w:rPr>
                <w:lang w:val="en-US"/>
              </w:rPr>
              <w:t>security_logs</w:t>
            </w:r>
            <w:proofErr w:type="spellEnd"/>
            <w:r w:rsidRPr="001D2454">
              <w:rPr>
                <w:lang w:val="en-US"/>
              </w:rPr>
              <w:t xml:space="preserve"> (</w:t>
            </w:r>
            <w:proofErr w:type="spellStart"/>
            <w:r w:rsidRPr="001D2454">
              <w:rPr>
                <w:lang w:val="en-US"/>
              </w:rPr>
              <w:t>event_type</w:t>
            </w:r>
            <w:proofErr w:type="spellEnd"/>
            <w:r w:rsidRPr="001D2454">
              <w:rPr>
                <w:lang w:val="en-US"/>
              </w:rPr>
              <w:t xml:space="preserve">, username, details, </w:t>
            </w:r>
            <w:proofErr w:type="spellStart"/>
            <w:r w:rsidRPr="001D2454">
              <w:rPr>
                <w:lang w:val="en-US"/>
              </w:rPr>
              <w:t>event_time</w:t>
            </w:r>
            <w:proofErr w:type="spellEnd"/>
            <w:r w:rsidRPr="001D2454">
              <w:rPr>
                <w:lang w:val="en-US"/>
              </w:rPr>
              <w:t>)</w:t>
            </w:r>
          </w:p>
          <w:p w14:paraId="21C986CC" w14:textId="77777777" w:rsidR="00C562FB" w:rsidRPr="001D2454" w:rsidRDefault="00C562FB" w:rsidP="00802BDA">
            <w:pPr>
              <w:pStyle w:val="afff3"/>
              <w:jc w:val="left"/>
              <w:rPr>
                <w:lang w:val="en-US"/>
              </w:rPr>
            </w:pPr>
            <w:r w:rsidRPr="001D2454">
              <w:rPr>
                <w:lang w:val="en-US"/>
              </w:rPr>
              <w:t xml:space="preserve">    VALUES ('PROCEDURE_TEST', </w:t>
            </w:r>
            <w:proofErr w:type="spellStart"/>
            <w:r w:rsidRPr="001D2454">
              <w:rPr>
                <w:lang w:val="en-US"/>
              </w:rPr>
              <w:t>v_username</w:t>
            </w:r>
            <w:proofErr w:type="spellEnd"/>
            <w:r w:rsidRPr="001D2454">
              <w:rPr>
                <w:lang w:val="en-US"/>
              </w:rPr>
              <w:t xml:space="preserve">, </w:t>
            </w:r>
          </w:p>
          <w:p w14:paraId="4B44F755" w14:textId="77777777" w:rsidR="00C562FB" w:rsidRPr="001D2454" w:rsidRDefault="00C562FB" w:rsidP="00802BDA">
            <w:pPr>
              <w:pStyle w:val="afff3"/>
              <w:jc w:val="left"/>
              <w:rPr>
                <w:lang w:val="en-US"/>
              </w:rPr>
            </w:pPr>
            <w:r w:rsidRPr="001D2454">
              <w:rPr>
                <w:lang w:val="en-US"/>
              </w:rPr>
              <w:t xml:space="preserve">            </w:t>
            </w:r>
            <w:proofErr w:type="gramStart"/>
            <w:r w:rsidRPr="001D2454">
              <w:rPr>
                <w:lang w:val="en-US"/>
              </w:rPr>
              <w:t>format(</w:t>
            </w:r>
            <w:proofErr w:type="gramEnd"/>
            <w:r w:rsidRPr="001D2454">
              <w:rPr>
                <w:lang w:val="en-US"/>
              </w:rPr>
              <w:t>'</w:t>
            </w:r>
            <w:r w:rsidRPr="001D2454">
              <w:t>Создана</w:t>
            </w:r>
            <w:r w:rsidRPr="001D2454">
              <w:rPr>
                <w:lang w:val="en-US"/>
              </w:rPr>
              <w:t xml:space="preserve"> </w:t>
            </w:r>
            <w:r w:rsidRPr="001D2454">
              <w:t>заметка</w:t>
            </w:r>
            <w:r w:rsidRPr="001D2454">
              <w:rPr>
                <w:lang w:val="en-US"/>
              </w:rPr>
              <w:t xml:space="preserve"> №%s: "%s"', </w:t>
            </w:r>
            <w:proofErr w:type="spellStart"/>
            <w:r w:rsidRPr="001D2454">
              <w:rPr>
                <w:lang w:val="en-US"/>
              </w:rPr>
              <w:t>v_note_id</w:t>
            </w:r>
            <w:proofErr w:type="spellEnd"/>
            <w:r w:rsidRPr="001D2454">
              <w:rPr>
                <w:lang w:val="en-US"/>
              </w:rPr>
              <w:t xml:space="preserve">, </w:t>
            </w:r>
            <w:proofErr w:type="spellStart"/>
            <w:r w:rsidRPr="001D2454">
              <w:rPr>
                <w:lang w:val="en-US"/>
              </w:rPr>
              <w:t>p_note_text</w:t>
            </w:r>
            <w:proofErr w:type="spellEnd"/>
            <w:r w:rsidRPr="001D2454">
              <w:rPr>
                <w:lang w:val="en-US"/>
              </w:rPr>
              <w:t xml:space="preserve">), </w:t>
            </w:r>
          </w:p>
          <w:p w14:paraId="2FD14CB3" w14:textId="77777777" w:rsidR="00C562FB" w:rsidRPr="001D2454" w:rsidRDefault="00C562FB" w:rsidP="00802BDA">
            <w:pPr>
              <w:pStyle w:val="afff3"/>
              <w:jc w:val="left"/>
              <w:rPr>
                <w:lang w:val="en-US"/>
              </w:rPr>
            </w:pPr>
            <w:r w:rsidRPr="001D2454">
              <w:rPr>
                <w:lang w:val="en-US"/>
              </w:rPr>
              <w:t xml:space="preserve">            CURRENT_TIMESTAMP);</w:t>
            </w:r>
          </w:p>
          <w:p w14:paraId="0B783A2F" w14:textId="77777777" w:rsidR="00C562FB" w:rsidRPr="001D2454" w:rsidRDefault="00C562FB" w:rsidP="00802BDA">
            <w:pPr>
              <w:pStyle w:val="afff3"/>
              <w:jc w:val="left"/>
              <w:rPr>
                <w:lang w:val="en-US"/>
              </w:rPr>
            </w:pPr>
            <w:r w:rsidRPr="001D2454">
              <w:rPr>
                <w:lang w:val="en-US"/>
              </w:rPr>
              <w:t xml:space="preserve">        RAISE NOTICE '</w:t>
            </w:r>
            <w:r w:rsidRPr="001D2454">
              <w:t>Создана</w:t>
            </w:r>
            <w:r w:rsidRPr="001D2454">
              <w:rPr>
                <w:lang w:val="en-US"/>
              </w:rPr>
              <w:t xml:space="preserve"> </w:t>
            </w:r>
            <w:r w:rsidRPr="001D2454">
              <w:t>заметка</w:t>
            </w:r>
            <w:r w:rsidRPr="001D2454">
              <w:rPr>
                <w:lang w:val="en-US"/>
              </w:rPr>
              <w:t xml:space="preserve"> №%: "%s"', </w:t>
            </w:r>
            <w:proofErr w:type="spellStart"/>
            <w:r w:rsidRPr="001D2454">
              <w:rPr>
                <w:lang w:val="en-US"/>
              </w:rPr>
              <w:t>v_note_id</w:t>
            </w:r>
            <w:proofErr w:type="spellEnd"/>
            <w:r w:rsidRPr="001D2454">
              <w:rPr>
                <w:lang w:val="en-US"/>
              </w:rPr>
              <w:t xml:space="preserve">, </w:t>
            </w:r>
            <w:proofErr w:type="spellStart"/>
            <w:r w:rsidRPr="001D2454">
              <w:rPr>
                <w:lang w:val="en-US"/>
              </w:rPr>
              <w:t>p_note_text</w:t>
            </w:r>
            <w:proofErr w:type="spellEnd"/>
            <w:r w:rsidRPr="001D2454">
              <w:rPr>
                <w:lang w:val="en-US"/>
              </w:rPr>
              <w:t>;</w:t>
            </w:r>
          </w:p>
          <w:p w14:paraId="1E5CD7AC" w14:textId="77777777" w:rsidR="00C562FB" w:rsidRPr="001D2454" w:rsidRDefault="00C562FB" w:rsidP="00802BDA">
            <w:pPr>
              <w:pStyle w:val="afff3"/>
              <w:jc w:val="left"/>
              <w:rPr>
                <w:lang w:val="en-US"/>
              </w:rPr>
            </w:pPr>
            <w:r w:rsidRPr="001D2454">
              <w:rPr>
                <w:lang w:val="en-US"/>
              </w:rPr>
              <w:t xml:space="preserve">    UPDATE notes SET </w:t>
            </w:r>
            <w:proofErr w:type="spellStart"/>
            <w:r w:rsidRPr="001D2454">
              <w:rPr>
                <w:lang w:val="en-US"/>
              </w:rPr>
              <w:t>is_deleted</w:t>
            </w:r>
            <w:proofErr w:type="spellEnd"/>
            <w:r w:rsidRPr="001D2454">
              <w:rPr>
                <w:lang w:val="en-US"/>
              </w:rPr>
              <w:t xml:space="preserve"> = TRUE</w:t>
            </w:r>
          </w:p>
          <w:p w14:paraId="6ACA969B" w14:textId="77777777" w:rsidR="00C562FB" w:rsidRPr="001D2454" w:rsidRDefault="00C562FB" w:rsidP="00802BDA">
            <w:pPr>
              <w:pStyle w:val="afff3"/>
              <w:jc w:val="left"/>
              <w:rPr>
                <w:lang w:val="en-US"/>
              </w:rPr>
            </w:pPr>
            <w:r w:rsidRPr="001D2454">
              <w:rPr>
                <w:lang w:val="en-US"/>
              </w:rPr>
              <w:t xml:space="preserve">    WHERE id = </w:t>
            </w:r>
            <w:proofErr w:type="spellStart"/>
            <w:r w:rsidRPr="001D2454">
              <w:rPr>
                <w:lang w:val="en-US"/>
              </w:rPr>
              <w:t>v_note_id</w:t>
            </w:r>
            <w:proofErr w:type="spellEnd"/>
            <w:r w:rsidRPr="001D2454">
              <w:rPr>
                <w:lang w:val="en-US"/>
              </w:rPr>
              <w:t>;</w:t>
            </w:r>
          </w:p>
          <w:p w14:paraId="7900B031" w14:textId="77777777" w:rsidR="00C562FB" w:rsidRPr="001D2454" w:rsidRDefault="00C562FB" w:rsidP="00802BDA">
            <w:pPr>
              <w:pStyle w:val="afff3"/>
              <w:jc w:val="left"/>
              <w:rPr>
                <w:lang w:val="en-US"/>
              </w:rPr>
            </w:pPr>
            <w:r w:rsidRPr="001D2454">
              <w:rPr>
                <w:lang w:val="en-US"/>
              </w:rPr>
              <w:t xml:space="preserve">    INSERT INTO </w:t>
            </w:r>
            <w:proofErr w:type="spellStart"/>
            <w:r w:rsidRPr="001D2454">
              <w:rPr>
                <w:lang w:val="en-US"/>
              </w:rPr>
              <w:t>security_logs</w:t>
            </w:r>
            <w:proofErr w:type="spellEnd"/>
            <w:r w:rsidRPr="001D2454">
              <w:rPr>
                <w:lang w:val="en-US"/>
              </w:rPr>
              <w:t xml:space="preserve"> (</w:t>
            </w:r>
            <w:proofErr w:type="spellStart"/>
            <w:r w:rsidRPr="001D2454">
              <w:rPr>
                <w:lang w:val="en-US"/>
              </w:rPr>
              <w:t>event_type</w:t>
            </w:r>
            <w:proofErr w:type="spellEnd"/>
            <w:r w:rsidRPr="001D2454">
              <w:rPr>
                <w:lang w:val="en-US"/>
              </w:rPr>
              <w:t xml:space="preserve">, username, details, </w:t>
            </w:r>
            <w:proofErr w:type="spellStart"/>
            <w:r w:rsidRPr="001D2454">
              <w:rPr>
                <w:lang w:val="en-US"/>
              </w:rPr>
              <w:t>event_time</w:t>
            </w:r>
            <w:proofErr w:type="spellEnd"/>
            <w:r w:rsidRPr="001D2454">
              <w:rPr>
                <w:lang w:val="en-US"/>
              </w:rPr>
              <w:t>)</w:t>
            </w:r>
          </w:p>
          <w:p w14:paraId="2A74399E" w14:textId="77777777" w:rsidR="00C562FB" w:rsidRPr="001D2454" w:rsidRDefault="00C562FB" w:rsidP="00802BDA">
            <w:pPr>
              <w:pStyle w:val="afff3"/>
              <w:jc w:val="left"/>
              <w:rPr>
                <w:lang w:val="en-US"/>
              </w:rPr>
            </w:pPr>
            <w:r w:rsidRPr="001D2454">
              <w:rPr>
                <w:lang w:val="en-US"/>
              </w:rPr>
              <w:t xml:space="preserve">    VALUES ('PROCEDURE_TEST', </w:t>
            </w:r>
            <w:proofErr w:type="spellStart"/>
            <w:r w:rsidRPr="001D2454">
              <w:rPr>
                <w:lang w:val="en-US"/>
              </w:rPr>
              <w:t>v_username</w:t>
            </w:r>
            <w:proofErr w:type="spellEnd"/>
            <w:r w:rsidRPr="001D2454">
              <w:rPr>
                <w:lang w:val="en-US"/>
              </w:rPr>
              <w:t>,</w:t>
            </w:r>
          </w:p>
          <w:p w14:paraId="47D338F1" w14:textId="77777777" w:rsidR="00C562FB" w:rsidRPr="001D2454" w:rsidRDefault="00C562FB" w:rsidP="00802BDA">
            <w:pPr>
              <w:pStyle w:val="afff3"/>
              <w:jc w:val="left"/>
              <w:rPr>
                <w:lang w:val="en-US"/>
              </w:rPr>
            </w:pPr>
            <w:r w:rsidRPr="001D2454">
              <w:rPr>
                <w:lang w:val="en-US"/>
              </w:rPr>
              <w:t xml:space="preserve">            </w:t>
            </w:r>
            <w:proofErr w:type="gramStart"/>
            <w:r w:rsidRPr="001D2454">
              <w:rPr>
                <w:lang w:val="en-US"/>
              </w:rPr>
              <w:t>format(</w:t>
            </w:r>
            <w:proofErr w:type="gramEnd"/>
            <w:r w:rsidRPr="001D2454">
              <w:rPr>
                <w:lang w:val="en-US"/>
              </w:rPr>
              <w:t>'</w:t>
            </w:r>
            <w:r w:rsidRPr="001D2454">
              <w:t>Удалена</w:t>
            </w:r>
            <w:r w:rsidRPr="001D2454">
              <w:rPr>
                <w:lang w:val="en-US"/>
              </w:rPr>
              <w:t xml:space="preserve"> </w:t>
            </w:r>
            <w:r w:rsidRPr="001D2454">
              <w:t>заметка</w:t>
            </w:r>
            <w:r w:rsidRPr="001D2454">
              <w:rPr>
                <w:lang w:val="en-US"/>
              </w:rPr>
              <w:t xml:space="preserve"> №%s (</w:t>
            </w:r>
            <w:proofErr w:type="spellStart"/>
            <w:r w:rsidRPr="001D2454">
              <w:rPr>
                <w:lang w:val="en-US"/>
              </w:rPr>
              <w:t>is_deleted</w:t>
            </w:r>
            <w:proofErr w:type="spellEnd"/>
            <w:r w:rsidRPr="001D2454">
              <w:rPr>
                <w:lang w:val="en-US"/>
              </w:rPr>
              <w:t xml:space="preserve">=true)', </w:t>
            </w:r>
            <w:proofErr w:type="spellStart"/>
            <w:r w:rsidRPr="001D2454">
              <w:rPr>
                <w:lang w:val="en-US"/>
              </w:rPr>
              <w:t>v_note_id</w:t>
            </w:r>
            <w:proofErr w:type="spellEnd"/>
            <w:r w:rsidRPr="001D2454">
              <w:rPr>
                <w:lang w:val="en-US"/>
              </w:rPr>
              <w:t>),</w:t>
            </w:r>
          </w:p>
          <w:p w14:paraId="0D3C4787" w14:textId="77777777" w:rsidR="00C562FB" w:rsidRPr="001D2454" w:rsidRDefault="00C562FB" w:rsidP="00802BDA">
            <w:pPr>
              <w:pStyle w:val="afff3"/>
              <w:jc w:val="left"/>
              <w:rPr>
                <w:lang w:val="en-US"/>
              </w:rPr>
            </w:pPr>
            <w:r w:rsidRPr="001D2454">
              <w:rPr>
                <w:lang w:val="en-US"/>
              </w:rPr>
              <w:t xml:space="preserve">            CURRENT_TIMESTAMP);</w:t>
            </w:r>
          </w:p>
          <w:p w14:paraId="5C90AE94" w14:textId="77777777" w:rsidR="00C562FB" w:rsidRPr="001D2454" w:rsidRDefault="00C562FB" w:rsidP="00802BDA">
            <w:pPr>
              <w:pStyle w:val="afff3"/>
              <w:jc w:val="left"/>
              <w:rPr>
                <w:lang w:val="en-US"/>
              </w:rPr>
            </w:pPr>
            <w:r w:rsidRPr="001D2454">
              <w:rPr>
                <w:lang w:val="en-US"/>
              </w:rPr>
              <w:t xml:space="preserve">        RAISE NOTICE '</w:t>
            </w:r>
            <w:r w:rsidRPr="001D2454">
              <w:t>Удалена</w:t>
            </w:r>
            <w:r w:rsidRPr="001D2454">
              <w:rPr>
                <w:lang w:val="en-US"/>
              </w:rPr>
              <w:t xml:space="preserve"> </w:t>
            </w:r>
            <w:r w:rsidRPr="001D2454">
              <w:t>заметка</w:t>
            </w:r>
            <w:r w:rsidRPr="001D2454">
              <w:rPr>
                <w:lang w:val="en-US"/>
              </w:rPr>
              <w:t xml:space="preserve"> №% (</w:t>
            </w:r>
            <w:proofErr w:type="spellStart"/>
            <w:r w:rsidRPr="001D2454">
              <w:rPr>
                <w:lang w:val="en-US"/>
              </w:rPr>
              <w:t>is_deleted</w:t>
            </w:r>
            <w:proofErr w:type="spellEnd"/>
            <w:r w:rsidRPr="001D2454">
              <w:rPr>
                <w:lang w:val="en-US"/>
              </w:rPr>
              <w:t xml:space="preserve">=true)', </w:t>
            </w:r>
            <w:proofErr w:type="spellStart"/>
            <w:r w:rsidRPr="001D2454">
              <w:rPr>
                <w:lang w:val="en-US"/>
              </w:rPr>
              <w:t>v_note_id</w:t>
            </w:r>
            <w:proofErr w:type="spellEnd"/>
            <w:r w:rsidRPr="001D2454">
              <w:rPr>
                <w:lang w:val="en-US"/>
              </w:rPr>
              <w:t>;</w:t>
            </w:r>
          </w:p>
          <w:p w14:paraId="358647DF" w14:textId="77777777" w:rsidR="00C562FB" w:rsidRPr="001D2454" w:rsidRDefault="00C562FB" w:rsidP="00802BDA">
            <w:pPr>
              <w:pStyle w:val="afff3"/>
              <w:jc w:val="left"/>
              <w:rPr>
                <w:lang w:val="en-US"/>
              </w:rPr>
            </w:pPr>
            <w:r w:rsidRPr="001D2454">
              <w:rPr>
                <w:lang w:val="en-US"/>
              </w:rPr>
              <w:t xml:space="preserve">    INSERT INTO notes (</w:t>
            </w:r>
            <w:proofErr w:type="spellStart"/>
            <w:r w:rsidRPr="001D2454">
              <w:rPr>
                <w:lang w:val="en-US"/>
              </w:rPr>
              <w:t>user_id</w:t>
            </w:r>
            <w:proofErr w:type="spellEnd"/>
            <w:r w:rsidRPr="001D2454">
              <w:rPr>
                <w:lang w:val="en-US"/>
              </w:rPr>
              <w:t xml:space="preserve">, </w:t>
            </w:r>
            <w:proofErr w:type="spellStart"/>
            <w:r w:rsidRPr="001D2454">
              <w:rPr>
                <w:lang w:val="en-US"/>
              </w:rPr>
              <w:t>note_text</w:t>
            </w:r>
            <w:proofErr w:type="spellEnd"/>
            <w:r w:rsidRPr="001D2454">
              <w:rPr>
                <w:lang w:val="en-US"/>
              </w:rPr>
              <w:t xml:space="preserve">, </w:t>
            </w:r>
            <w:proofErr w:type="spellStart"/>
            <w:r w:rsidRPr="001D2454">
              <w:rPr>
                <w:lang w:val="en-US"/>
              </w:rPr>
              <w:t>is_deleted</w:t>
            </w:r>
            <w:proofErr w:type="spellEnd"/>
            <w:r w:rsidRPr="001D2454">
              <w:rPr>
                <w:lang w:val="en-US"/>
              </w:rPr>
              <w:t xml:space="preserve">, </w:t>
            </w:r>
            <w:proofErr w:type="spellStart"/>
            <w:r w:rsidRPr="001D2454">
              <w:rPr>
                <w:lang w:val="en-US"/>
              </w:rPr>
              <w:t>created_at</w:t>
            </w:r>
            <w:proofErr w:type="spellEnd"/>
            <w:r w:rsidRPr="001D2454">
              <w:rPr>
                <w:lang w:val="en-US"/>
              </w:rPr>
              <w:t>)</w:t>
            </w:r>
          </w:p>
          <w:p w14:paraId="7B800342" w14:textId="77777777" w:rsidR="00C562FB" w:rsidRPr="001D2454" w:rsidRDefault="00C562FB" w:rsidP="00802BDA">
            <w:pPr>
              <w:pStyle w:val="afff3"/>
              <w:jc w:val="left"/>
              <w:rPr>
                <w:lang w:val="en-US"/>
              </w:rPr>
            </w:pPr>
            <w:r w:rsidRPr="001D2454">
              <w:rPr>
                <w:lang w:val="en-US"/>
              </w:rPr>
              <w:t xml:space="preserve">    VALUES (</w:t>
            </w:r>
            <w:proofErr w:type="spellStart"/>
            <w:r w:rsidRPr="001D2454">
              <w:rPr>
                <w:lang w:val="en-US"/>
              </w:rPr>
              <w:t>p_user_id</w:t>
            </w:r>
            <w:proofErr w:type="spellEnd"/>
            <w:r w:rsidRPr="001D2454">
              <w:rPr>
                <w:lang w:val="en-US"/>
              </w:rPr>
              <w:t xml:space="preserve">, </w:t>
            </w:r>
          </w:p>
          <w:p w14:paraId="790A0597" w14:textId="77777777" w:rsidR="00C562FB" w:rsidRPr="001D2454" w:rsidRDefault="00C562FB" w:rsidP="00802BDA">
            <w:pPr>
              <w:pStyle w:val="afff3"/>
              <w:jc w:val="left"/>
              <w:rPr>
                <w:lang w:val="en-US"/>
              </w:rPr>
            </w:pPr>
            <w:r w:rsidRPr="001D2454">
              <w:rPr>
                <w:lang w:val="en-US"/>
              </w:rPr>
              <w:t xml:space="preserve">            </w:t>
            </w:r>
            <w:proofErr w:type="gramStart"/>
            <w:r w:rsidRPr="001D2454">
              <w:rPr>
                <w:lang w:val="en-US"/>
              </w:rPr>
              <w:t>format(</w:t>
            </w:r>
            <w:proofErr w:type="gramEnd"/>
            <w:r w:rsidRPr="001D2454">
              <w:rPr>
                <w:lang w:val="en-US"/>
              </w:rPr>
              <w:t>'</w:t>
            </w:r>
            <w:r w:rsidRPr="001D2454">
              <w:t>создал</w:t>
            </w:r>
            <w:r w:rsidRPr="001D2454">
              <w:rPr>
                <w:lang w:val="en-US"/>
              </w:rPr>
              <w:t xml:space="preserve"> </w:t>
            </w:r>
            <w:r w:rsidRPr="001D2454">
              <w:t>и</w:t>
            </w:r>
            <w:r w:rsidRPr="001D2454">
              <w:rPr>
                <w:lang w:val="en-US"/>
              </w:rPr>
              <w:t xml:space="preserve"> </w:t>
            </w:r>
            <w:r w:rsidRPr="001D2454">
              <w:t>удалил</w:t>
            </w:r>
            <w:r w:rsidRPr="001D2454">
              <w:rPr>
                <w:lang w:val="en-US"/>
              </w:rPr>
              <w:t xml:space="preserve"> </w:t>
            </w:r>
            <w:r w:rsidRPr="001D2454">
              <w:t>заметку</w:t>
            </w:r>
            <w:r w:rsidRPr="001D2454">
              <w:rPr>
                <w:lang w:val="en-US"/>
              </w:rPr>
              <w:t xml:space="preserve"> №%s: "%s"', </w:t>
            </w:r>
            <w:proofErr w:type="spellStart"/>
            <w:r w:rsidRPr="001D2454">
              <w:rPr>
                <w:lang w:val="en-US"/>
              </w:rPr>
              <w:t>v_note_id</w:t>
            </w:r>
            <w:proofErr w:type="spellEnd"/>
            <w:r w:rsidRPr="001D2454">
              <w:rPr>
                <w:lang w:val="en-US"/>
              </w:rPr>
              <w:t xml:space="preserve">, </w:t>
            </w:r>
            <w:proofErr w:type="spellStart"/>
            <w:r w:rsidRPr="001D2454">
              <w:rPr>
                <w:lang w:val="en-US"/>
              </w:rPr>
              <w:t>p_note_text</w:t>
            </w:r>
            <w:proofErr w:type="spellEnd"/>
            <w:r w:rsidRPr="001D2454">
              <w:rPr>
                <w:lang w:val="en-US"/>
              </w:rPr>
              <w:t xml:space="preserve">), </w:t>
            </w:r>
          </w:p>
          <w:p w14:paraId="1085738F" w14:textId="77777777" w:rsidR="00C562FB" w:rsidRPr="001D2454" w:rsidRDefault="00C562FB" w:rsidP="00802BDA">
            <w:pPr>
              <w:pStyle w:val="afff3"/>
              <w:jc w:val="left"/>
              <w:rPr>
                <w:lang w:val="en-US"/>
              </w:rPr>
            </w:pPr>
            <w:r w:rsidRPr="001D2454">
              <w:rPr>
                <w:lang w:val="en-US"/>
              </w:rPr>
              <w:t xml:space="preserve">            FALSE, </w:t>
            </w:r>
          </w:p>
          <w:p w14:paraId="6AAEF89B" w14:textId="77777777" w:rsidR="00C562FB" w:rsidRPr="001D2454" w:rsidRDefault="00C562FB" w:rsidP="00802BDA">
            <w:pPr>
              <w:pStyle w:val="afff3"/>
              <w:jc w:val="left"/>
              <w:rPr>
                <w:lang w:val="en-US"/>
              </w:rPr>
            </w:pPr>
            <w:r w:rsidRPr="001D2454">
              <w:rPr>
                <w:lang w:val="en-US"/>
              </w:rPr>
              <w:t xml:space="preserve">            CURRENT_TIMESTAMP)</w:t>
            </w:r>
          </w:p>
          <w:p w14:paraId="55845356" w14:textId="77777777" w:rsidR="00C562FB" w:rsidRPr="001D2454" w:rsidRDefault="00C562FB" w:rsidP="00802BDA">
            <w:pPr>
              <w:pStyle w:val="afff3"/>
              <w:jc w:val="left"/>
              <w:rPr>
                <w:lang w:val="en-US"/>
              </w:rPr>
            </w:pPr>
            <w:r w:rsidRPr="001D2454">
              <w:rPr>
                <w:lang w:val="en-US"/>
              </w:rPr>
              <w:t xml:space="preserve">    RETURNING id INTO </w:t>
            </w:r>
            <w:proofErr w:type="spellStart"/>
            <w:r w:rsidRPr="001D2454">
              <w:rPr>
                <w:lang w:val="en-US"/>
              </w:rPr>
              <w:t>v_note_id</w:t>
            </w:r>
            <w:proofErr w:type="spellEnd"/>
            <w:r w:rsidRPr="001D2454">
              <w:rPr>
                <w:lang w:val="en-US"/>
              </w:rPr>
              <w:t>;</w:t>
            </w:r>
          </w:p>
          <w:p w14:paraId="507DDBD7" w14:textId="77777777" w:rsidR="00C562FB" w:rsidRPr="001D2454" w:rsidRDefault="00C562FB" w:rsidP="00802BDA">
            <w:pPr>
              <w:pStyle w:val="afff3"/>
              <w:jc w:val="left"/>
              <w:rPr>
                <w:lang w:val="en-US"/>
              </w:rPr>
            </w:pPr>
            <w:r w:rsidRPr="001D2454">
              <w:rPr>
                <w:lang w:val="en-US"/>
              </w:rPr>
              <w:t xml:space="preserve">    INSERT INTO </w:t>
            </w:r>
            <w:proofErr w:type="spellStart"/>
            <w:r w:rsidRPr="001D2454">
              <w:rPr>
                <w:lang w:val="en-US"/>
              </w:rPr>
              <w:t>security_logs</w:t>
            </w:r>
            <w:proofErr w:type="spellEnd"/>
            <w:r w:rsidRPr="001D2454">
              <w:rPr>
                <w:lang w:val="en-US"/>
              </w:rPr>
              <w:t xml:space="preserve"> (</w:t>
            </w:r>
            <w:proofErr w:type="spellStart"/>
            <w:r w:rsidRPr="001D2454">
              <w:rPr>
                <w:lang w:val="en-US"/>
              </w:rPr>
              <w:t>event_type</w:t>
            </w:r>
            <w:proofErr w:type="spellEnd"/>
            <w:r w:rsidRPr="001D2454">
              <w:rPr>
                <w:lang w:val="en-US"/>
              </w:rPr>
              <w:t xml:space="preserve">, username, details, </w:t>
            </w:r>
            <w:proofErr w:type="spellStart"/>
            <w:r w:rsidRPr="001D2454">
              <w:rPr>
                <w:lang w:val="en-US"/>
              </w:rPr>
              <w:t>event_time</w:t>
            </w:r>
            <w:proofErr w:type="spellEnd"/>
            <w:r w:rsidRPr="001D2454">
              <w:rPr>
                <w:lang w:val="en-US"/>
              </w:rPr>
              <w:t>)</w:t>
            </w:r>
          </w:p>
          <w:p w14:paraId="07679988" w14:textId="77777777" w:rsidR="00C562FB" w:rsidRPr="001D2454" w:rsidRDefault="00C562FB" w:rsidP="00802BDA">
            <w:pPr>
              <w:pStyle w:val="afff3"/>
              <w:jc w:val="left"/>
              <w:rPr>
                <w:lang w:val="en-US"/>
              </w:rPr>
            </w:pPr>
            <w:r w:rsidRPr="001D2454">
              <w:rPr>
                <w:lang w:val="en-US"/>
              </w:rPr>
              <w:t xml:space="preserve">    VALUES ('PROCEDURE_TEST', </w:t>
            </w:r>
            <w:proofErr w:type="spellStart"/>
            <w:r w:rsidRPr="001D2454">
              <w:rPr>
                <w:lang w:val="en-US"/>
              </w:rPr>
              <w:t>v_username</w:t>
            </w:r>
            <w:proofErr w:type="spellEnd"/>
            <w:r w:rsidRPr="001D2454">
              <w:rPr>
                <w:lang w:val="en-US"/>
              </w:rPr>
              <w:t>,</w:t>
            </w:r>
          </w:p>
          <w:p w14:paraId="2C79A264" w14:textId="77777777" w:rsidR="00C562FB" w:rsidRPr="001D2454" w:rsidRDefault="00C562FB" w:rsidP="00802BDA">
            <w:pPr>
              <w:pStyle w:val="afff3"/>
              <w:jc w:val="left"/>
            </w:pPr>
            <w:r w:rsidRPr="001D2454">
              <w:rPr>
                <w:lang w:val="en-US"/>
              </w:rPr>
              <w:t xml:space="preserve">            </w:t>
            </w:r>
            <w:proofErr w:type="spellStart"/>
            <w:r w:rsidRPr="001D2454">
              <w:t>format</w:t>
            </w:r>
            <w:proofErr w:type="spellEnd"/>
            <w:r w:rsidRPr="001D2454">
              <w:t xml:space="preserve">('Создана заметка №%s: "создал и удалил заметку №%s"', </w:t>
            </w:r>
            <w:proofErr w:type="spellStart"/>
            <w:r w:rsidRPr="001D2454">
              <w:t>v_note_id</w:t>
            </w:r>
            <w:proofErr w:type="spellEnd"/>
            <w:r w:rsidRPr="001D2454">
              <w:t xml:space="preserve">, </w:t>
            </w:r>
            <w:proofErr w:type="spellStart"/>
            <w:r w:rsidRPr="001D2454">
              <w:t>v_note_id</w:t>
            </w:r>
            <w:proofErr w:type="spellEnd"/>
            <w:r w:rsidRPr="001D2454">
              <w:t>),</w:t>
            </w:r>
          </w:p>
          <w:p w14:paraId="5157A1B5" w14:textId="77777777" w:rsidR="00C562FB" w:rsidRPr="001D2454" w:rsidRDefault="00C562FB" w:rsidP="00802BDA">
            <w:pPr>
              <w:pStyle w:val="afff3"/>
              <w:jc w:val="left"/>
              <w:rPr>
                <w:lang w:val="en-US"/>
              </w:rPr>
            </w:pPr>
            <w:r w:rsidRPr="001D2454">
              <w:t xml:space="preserve">            </w:t>
            </w:r>
            <w:r w:rsidRPr="001D2454">
              <w:rPr>
                <w:lang w:val="en-US"/>
              </w:rPr>
              <w:t>CURRENT_TIMESTAMP);</w:t>
            </w:r>
          </w:p>
          <w:p w14:paraId="29E36C41" w14:textId="77777777" w:rsidR="00C562FB" w:rsidRPr="001D2454" w:rsidRDefault="00C562FB" w:rsidP="00802BDA">
            <w:pPr>
              <w:pStyle w:val="afff3"/>
              <w:jc w:val="left"/>
              <w:rPr>
                <w:lang w:val="en-US"/>
              </w:rPr>
            </w:pPr>
            <w:r w:rsidRPr="001D2454">
              <w:rPr>
                <w:lang w:val="en-US"/>
              </w:rPr>
              <w:t xml:space="preserve">     RAISE NOTICE '</w:t>
            </w:r>
            <w:r w:rsidRPr="001D2454">
              <w:t>Создана</w:t>
            </w:r>
            <w:r w:rsidRPr="001D2454">
              <w:rPr>
                <w:lang w:val="en-US"/>
              </w:rPr>
              <w:t xml:space="preserve"> </w:t>
            </w:r>
            <w:r w:rsidRPr="001D2454">
              <w:t>заметка</w:t>
            </w:r>
            <w:r w:rsidRPr="001D2454">
              <w:rPr>
                <w:lang w:val="en-US"/>
              </w:rPr>
              <w:t xml:space="preserve"> №%: "</w:t>
            </w:r>
            <w:r w:rsidRPr="001D2454">
              <w:t>создал</w:t>
            </w:r>
            <w:r w:rsidRPr="001D2454">
              <w:rPr>
                <w:lang w:val="en-US"/>
              </w:rPr>
              <w:t xml:space="preserve"> </w:t>
            </w:r>
            <w:r w:rsidRPr="001D2454">
              <w:t>и</w:t>
            </w:r>
            <w:r w:rsidRPr="001D2454">
              <w:rPr>
                <w:lang w:val="en-US"/>
              </w:rPr>
              <w:t xml:space="preserve"> </w:t>
            </w:r>
            <w:r w:rsidRPr="001D2454">
              <w:t>удалил</w:t>
            </w:r>
            <w:r w:rsidRPr="001D2454">
              <w:rPr>
                <w:lang w:val="en-US"/>
              </w:rPr>
              <w:t xml:space="preserve"> </w:t>
            </w:r>
            <w:r w:rsidRPr="001D2454">
              <w:t>заметку</w:t>
            </w:r>
            <w:r w:rsidRPr="001D2454">
              <w:rPr>
                <w:lang w:val="en-US"/>
              </w:rPr>
              <w:t xml:space="preserve"> №%"', </w:t>
            </w:r>
            <w:proofErr w:type="spellStart"/>
            <w:r w:rsidRPr="001D2454">
              <w:rPr>
                <w:lang w:val="en-US"/>
              </w:rPr>
              <w:t>v_note_id</w:t>
            </w:r>
            <w:proofErr w:type="spellEnd"/>
            <w:r w:rsidRPr="001D2454">
              <w:rPr>
                <w:lang w:val="en-US"/>
              </w:rPr>
              <w:t xml:space="preserve">, </w:t>
            </w:r>
            <w:proofErr w:type="spellStart"/>
            <w:r w:rsidRPr="001D2454">
              <w:rPr>
                <w:lang w:val="en-US"/>
              </w:rPr>
              <w:t>v_note_id</w:t>
            </w:r>
            <w:proofErr w:type="spellEnd"/>
            <w:r w:rsidRPr="001D2454">
              <w:rPr>
                <w:lang w:val="en-US"/>
              </w:rPr>
              <w:t>;</w:t>
            </w:r>
          </w:p>
          <w:p w14:paraId="14BCC8BE" w14:textId="77777777" w:rsidR="00C562FB" w:rsidRPr="001D2454" w:rsidRDefault="00C562FB" w:rsidP="00802BDA">
            <w:pPr>
              <w:pStyle w:val="afff3"/>
              <w:jc w:val="left"/>
            </w:pPr>
            <w:r w:rsidRPr="001D2454">
              <w:rPr>
                <w:lang w:val="en-US"/>
              </w:rPr>
              <w:t xml:space="preserve">        </w:t>
            </w:r>
            <w:r w:rsidRPr="001D2454">
              <w:t xml:space="preserve">RAISE NOTICE 'Тестовые операции успешно завершены для пользователя %', </w:t>
            </w:r>
            <w:proofErr w:type="spellStart"/>
            <w:r w:rsidRPr="001D2454">
              <w:t>v_username</w:t>
            </w:r>
            <w:proofErr w:type="spellEnd"/>
            <w:r w:rsidRPr="001D2454">
              <w:t>;</w:t>
            </w:r>
          </w:p>
          <w:p w14:paraId="296DCD4F" w14:textId="77777777" w:rsidR="00C562FB" w:rsidRPr="001D2454" w:rsidRDefault="00C562FB" w:rsidP="00802BDA">
            <w:pPr>
              <w:pStyle w:val="afff3"/>
              <w:jc w:val="left"/>
            </w:pPr>
            <w:r w:rsidRPr="001D2454">
              <w:lastRenderedPageBreak/>
              <w:t>END;</w:t>
            </w:r>
          </w:p>
          <w:p w14:paraId="746A1096" w14:textId="77777777" w:rsidR="00C562FB" w:rsidRPr="001D2454" w:rsidRDefault="00C562FB" w:rsidP="00802BDA">
            <w:pPr>
              <w:pStyle w:val="afff3"/>
              <w:jc w:val="left"/>
            </w:pPr>
            <w:r w:rsidRPr="001D2454">
              <w:t>$$;</w:t>
            </w:r>
          </w:p>
        </w:tc>
      </w:tr>
    </w:tbl>
    <w:p w14:paraId="5C384EB5" w14:textId="77777777" w:rsidR="00C562FB" w:rsidRPr="001D2454" w:rsidRDefault="00C562FB" w:rsidP="0053471D">
      <w:pPr>
        <w:pStyle w:val="a1"/>
      </w:pPr>
    </w:p>
    <w:p w14:paraId="773067A4" w14:textId="00DC084A" w:rsidR="00C562FB" w:rsidRPr="005E087C" w:rsidRDefault="0053471D" w:rsidP="005B30CA">
      <w:pPr>
        <w:pStyle w:val="afff1"/>
        <w:numPr>
          <w:ilvl w:val="1"/>
          <w:numId w:val="10"/>
        </w:numPr>
        <w:spacing w:after="120" w:line="240" w:lineRule="auto"/>
        <w:jc w:val="both"/>
        <w:rPr>
          <w:rFonts w:ascii="Times New Roman" w:hAnsi="Times New Roman"/>
          <w:lang w:val="en-US"/>
        </w:rPr>
      </w:pPr>
      <w:r w:rsidRPr="005E087C">
        <w:rPr>
          <w:rFonts w:ascii="Times New Roman" w:hAnsi="Times New Roman"/>
          <w:lang w:val="en-US"/>
        </w:rPr>
        <w:t xml:space="preserve"> </w:t>
      </w:r>
      <w:r w:rsidR="00C562FB" w:rsidRPr="001D2454">
        <w:rPr>
          <w:rFonts w:ascii="Times New Roman" w:hAnsi="Times New Roman"/>
        </w:rPr>
        <w:t>Папка</w:t>
      </w:r>
      <w:r w:rsidR="00C562FB" w:rsidRPr="005E087C">
        <w:rPr>
          <w:rFonts w:ascii="Times New Roman" w:hAnsi="Times New Roman"/>
          <w:lang w:val="en-US"/>
        </w:rPr>
        <w:t xml:space="preserve"> Build </w:t>
      </w:r>
      <w:r w:rsidR="00C562FB" w:rsidRPr="001D2454">
        <w:rPr>
          <w:rFonts w:ascii="Times New Roman" w:hAnsi="Times New Roman"/>
        </w:rPr>
        <w:t>по</w:t>
      </w:r>
      <w:r w:rsidR="00C562FB" w:rsidRPr="005E087C">
        <w:rPr>
          <w:rFonts w:ascii="Times New Roman" w:hAnsi="Times New Roman"/>
          <w:lang w:val="en-US"/>
        </w:rPr>
        <w:t xml:space="preserve"> </w:t>
      </w:r>
      <w:r w:rsidR="00C562FB" w:rsidRPr="001D2454">
        <w:rPr>
          <w:rFonts w:ascii="Times New Roman" w:hAnsi="Times New Roman"/>
        </w:rPr>
        <w:t>адресу</w:t>
      </w:r>
      <w:r w:rsidR="00C562FB" w:rsidRPr="005E087C">
        <w:rPr>
          <w:rFonts w:ascii="Times New Roman" w:hAnsi="Times New Roman"/>
          <w:lang w:val="en-US"/>
        </w:rPr>
        <w:t>: F:\</w:t>
      </w:r>
      <w:r w:rsidR="00C562FB" w:rsidRPr="001D2454">
        <w:rPr>
          <w:rFonts w:ascii="Times New Roman" w:hAnsi="Times New Roman"/>
          <w:lang w:val="en-US"/>
        </w:rPr>
        <w:t>Coursework</w:t>
      </w:r>
      <w:r w:rsidR="005E087C">
        <w:rPr>
          <w:rFonts w:ascii="Times New Roman" w:hAnsi="Times New Roman"/>
          <w:lang w:val="en-US"/>
        </w:rPr>
        <w:t>Andrew</w:t>
      </w:r>
      <w:r w:rsidR="00C562FB" w:rsidRPr="005E087C">
        <w:rPr>
          <w:rFonts w:ascii="Times New Roman" w:hAnsi="Times New Roman"/>
          <w:lang w:val="en-US"/>
        </w:rPr>
        <w:t>\</w:t>
      </w:r>
      <w:r w:rsidR="005E087C">
        <w:rPr>
          <w:rFonts w:ascii="Times New Roman" w:hAnsi="Times New Roman"/>
          <w:lang w:val="en-US"/>
        </w:rPr>
        <w:t xml:space="preserve"> </w:t>
      </w:r>
    </w:p>
    <w:p w14:paraId="17050261" w14:textId="11BFDA47" w:rsidR="00C562FB" w:rsidRPr="005E087C" w:rsidRDefault="0053471D" w:rsidP="005B30CA">
      <w:pPr>
        <w:pStyle w:val="afff1"/>
        <w:numPr>
          <w:ilvl w:val="1"/>
          <w:numId w:val="10"/>
        </w:numPr>
        <w:spacing w:after="120" w:line="240" w:lineRule="auto"/>
        <w:jc w:val="both"/>
        <w:rPr>
          <w:rFonts w:ascii="Times New Roman" w:hAnsi="Times New Roman"/>
          <w:lang w:val="en-US"/>
        </w:rPr>
      </w:pPr>
      <w:r w:rsidRPr="005E087C">
        <w:rPr>
          <w:rFonts w:ascii="Times New Roman" w:hAnsi="Times New Roman"/>
          <w:lang w:val="en-US"/>
        </w:rPr>
        <w:t xml:space="preserve"> </w:t>
      </w:r>
      <w:r w:rsidR="00C562FB" w:rsidRPr="001D2454">
        <w:rPr>
          <w:rFonts w:ascii="Times New Roman" w:hAnsi="Times New Roman"/>
        </w:rPr>
        <w:t>Решение</w:t>
      </w:r>
      <w:r w:rsidR="00C562FB" w:rsidRPr="005E087C">
        <w:rPr>
          <w:rFonts w:ascii="Times New Roman" w:hAnsi="Times New Roman"/>
          <w:lang w:val="en-US"/>
        </w:rPr>
        <w:t xml:space="preserve"> </w:t>
      </w:r>
      <w:r w:rsidR="00C562FB" w:rsidRPr="001D2454">
        <w:rPr>
          <w:rFonts w:ascii="Times New Roman" w:hAnsi="Times New Roman"/>
          <w:lang w:val="en-US"/>
        </w:rPr>
        <w:t>Coursework</w:t>
      </w:r>
      <w:r w:rsidR="00C562FB" w:rsidRPr="005E087C">
        <w:rPr>
          <w:rFonts w:ascii="Times New Roman" w:hAnsi="Times New Roman"/>
          <w:lang w:val="en-US"/>
        </w:rPr>
        <w:t xml:space="preserve"> </w:t>
      </w:r>
      <w:r w:rsidR="00C562FB" w:rsidRPr="001D2454">
        <w:rPr>
          <w:rFonts w:ascii="Times New Roman" w:hAnsi="Times New Roman"/>
        </w:rPr>
        <w:t>и</w:t>
      </w:r>
      <w:r w:rsidR="00C562FB" w:rsidRPr="005E087C">
        <w:rPr>
          <w:rFonts w:ascii="Times New Roman" w:hAnsi="Times New Roman"/>
          <w:lang w:val="en-US"/>
        </w:rPr>
        <w:t xml:space="preserve"> </w:t>
      </w:r>
      <w:r w:rsidR="00C562FB" w:rsidRPr="001D2454">
        <w:rPr>
          <w:rFonts w:ascii="Times New Roman" w:hAnsi="Times New Roman"/>
        </w:rPr>
        <w:t>проекты</w:t>
      </w:r>
      <w:r w:rsidR="00C562FB" w:rsidRPr="005E087C">
        <w:rPr>
          <w:rFonts w:ascii="Times New Roman" w:hAnsi="Times New Roman"/>
          <w:lang w:val="en-US"/>
        </w:rPr>
        <w:t xml:space="preserve"> </w:t>
      </w:r>
      <w:r w:rsidR="00C562FB" w:rsidRPr="001D2454">
        <w:rPr>
          <w:rFonts w:ascii="Times New Roman" w:hAnsi="Times New Roman"/>
          <w:lang w:val="en-US"/>
        </w:rPr>
        <w:t>Coursework</w:t>
      </w:r>
      <w:r w:rsidR="00C562FB" w:rsidRPr="005E087C">
        <w:rPr>
          <w:rFonts w:ascii="Times New Roman" w:hAnsi="Times New Roman"/>
          <w:lang w:val="en-US"/>
        </w:rPr>
        <w:t xml:space="preserve">, </w:t>
      </w:r>
      <w:r w:rsidR="00C562FB" w:rsidRPr="001D2454">
        <w:rPr>
          <w:rFonts w:ascii="Times New Roman" w:hAnsi="Times New Roman"/>
          <w:lang w:val="en-US"/>
        </w:rPr>
        <w:t>Launcher</w:t>
      </w:r>
      <w:r w:rsidR="00B337EE">
        <w:rPr>
          <w:rFonts w:ascii="Times New Roman" w:hAnsi="Times New Roman"/>
          <w:lang w:val="en-US"/>
        </w:rPr>
        <w:t xml:space="preserve">, </w:t>
      </w:r>
      <w:r w:rsidR="00C562FB" w:rsidRPr="001D2454">
        <w:rPr>
          <w:rFonts w:ascii="Times New Roman" w:hAnsi="Times New Roman"/>
          <w:lang w:val="en-US"/>
        </w:rPr>
        <w:t>Agent</w:t>
      </w:r>
      <w:r w:rsidR="005E087C">
        <w:rPr>
          <w:rFonts w:ascii="Times New Roman" w:hAnsi="Times New Roman"/>
          <w:lang w:val="en-US"/>
        </w:rPr>
        <w:t xml:space="preserve"> </w:t>
      </w:r>
      <w:r w:rsidR="00C562FB" w:rsidRPr="005E087C">
        <w:rPr>
          <w:rFonts w:ascii="Times New Roman" w:hAnsi="Times New Roman"/>
          <w:lang w:val="en-US"/>
        </w:rPr>
        <w:t>(</w:t>
      </w:r>
      <w:r w:rsidR="00C562FB" w:rsidRPr="001D2454">
        <w:rPr>
          <w:rFonts w:ascii="Times New Roman" w:hAnsi="Times New Roman"/>
        </w:rPr>
        <w:t>Консольное</w:t>
      </w:r>
      <w:r w:rsidR="00C562FB" w:rsidRPr="005E087C">
        <w:rPr>
          <w:rFonts w:ascii="Times New Roman" w:hAnsi="Times New Roman"/>
          <w:lang w:val="en-US"/>
        </w:rPr>
        <w:t xml:space="preserve"> </w:t>
      </w:r>
      <w:r w:rsidR="00C562FB" w:rsidRPr="001D2454">
        <w:rPr>
          <w:rFonts w:ascii="Times New Roman" w:hAnsi="Times New Roman"/>
        </w:rPr>
        <w:t>приложение</w:t>
      </w:r>
      <w:r w:rsidR="00C562FB" w:rsidRPr="005E087C">
        <w:rPr>
          <w:rFonts w:ascii="Times New Roman" w:hAnsi="Times New Roman"/>
          <w:lang w:val="en-US"/>
        </w:rPr>
        <w:t xml:space="preserve"> (</w:t>
      </w:r>
      <w:r w:rsidR="00C562FB" w:rsidRPr="001D2454">
        <w:rPr>
          <w:rFonts w:ascii="Times New Roman" w:hAnsi="Times New Roman"/>
        </w:rPr>
        <w:t>Майкрософт</w:t>
      </w:r>
      <w:r w:rsidR="00C562FB" w:rsidRPr="005E087C">
        <w:rPr>
          <w:rFonts w:ascii="Times New Roman" w:hAnsi="Times New Roman"/>
          <w:lang w:val="en-US"/>
        </w:rPr>
        <w:t xml:space="preserve">), </w:t>
      </w:r>
      <w:r w:rsidR="00C562FB" w:rsidRPr="001D2454">
        <w:rPr>
          <w:rFonts w:ascii="Times New Roman" w:hAnsi="Times New Roman"/>
        </w:rPr>
        <w:t>Платформа</w:t>
      </w:r>
      <w:r w:rsidR="00C562FB" w:rsidRPr="005E087C">
        <w:rPr>
          <w:rFonts w:ascii="Times New Roman" w:hAnsi="Times New Roman"/>
          <w:lang w:val="en-US"/>
        </w:rPr>
        <w:t xml:space="preserve"> .NET 8.0) </w:t>
      </w:r>
      <w:r w:rsidR="00C562FB" w:rsidRPr="001D2454">
        <w:rPr>
          <w:rFonts w:ascii="Times New Roman" w:hAnsi="Times New Roman"/>
        </w:rPr>
        <w:t>по</w:t>
      </w:r>
      <w:r w:rsidR="00C562FB" w:rsidRPr="005E087C">
        <w:rPr>
          <w:rFonts w:ascii="Times New Roman" w:hAnsi="Times New Roman"/>
          <w:lang w:val="en-US"/>
        </w:rPr>
        <w:t xml:space="preserve"> </w:t>
      </w:r>
      <w:r w:rsidR="00C562FB" w:rsidRPr="001D2454">
        <w:rPr>
          <w:rFonts w:ascii="Times New Roman" w:hAnsi="Times New Roman"/>
        </w:rPr>
        <w:t>адресу</w:t>
      </w:r>
      <w:r w:rsidR="00C562FB" w:rsidRPr="005E087C">
        <w:rPr>
          <w:rFonts w:ascii="Times New Roman" w:hAnsi="Times New Roman"/>
          <w:lang w:val="en-US"/>
        </w:rPr>
        <w:t>: F:\</w:t>
      </w:r>
      <w:r w:rsidR="00B337EE" w:rsidRPr="001D2454">
        <w:rPr>
          <w:rFonts w:ascii="Times New Roman" w:hAnsi="Times New Roman"/>
          <w:lang w:val="en-US"/>
        </w:rPr>
        <w:t>Coursework</w:t>
      </w:r>
      <w:r w:rsidR="00B337EE">
        <w:rPr>
          <w:rFonts w:ascii="Times New Roman" w:hAnsi="Times New Roman"/>
          <w:lang w:val="en-US"/>
        </w:rPr>
        <w:t>Andrew</w:t>
      </w:r>
      <w:r w:rsidR="00B337EE" w:rsidRPr="005E087C">
        <w:rPr>
          <w:rFonts w:ascii="Times New Roman" w:hAnsi="Times New Roman"/>
          <w:lang w:val="en-US"/>
        </w:rPr>
        <w:t xml:space="preserve"> </w:t>
      </w:r>
      <w:r w:rsidR="00C562FB" w:rsidRPr="005E087C">
        <w:rPr>
          <w:rFonts w:ascii="Times New Roman" w:hAnsi="Times New Roman"/>
          <w:lang w:val="en-US"/>
        </w:rPr>
        <w:t>\</w:t>
      </w:r>
      <w:proofErr w:type="spellStart"/>
      <w:r w:rsidR="00C562FB" w:rsidRPr="005E087C">
        <w:rPr>
          <w:rFonts w:ascii="Times New Roman" w:hAnsi="Times New Roman"/>
          <w:lang w:val="en-US"/>
        </w:rPr>
        <w:t>Projects_in_solution</w:t>
      </w:r>
      <w:proofErr w:type="spellEnd"/>
    </w:p>
    <w:p w14:paraId="36390A32" w14:textId="1F700819" w:rsidR="00C562FB" w:rsidRPr="001D2454" w:rsidRDefault="0053471D" w:rsidP="005B30CA">
      <w:pPr>
        <w:pStyle w:val="afff1"/>
        <w:numPr>
          <w:ilvl w:val="1"/>
          <w:numId w:val="10"/>
        </w:numPr>
        <w:spacing w:after="120" w:line="240" w:lineRule="auto"/>
        <w:jc w:val="both"/>
        <w:rPr>
          <w:rFonts w:ascii="Times New Roman" w:hAnsi="Times New Roman"/>
        </w:rPr>
      </w:pPr>
      <w:r w:rsidRPr="005E087C">
        <w:rPr>
          <w:rFonts w:ascii="Times New Roman" w:hAnsi="Times New Roman"/>
          <w:lang w:val="en-US"/>
        </w:rPr>
        <w:t xml:space="preserve"> </w:t>
      </w:r>
      <w:r w:rsidR="00C562FB" w:rsidRPr="001D2454">
        <w:rPr>
          <w:rFonts w:ascii="Times New Roman" w:hAnsi="Times New Roman"/>
          <w:lang w:val="en-US"/>
        </w:rPr>
        <w:t>Tests</w:t>
      </w:r>
      <w:r w:rsidR="00C562FB" w:rsidRPr="001D2454">
        <w:rPr>
          <w:rFonts w:ascii="Times New Roman" w:hAnsi="Times New Roman"/>
        </w:rPr>
        <w:t xml:space="preserve"> (Тестовый проект </w:t>
      </w:r>
      <w:proofErr w:type="spellStart"/>
      <w:r w:rsidR="00C562FB" w:rsidRPr="001D2454">
        <w:rPr>
          <w:rFonts w:ascii="Times New Roman" w:hAnsi="Times New Roman"/>
          <w:lang w:val="en-US"/>
        </w:rPr>
        <w:t>MSTest</w:t>
      </w:r>
      <w:proofErr w:type="spellEnd"/>
      <w:r w:rsidR="00C562FB" w:rsidRPr="001D2454">
        <w:rPr>
          <w:rFonts w:ascii="Times New Roman" w:hAnsi="Times New Roman"/>
        </w:rPr>
        <w:t xml:space="preserve"> (Майкрософт), .</w:t>
      </w:r>
      <w:r w:rsidR="00C562FB" w:rsidRPr="001D2454">
        <w:rPr>
          <w:rFonts w:ascii="Times New Roman" w:hAnsi="Times New Roman"/>
          <w:lang w:val="en-US"/>
        </w:rPr>
        <w:t>NET</w:t>
      </w:r>
      <w:r w:rsidR="00C562FB" w:rsidRPr="001D2454">
        <w:rPr>
          <w:rFonts w:ascii="Times New Roman" w:hAnsi="Times New Roman"/>
        </w:rPr>
        <w:t xml:space="preserve"> 8.0, средство выполнения тестов </w:t>
      </w:r>
      <w:proofErr w:type="spellStart"/>
      <w:r w:rsidR="00C562FB" w:rsidRPr="001D2454">
        <w:rPr>
          <w:rFonts w:ascii="Times New Roman" w:hAnsi="Times New Roman"/>
          <w:lang w:val="en-US"/>
        </w:rPr>
        <w:t>MSTest</w:t>
      </w:r>
      <w:proofErr w:type="spellEnd"/>
      <w:r w:rsidR="00C562FB" w:rsidRPr="001D2454">
        <w:rPr>
          <w:rFonts w:ascii="Times New Roman" w:hAnsi="Times New Roman"/>
        </w:rPr>
        <w:t xml:space="preserve">) по тому же адресу </w:t>
      </w:r>
    </w:p>
    <w:p w14:paraId="4548FA87" w14:textId="6CA9F644" w:rsidR="00C562FB" w:rsidRPr="001D2454" w:rsidRDefault="00C562FB" w:rsidP="005B30CA">
      <w:pPr>
        <w:pStyle w:val="afff1"/>
        <w:numPr>
          <w:ilvl w:val="1"/>
          <w:numId w:val="10"/>
        </w:numPr>
        <w:spacing w:after="120" w:line="240" w:lineRule="auto"/>
        <w:rPr>
          <w:rFonts w:ascii="Times New Roman" w:hAnsi="Times New Roman"/>
        </w:rPr>
      </w:pPr>
      <w:r w:rsidRPr="001D2454">
        <w:rPr>
          <w:rFonts w:ascii="Times New Roman" w:hAnsi="Times New Roman"/>
        </w:rPr>
        <w:t>Для каждого проекта: Свойства -&gt; Сборка -&gt; Выходные данные -&gt; F:\</w:t>
      </w:r>
      <w:proofErr w:type="spellStart"/>
      <w:r w:rsidR="00B337EE" w:rsidRPr="001D2454">
        <w:rPr>
          <w:rFonts w:ascii="Times New Roman" w:hAnsi="Times New Roman"/>
          <w:lang w:val="en-US"/>
        </w:rPr>
        <w:t>Coursework</w:t>
      </w:r>
      <w:r w:rsidR="00B337EE">
        <w:rPr>
          <w:rFonts w:ascii="Times New Roman" w:hAnsi="Times New Roman"/>
          <w:lang w:val="en-US"/>
        </w:rPr>
        <w:t>Andrew</w:t>
      </w:r>
      <w:proofErr w:type="spellEnd"/>
      <w:r w:rsidRPr="001D2454">
        <w:rPr>
          <w:rFonts w:ascii="Times New Roman" w:hAnsi="Times New Roman"/>
        </w:rPr>
        <w:t>\</w:t>
      </w:r>
      <w:proofErr w:type="spellStart"/>
      <w:r w:rsidRPr="001D2454">
        <w:rPr>
          <w:rFonts w:ascii="Times New Roman" w:hAnsi="Times New Roman"/>
        </w:rPr>
        <w:t>Build</w:t>
      </w:r>
      <w:proofErr w:type="spellEnd"/>
    </w:p>
    <w:p w14:paraId="1BBFE922" w14:textId="77777777" w:rsidR="00C562FB" w:rsidRPr="001D2454" w:rsidRDefault="00C562FB" w:rsidP="005B30CA">
      <w:pPr>
        <w:pStyle w:val="afff1"/>
        <w:numPr>
          <w:ilvl w:val="1"/>
          <w:numId w:val="10"/>
        </w:numPr>
        <w:spacing w:after="120" w:line="240" w:lineRule="auto"/>
        <w:rPr>
          <w:rFonts w:ascii="Times New Roman" w:hAnsi="Times New Roman"/>
        </w:rPr>
      </w:pPr>
      <w:r w:rsidRPr="001D2454">
        <w:rPr>
          <w:rFonts w:ascii="Times New Roman" w:hAnsi="Times New Roman"/>
        </w:rPr>
        <w:t>Собираю решение.</w:t>
      </w:r>
    </w:p>
    <w:p w14:paraId="2C5F79E5" w14:textId="77777777" w:rsidR="00C562FB" w:rsidRPr="001D2454" w:rsidRDefault="00C562FB" w:rsidP="005B30CA">
      <w:pPr>
        <w:pStyle w:val="afff1"/>
        <w:numPr>
          <w:ilvl w:val="1"/>
          <w:numId w:val="10"/>
        </w:numPr>
        <w:spacing w:after="120" w:line="240" w:lineRule="auto"/>
        <w:rPr>
          <w:rFonts w:ascii="Times New Roman" w:hAnsi="Times New Roman"/>
          <w:lang w:val="en-US"/>
        </w:rPr>
      </w:pPr>
      <w:r w:rsidRPr="001D2454">
        <w:rPr>
          <w:rFonts w:ascii="Times New Roman" w:hAnsi="Times New Roman"/>
        </w:rPr>
        <w:t xml:space="preserve">Создаю репозиторий </w:t>
      </w:r>
      <w:r w:rsidRPr="001D2454">
        <w:rPr>
          <w:rFonts w:ascii="Times New Roman" w:hAnsi="Times New Roman"/>
          <w:lang w:val="en-US"/>
        </w:rPr>
        <w:t>Git</w:t>
      </w:r>
      <w:r w:rsidRPr="001D2454">
        <w:rPr>
          <w:rFonts w:ascii="Times New Roman" w:hAnsi="Times New Roman"/>
        </w:rPr>
        <w:t>.</w:t>
      </w:r>
    </w:p>
    <w:p w14:paraId="65D41709" w14:textId="521211FE" w:rsidR="00C562FB" w:rsidRPr="001D2454" w:rsidRDefault="00C562FB" w:rsidP="00333971">
      <w:pPr>
        <w:pStyle w:val="40"/>
      </w:pPr>
      <w:r w:rsidRPr="001D2454">
        <w:t>Локальный путь: F:\</w:t>
      </w:r>
      <w:r w:rsidR="00B337EE" w:rsidRPr="00B337EE">
        <w:t>CourseworkAndrew</w:t>
      </w:r>
    </w:p>
    <w:p w14:paraId="1484B41A" w14:textId="77777777" w:rsidR="00C562FB" w:rsidRPr="001D2454" w:rsidRDefault="00C562FB" w:rsidP="00333971">
      <w:pPr>
        <w:pStyle w:val="40"/>
      </w:pPr>
      <w:r w:rsidRPr="001D2454">
        <w:t xml:space="preserve">Добавить файл </w:t>
      </w:r>
      <w:r w:rsidRPr="001D2454">
        <w:rPr>
          <w:lang w:val="en-US"/>
        </w:rPr>
        <w:t>README</w:t>
      </w:r>
      <w:r w:rsidRPr="001D2454">
        <w:t>.</w:t>
      </w:r>
      <w:r w:rsidRPr="001D2454">
        <w:rPr>
          <w:lang w:val="en-US"/>
        </w:rPr>
        <w:t>md</w:t>
      </w:r>
      <w:r w:rsidRPr="001D2454">
        <w:t xml:space="preserve"> – галочка</w:t>
      </w:r>
    </w:p>
    <w:p w14:paraId="41FDF847" w14:textId="25F9109C" w:rsidR="00C562FB" w:rsidRDefault="00C562FB" w:rsidP="00333971">
      <w:pPr>
        <w:pStyle w:val="40"/>
      </w:pPr>
      <w:r w:rsidRPr="001D2454">
        <w:t xml:space="preserve">Видимость </w:t>
      </w:r>
      <w:r w:rsidR="0004084B">
        <w:t>–</w:t>
      </w:r>
      <w:r w:rsidRPr="001D2454">
        <w:t xml:space="preserve"> </w:t>
      </w:r>
      <w:r w:rsidRPr="001D2454">
        <w:rPr>
          <w:lang w:val="en-US"/>
        </w:rPr>
        <w:t>Public</w:t>
      </w:r>
    </w:p>
    <w:p w14:paraId="214BDF23" w14:textId="72539B68" w:rsidR="0004084B" w:rsidRPr="001D2454" w:rsidRDefault="00D53132" w:rsidP="0004084B">
      <w:pPr>
        <w:pStyle w:val="40"/>
        <w:numPr>
          <w:ilvl w:val="0"/>
          <w:numId w:val="0"/>
        </w:numPr>
        <w:ind w:left="567"/>
      </w:pPr>
      <w:r w:rsidRPr="00D53132">
        <w:drawing>
          <wp:inline distT="0" distB="0" distL="0" distR="0" wp14:anchorId="0C7DCE0F" wp14:editId="7DBEE072">
            <wp:extent cx="5940425" cy="4559300"/>
            <wp:effectExtent l="0" t="0" r="3175" b="0"/>
            <wp:docPr id="105451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512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A836D" w14:textId="77777777" w:rsidR="00C562FB" w:rsidRPr="001D2454" w:rsidRDefault="00C562FB" w:rsidP="005B30CA">
      <w:pPr>
        <w:pStyle w:val="afff1"/>
        <w:numPr>
          <w:ilvl w:val="1"/>
          <w:numId w:val="10"/>
        </w:numPr>
        <w:spacing w:after="120" w:line="240" w:lineRule="auto"/>
        <w:rPr>
          <w:rFonts w:ascii="Times New Roman" w:hAnsi="Times New Roman"/>
        </w:rPr>
      </w:pPr>
      <w:r w:rsidRPr="001D2454">
        <w:rPr>
          <w:rFonts w:ascii="Times New Roman" w:hAnsi="Times New Roman"/>
        </w:rPr>
        <w:t xml:space="preserve">Автоматически создана первая ветвь – </w:t>
      </w:r>
      <w:r w:rsidRPr="001D2454">
        <w:rPr>
          <w:rFonts w:ascii="Times New Roman" w:hAnsi="Times New Roman"/>
          <w:lang w:val="en-US"/>
        </w:rPr>
        <w:t>master</w:t>
      </w:r>
      <w:r w:rsidRPr="001D2454">
        <w:rPr>
          <w:rFonts w:ascii="Times New Roman" w:hAnsi="Times New Roman"/>
        </w:rPr>
        <w:t xml:space="preserve">. </w:t>
      </w:r>
      <w:r w:rsidRPr="00D53132">
        <w:rPr>
          <w:rFonts w:ascii="Times New Roman" w:hAnsi="Times New Roman"/>
          <w:strike/>
          <w:lang w:val="en-US"/>
        </w:rPr>
        <w:t>Git</w:t>
      </w:r>
      <w:r w:rsidRPr="00D53132">
        <w:rPr>
          <w:rFonts w:ascii="Times New Roman" w:hAnsi="Times New Roman"/>
          <w:strike/>
        </w:rPr>
        <w:t xml:space="preserve"> уже видит изменения в решении. Пишу комментарий и нажимаю «Зафиксировать всё» -&gt; «Отправить». Репозиторий и ветка появились на сайте</w:t>
      </w:r>
    </w:p>
    <w:p w14:paraId="4500B8F3" w14:textId="77777777" w:rsidR="00C562FB" w:rsidRPr="001D2454" w:rsidRDefault="00C562FB" w:rsidP="005B30CA">
      <w:pPr>
        <w:pStyle w:val="afff1"/>
        <w:numPr>
          <w:ilvl w:val="1"/>
          <w:numId w:val="10"/>
        </w:numPr>
        <w:spacing w:after="120" w:line="240" w:lineRule="auto"/>
        <w:rPr>
          <w:rFonts w:ascii="Times New Roman" w:hAnsi="Times New Roman"/>
        </w:rPr>
      </w:pPr>
      <w:r w:rsidRPr="001D2454">
        <w:rPr>
          <w:rFonts w:ascii="Times New Roman" w:hAnsi="Times New Roman"/>
        </w:rPr>
        <w:t>Устанавливаю пакеты</w:t>
      </w:r>
    </w:p>
    <w:p w14:paraId="47C41FA3" w14:textId="77777777" w:rsidR="00C562FB" w:rsidRPr="001D2454" w:rsidRDefault="00C562FB" w:rsidP="00333971">
      <w:pPr>
        <w:pStyle w:val="40"/>
      </w:pPr>
      <w:r w:rsidRPr="001D2454">
        <w:rPr>
          <w:lang w:val="en-US"/>
        </w:rPr>
        <w:lastRenderedPageBreak/>
        <w:t xml:space="preserve">Coursework3: </w:t>
      </w:r>
      <w:proofErr w:type="spellStart"/>
      <w:r w:rsidRPr="001D2454">
        <w:rPr>
          <w:lang w:val="en-US"/>
        </w:rPr>
        <w:t>Npgsql</w:t>
      </w:r>
      <w:proofErr w:type="spellEnd"/>
      <w:r w:rsidRPr="001D2454">
        <w:rPr>
          <w:lang w:val="en-US"/>
        </w:rPr>
        <w:t xml:space="preserve"> 10.0.2</w:t>
      </w:r>
    </w:p>
    <w:p w14:paraId="49FE967E" w14:textId="77777777" w:rsidR="00C562FB" w:rsidRPr="001D2454" w:rsidRDefault="00C562FB" w:rsidP="00333971">
      <w:pPr>
        <w:pStyle w:val="40"/>
      </w:pPr>
      <w:r w:rsidRPr="001D2454">
        <w:rPr>
          <w:lang w:val="en-US"/>
        </w:rPr>
        <w:t xml:space="preserve">Launcher3: </w:t>
      </w:r>
      <w:proofErr w:type="spellStart"/>
      <w:r w:rsidRPr="001D2454">
        <w:rPr>
          <w:lang w:val="en-US"/>
        </w:rPr>
        <w:t>Npgsql</w:t>
      </w:r>
      <w:proofErr w:type="spellEnd"/>
      <w:r w:rsidRPr="001D2454">
        <w:rPr>
          <w:lang w:val="en-US"/>
        </w:rPr>
        <w:t xml:space="preserve"> 10.0.2</w:t>
      </w:r>
    </w:p>
    <w:p w14:paraId="46E0374A" w14:textId="0A0417DE" w:rsidR="00C562FB" w:rsidRPr="001D2454" w:rsidRDefault="00C562FB" w:rsidP="00333971">
      <w:pPr>
        <w:pStyle w:val="40"/>
        <w:rPr>
          <w:lang w:val="en-US"/>
        </w:rPr>
      </w:pPr>
      <w:r w:rsidRPr="001D2454">
        <w:rPr>
          <w:lang w:val="en-US"/>
        </w:rPr>
        <w:t>Agent3:</w:t>
      </w:r>
      <w:r w:rsidR="00307238" w:rsidRPr="00307238">
        <w:rPr>
          <w:lang w:val="en-US"/>
        </w:rPr>
        <w:t xml:space="preserve"> </w:t>
      </w:r>
      <w:proofErr w:type="spellStart"/>
      <w:r w:rsidRPr="001D2454">
        <w:rPr>
          <w:lang w:val="en-US"/>
        </w:rPr>
        <w:t>Npgsql</w:t>
      </w:r>
      <w:proofErr w:type="spellEnd"/>
      <w:r w:rsidRPr="001D2454">
        <w:rPr>
          <w:lang w:val="en-US"/>
        </w:rPr>
        <w:t xml:space="preserve"> 10.0.2, </w:t>
      </w:r>
      <w:proofErr w:type="spellStart"/>
      <w:r w:rsidRPr="001D2454">
        <w:rPr>
          <w:lang w:val="en-US"/>
        </w:rPr>
        <w:t>System.Management</w:t>
      </w:r>
      <w:proofErr w:type="spellEnd"/>
      <w:r w:rsidRPr="001D2454">
        <w:rPr>
          <w:lang w:val="en-US"/>
        </w:rPr>
        <w:t xml:space="preserve">, </w:t>
      </w:r>
      <w:proofErr w:type="spellStart"/>
      <w:proofErr w:type="gramStart"/>
      <w:r w:rsidRPr="001D2454">
        <w:rPr>
          <w:lang w:val="en-US"/>
        </w:rPr>
        <w:t>System.Diagnostics.PerformanceCounter</w:t>
      </w:r>
      <w:proofErr w:type="spellEnd"/>
      <w:proofErr w:type="gramEnd"/>
    </w:p>
    <w:p w14:paraId="22B5F1B8" w14:textId="77777777" w:rsidR="00C562FB" w:rsidRDefault="00C562FB" w:rsidP="00333971">
      <w:pPr>
        <w:pStyle w:val="40"/>
        <w:rPr>
          <w:lang w:val="en-US"/>
        </w:rPr>
      </w:pPr>
      <w:r w:rsidRPr="001D2454">
        <w:rPr>
          <w:lang w:val="en-US"/>
        </w:rPr>
        <w:t xml:space="preserve">Tests: </w:t>
      </w:r>
      <w:proofErr w:type="spellStart"/>
      <w:r w:rsidRPr="001D2454">
        <w:rPr>
          <w:lang w:val="en-US"/>
        </w:rPr>
        <w:t>Npgsql</w:t>
      </w:r>
      <w:proofErr w:type="spellEnd"/>
      <w:r w:rsidRPr="001D2454">
        <w:rPr>
          <w:lang w:val="en-US"/>
        </w:rPr>
        <w:t xml:space="preserve"> 10.0.2</w:t>
      </w:r>
    </w:p>
    <w:p w14:paraId="2A646BDF" w14:textId="77777777" w:rsidR="00D53132" w:rsidRPr="001D2454" w:rsidRDefault="00D53132" w:rsidP="00D53132">
      <w:pPr>
        <w:pStyle w:val="40"/>
      </w:pPr>
      <w:r w:rsidRPr="00D53132">
        <w:t>Пишу комментарий и нажимаю «Зафиксировать всё» -&gt; «Отправить». Репозиторий и ветка появились на сайте</w:t>
      </w:r>
    </w:p>
    <w:p w14:paraId="3906DF89" w14:textId="77777777" w:rsidR="00C562FB" w:rsidRPr="001D2454" w:rsidRDefault="00C562FB" w:rsidP="005B30CA">
      <w:pPr>
        <w:pStyle w:val="afff1"/>
        <w:numPr>
          <w:ilvl w:val="1"/>
          <w:numId w:val="10"/>
        </w:numPr>
        <w:spacing w:after="120" w:line="240" w:lineRule="auto"/>
        <w:rPr>
          <w:rFonts w:ascii="Times New Roman" w:hAnsi="Times New Roman"/>
        </w:rPr>
      </w:pPr>
      <w:r w:rsidRPr="001D2454">
        <w:rPr>
          <w:rFonts w:ascii="Times New Roman" w:hAnsi="Times New Roman"/>
        </w:rPr>
        <w:t xml:space="preserve">Пишу код. Создаю новую ветку </w:t>
      </w:r>
      <w:r w:rsidRPr="001D2454">
        <w:rPr>
          <w:rFonts w:ascii="Times New Roman" w:hAnsi="Times New Roman"/>
          <w:lang w:val="en-US"/>
        </w:rPr>
        <w:t>main</w:t>
      </w:r>
      <w:r w:rsidRPr="001D2454">
        <w:rPr>
          <w:rFonts w:ascii="Times New Roman" w:hAnsi="Times New Roman"/>
        </w:rPr>
        <w:t xml:space="preserve"> на основе </w:t>
      </w:r>
      <w:r w:rsidRPr="001D2454">
        <w:rPr>
          <w:rFonts w:ascii="Times New Roman" w:hAnsi="Times New Roman"/>
          <w:lang w:val="en-US"/>
        </w:rPr>
        <w:t>master</w:t>
      </w:r>
      <w:r w:rsidRPr="001D2454">
        <w:rPr>
          <w:rFonts w:ascii="Times New Roman" w:hAnsi="Times New Roman"/>
        </w:rPr>
        <w:t xml:space="preserve">. Обнаружены незафиксированные изменения -&gt; «изменить </w:t>
      </w:r>
      <w:r w:rsidRPr="001D2454">
        <w:rPr>
          <w:rFonts w:ascii="Times New Roman" w:hAnsi="Times New Roman"/>
          <w:lang w:val="en-US"/>
        </w:rPr>
        <w:t>main</w:t>
      </w:r>
      <w:r w:rsidRPr="001D2454">
        <w:rPr>
          <w:rFonts w:ascii="Times New Roman" w:hAnsi="Times New Roman"/>
        </w:rPr>
        <w:t>» -&gt; «Продолжить извлечение» -&gt; перешла в новую ветку. Пишу комментарий -</w:t>
      </w:r>
      <w:r w:rsidRPr="001D2454">
        <w:rPr>
          <w:rFonts w:ascii="Times New Roman" w:hAnsi="Times New Roman"/>
          <w:lang w:val="en-US"/>
        </w:rPr>
        <w:t xml:space="preserve">&gt; </w:t>
      </w:r>
      <w:r w:rsidRPr="001D2454">
        <w:rPr>
          <w:rFonts w:ascii="Times New Roman" w:hAnsi="Times New Roman"/>
        </w:rPr>
        <w:t>«Зафиксировать всё»</w:t>
      </w:r>
    </w:p>
    <w:p w14:paraId="57BA4D61" w14:textId="77777777" w:rsidR="00C562FB" w:rsidRPr="001D2454" w:rsidRDefault="00C562FB" w:rsidP="005B30CA">
      <w:pPr>
        <w:pStyle w:val="afff1"/>
        <w:numPr>
          <w:ilvl w:val="1"/>
          <w:numId w:val="10"/>
        </w:numPr>
        <w:spacing w:after="120" w:line="240" w:lineRule="auto"/>
        <w:rPr>
          <w:rFonts w:ascii="Times New Roman" w:hAnsi="Times New Roman"/>
        </w:rPr>
      </w:pPr>
      <w:r w:rsidRPr="001D2454">
        <w:rPr>
          <w:rFonts w:ascii="Times New Roman" w:hAnsi="Times New Roman"/>
        </w:rPr>
        <w:t xml:space="preserve"> В проекте </w:t>
      </w:r>
      <w:r w:rsidRPr="001D2454">
        <w:rPr>
          <w:rFonts w:ascii="Times New Roman" w:hAnsi="Times New Roman"/>
          <w:lang w:val="en-US"/>
        </w:rPr>
        <w:t>Tests</w:t>
      </w:r>
      <w:r w:rsidRPr="001D2454">
        <w:rPr>
          <w:rFonts w:ascii="Times New Roman" w:hAnsi="Times New Roman"/>
        </w:rPr>
        <w:t xml:space="preserve"> добавляю ссылку на </w:t>
      </w:r>
      <w:r w:rsidRPr="001D2454">
        <w:rPr>
          <w:rFonts w:ascii="Times New Roman" w:hAnsi="Times New Roman"/>
          <w:lang w:val="en-US"/>
        </w:rPr>
        <w:t>Coursework</w:t>
      </w:r>
      <w:r w:rsidRPr="001D2454">
        <w:rPr>
          <w:rFonts w:ascii="Times New Roman" w:hAnsi="Times New Roman"/>
        </w:rPr>
        <w:t>3</w:t>
      </w:r>
    </w:p>
    <w:p w14:paraId="0C9F1205" w14:textId="6085D37F" w:rsidR="00A6076A" w:rsidRPr="001D2454" w:rsidRDefault="00A6076A" w:rsidP="005B30CA">
      <w:pPr>
        <w:pStyle w:val="afff1"/>
        <w:numPr>
          <w:ilvl w:val="1"/>
          <w:numId w:val="10"/>
        </w:numPr>
        <w:spacing w:after="120" w:line="240" w:lineRule="auto"/>
        <w:rPr>
          <w:rFonts w:ascii="Times New Roman" w:hAnsi="Times New Roman"/>
        </w:rPr>
      </w:pPr>
      <w:r w:rsidRPr="001D2454">
        <w:rPr>
          <w:rFonts w:ascii="Times New Roman" w:hAnsi="Times New Roman"/>
        </w:rPr>
        <w:t>На сайте открываю репозиторий и открываю вкладку «</w:t>
      </w:r>
      <w:r w:rsidRPr="001D2454">
        <w:rPr>
          <w:rFonts w:ascii="Times New Roman" w:hAnsi="Times New Roman"/>
          <w:lang w:val="en-US"/>
        </w:rPr>
        <w:t>tags</w:t>
      </w:r>
      <w:r w:rsidRPr="001D2454">
        <w:rPr>
          <w:rFonts w:ascii="Times New Roman" w:hAnsi="Times New Roman"/>
        </w:rPr>
        <w:t>» -&gt; «</w:t>
      </w:r>
      <w:r w:rsidRPr="001D2454">
        <w:rPr>
          <w:rFonts w:ascii="Times New Roman" w:hAnsi="Times New Roman"/>
          <w:lang w:val="en-US"/>
        </w:rPr>
        <w:t>Releases</w:t>
      </w:r>
      <w:r w:rsidRPr="001D2454">
        <w:rPr>
          <w:rFonts w:ascii="Times New Roman" w:hAnsi="Times New Roman"/>
        </w:rPr>
        <w:t>»  -&gt; «</w:t>
      </w:r>
      <w:proofErr w:type="spellStart"/>
      <w:r w:rsidRPr="001D2454">
        <w:rPr>
          <w:rFonts w:ascii="Times New Roman" w:hAnsi="Times New Roman"/>
        </w:rPr>
        <w:t>Create</w:t>
      </w:r>
      <w:proofErr w:type="spellEnd"/>
      <w:r w:rsidRPr="001D2454">
        <w:rPr>
          <w:rFonts w:ascii="Times New Roman" w:hAnsi="Times New Roman"/>
        </w:rPr>
        <w:t xml:space="preserve"> a </w:t>
      </w:r>
      <w:proofErr w:type="spellStart"/>
      <w:r w:rsidRPr="001D2454">
        <w:rPr>
          <w:rFonts w:ascii="Times New Roman" w:hAnsi="Times New Roman"/>
        </w:rPr>
        <w:t>new</w:t>
      </w:r>
      <w:proofErr w:type="spellEnd"/>
      <w:r w:rsidRPr="001D2454">
        <w:rPr>
          <w:rFonts w:ascii="Times New Roman" w:hAnsi="Times New Roman"/>
        </w:rPr>
        <w:t xml:space="preserve"> </w:t>
      </w:r>
      <w:proofErr w:type="spellStart"/>
      <w:r w:rsidRPr="001D2454">
        <w:rPr>
          <w:rFonts w:ascii="Times New Roman" w:hAnsi="Times New Roman"/>
        </w:rPr>
        <w:t>release</w:t>
      </w:r>
      <w:proofErr w:type="spellEnd"/>
      <w:r w:rsidRPr="001D2454">
        <w:rPr>
          <w:rFonts w:ascii="Times New Roman" w:hAnsi="Times New Roman"/>
        </w:rPr>
        <w:t>».</w:t>
      </w:r>
    </w:p>
    <w:p w14:paraId="342C0ED0" w14:textId="05633CB2" w:rsidR="00A6076A" w:rsidRPr="001D2454" w:rsidRDefault="00A6076A" w:rsidP="00A6076A">
      <w:pPr>
        <w:pStyle w:val="40"/>
      </w:pPr>
      <w:r w:rsidRPr="001D2454">
        <w:t>Создаю новый тэг 1.0.0, выбираю его для релиза</w:t>
      </w:r>
    </w:p>
    <w:p w14:paraId="78325952" w14:textId="71253ADA" w:rsidR="00DC2DC1" w:rsidRPr="001D2454" w:rsidRDefault="00DC2DC1" w:rsidP="00DC2DC1">
      <w:pPr>
        <w:pStyle w:val="40"/>
      </w:pPr>
      <w:r w:rsidRPr="001D2454">
        <w:t>Название релиза – «</w:t>
      </w:r>
      <w:proofErr w:type="spellStart"/>
      <w:r w:rsidRPr="001D2454">
        <w:t>Version</w:t>
      </w:r>
      <w:proofErr w:type="spellEnd"/>
      <w:r w:rsidRPr="001D2454">
        <w:t xml:space="preserve"> 1.0.0»</w:t>
      </w:r>
    </w:p>
    <w:p w14:paraId="13BB5281" w14:textId="0DDF0D0E" w:rsidR="00DC2DC1" w:rsidRPr="001D2454" w:rsidRDefault="00DC2DC1" w:rsidP="00DC2DC1">
      <w:pPr>
        <w:pStyle w:val="40"/>
      </w:pPr>
      <w:r w:rsidRPr="001D2454">
        <w:t xml:space="preserve">Добавляю в релиз архив папки </w:t>
      </w:r>
      <w:r w:rsidRPr="001D2454">
        <w:rPr>
          <w:lang w:val="en-US"/>
        </w:rPr>
        <w:t>net</w:t>
      </w:r>
      <w:r w:rsidRPr="001D2454">
        <w:t>8.0</w:t>
      </w:r>
    </w:p>
    <w:p w14:paraId="65651868" w14:textId="77777777" w:rsidR="00DC2DC1" w:rsidRPr="001D2454" w:rsidRDefault="00DC2DC1" w:rsidP="008A1920">
      <w:pPr>
        <w:pStyle w:val="40"/>
        <w:numPr>
          <w:ilvl w:val="0"/>
          <w:numId w:val="0"/>
        </w:numPr>
        <w:ind w:left="567"/>
      </w:pPr>
    </w:p>
    <w:p w14:paraId="7B97746A" w14:textId="77777777" w:rsidR="005F580D" w:rsidRPr="001D2454" w:rsidRDefault="005F580D" w:rsidP="00802BDA">
      <w:pPr>
        <w:pStyle w:val="11410"/>
        <w:rPr>
          <w:color w:val="auto"/>
        </w:rPr>
      </w:pPr>
      <w:bookmarkStart w:id="24" w:name="_Toc230520603"/>
      <w:bookmarkStart w:id="25" w:name="_Toc230733747"/>
      <w:r w:rsidRPr="001D2454">
        <w:rPr>
          <w:color w:val="auto"/>
        </w:rPr>
        <w:t>Заключение</w:t>
      </w:r>
      <w:bookmarkEnd w:id="24"/>
      <w:bookmarkEnd w:id="25"/>
    </w:p>
    <w:p w14:paraId="7C5A0D27" w14:textId="77777777" w:rsidR="005F580D" w:rsidRPr="001D2454" w:rsidRDefault="005F580D" w:rsidP="005F580D">
      <w:pPr>
        <w:spacing w:line="276" w:lineRule="auto"/>
        <w:ind w:firstLine="709"/>
        <w:jc w:val="both"/>
        <w:rPr>
          <w:rFonts w:ascii="Times New Roman" w:hAnsi="Times New Roman"/>
        </w:rPr>
      </w:pPr>
      <w:r w:rsidRPr="001D2454">
        <w:rPr>
          <w:rFonts w:ascii="Times New Roman" w:hAnsi="Times New Roman"/>
        </w:rPr>
        <w:t xml:space="preserve">В ходе выполнения курсовой работы разработана консольная система заметок для администрирования IT-инфраструктуры VPN-сервиса. Система реализована на C# с использованием .NET и СУБД </w:t>
      </w:r>
      <w:proofErr w:type="spellStart"/>
      <w:r w:rsidRPr="001D2454">
        <w:rPr>
          <w:rFonts w:ascii="Times New Roman" w:hAnsi="Times New Roman"/>
        </w:rPr>
        <w:t>PostgreSQL</w:t>
      </w:r>
      <w:proofErr w:type="spellEnd"/>
      <w:r w:rsidRPr="001D2454">
        <w:rPr>
          <w:rFonts w:ascii="Times New Roman" w:hAnsi="Times New Roman"/>
        </w:rPr>
        <w:t>.</w:t>
      </w:r>
    </w:p>
    <w:p w14:paraId="25B77ABE" w14:textId="77777777" w:rsidR="005F580D" w:rsidRPr="001D2454" w:rsidRDefault="005F580D" w:rsidP="005F580D">
      <w:pPr>
        <w:spacing w:line="276" w:lineRule="auto"/>
        <w:ind w:firstLine="709"/>
        <w:jc w:val="both"/>
        <w:rPr>
          <w:rFonts w:ascii="Times New Roman" w:hAnsi="Times New Roman"/>
        </w:rPr>
      </w:pPr>
      <w:r w:rsidRPr="001D2454">
        <w:rPr>
          <w:rFonts w:ascii="Times New Roman" w:hAnsi="Times New Roman"/>
        </w:rPr>
        <w:t>Реализованы все требуемые функциональные модули:</w:t>
      </w:r>
    </w:p>
    <w:p w14:paraId="0AECA252" w14:textId="77777777" w:rsidR="005F580D" w:rsidRPr="001D2454" w:rsidRDefault="005F580D" w:rsidP="005F580D">
      <w:pPr>
        <w:numPr>
          <w:ilvl w:val="0"/>
          <w:numId w:val="13"/>
        </w:numPr>
        <w:spacing w:line="276" w:lineRule="auto"/>
        <w:ind w:firstLine="414"/>
        <w:jc w:val="both"/>
        <w:rPr>
          <w:rFonts w:ascii="Times New Roman" w:hAnsi="Times New Roman"/>
        </w:rPr>
      </w:pPr>
      <w:r w:rsidRPr="001D2454">
        <w:rPr>
          <w:rFonts w:ascii="Times New Roman" w:hAnsi="Times New Roman"/>
        </w:rPr>
        <w:t>Аутентификация и авторизация – регистрация, вход, хеширование паролей MD5, роли </w:t>
      </w:r>
      <w:proofErr w:type="spellStart"/>
      <w:r w:rsidRPr="001D2454">
        <w:rPr>
          <w:rFonts w:ascii="Times New Roman" w:hAnsi="Times New Roman"/>
        </w:rPr>
        <w:t>admin</w:t>
      </w:r>
      <w:proofErr w:type="spellEnd"/>
      <w:r w:rsidRPr="001D2454">
        <w:rPr>
          <w:rFonts w:ascii="Times New Roman" w:hAnsi="Times New Roman"/>
        </w:rPr>
        <w:t>, </w:t>
      </w:r>
      <w:proofErr w:type="spellStart"/>
      <w:r w:rsidRPr="001D2454">
        <w:rPr>
          <w:rFonts w:ascii="Times New Roman" w:hAnsi="Times New Roman"/>
        </w:rPr>
        <w:t>user</w:t>
      </w:r>
      <w:proofErr w:type="spellEnd"/>
      <w:r w:rsidRPr="001D2454">
        <w:rPr>
          <w:rFonts w:ascii="Times New Roman" w:hAnsi="Times New Roman"/>
        </w:rPr>
        <w:t>, </w:t>
      </w:r>
      <w:proofErr w:type="spellStart"/>
      <w:r w:rsidRPr="001D2454">
        <w:rPr>
          <w:rFonts w:ascii="Times New Roman" w:hAnsi="Times New Roman"/>
        </w:rPr>
        <w:t>readonly</w:t>
      </w:r>
      <w:proofErr w:type="spellEnd"/>
      <w:r w:rsidRPr="001D2454">
        <w:rPr>
          <w:rFonts w:ascii="Times New Roman" w:hAnsi="Times New Roman"/>
        </w:rPr>
        <w:t>.</w:t>
      </w:r>
    </w:p>
    <w:p w14:paraId="331BC85B" w14:textId="77777777" w:rsidR="005F580D" w:rsidRPr="001D2454" w:rsidRDefault="005F580D" w:rsidP="005F580D">
      <w:pPr>
        <w:numPr>
          <w:ilvl w:val="0"/>
          <w:numId w:val="13"/>
        </w:numPr>
        <w:spacing w:line="276" w:lineRule="auto"/>
        <w:ind w:firstLine="414"/>
        <w:jc w:val="both"/>
        <w:rPr>
          <w:rFonts w:ascii="Times New Roman" w:hAnsi="Times New Roman"/>
        </w:rPr>
      </w:pPr>
      <w:r w:rsidRPr="001D2454">
        <w:rPr>
          <w:rFonts w:ascii="Times New Roman" w:hAnsi="Times New Roman"/>
        </w:rPr>
        <w:t>Управление заметками – создание, просмотр, редактирование, мягкое удаление и восстановление.</w:t>
      </w:r>
    </w:p>
    <w:p w14:paraId="4BE2171C" w14:textId="77777777" w:rsidR="005F580D" w:rsidRPr="001D2454" w:rsidRDefault="005F580D" w:rsidP="005F580D">
      <w:pPr>
        <w:numPr>
          <w:ilvl w:val="0"/>
          <w:numId w:val="13"/>
        </w:numPr>
        <w:spacing w:line="276" w:lineRule="auto"/>
        <w:ind w:firstLine="414"/>
        <w:jc w:val="both"/>
        <w:rPr>
          <w:rFonts w:ascii="Times New Roman" w:hAnsi="Times New Roman"/>
        </w:rPr>
      </w:pPr>
      <w:r w:rsidRPr="001D2454">
        <w:rPr>
          <w:rFonts w:ascii="Times New Roman" w:hAnsi="Times New Roman"/>
        </w:rPr>
        <w:t>Мониторинг системы – сбор статистики CPU, RAM, HDD через </w:t>
      </w:r>
      <w:proofErr w:type="spellStart"/>
      <w:r w:rsidRPr="001D2454">
        <w:rPr>
          <w:rFonts w:ascii="Times New Roman" w:hAnsi="Times New Roman"/>
        </w:rPr>
        <w:t>PerformanceCounter</w:t>
      </w:r>
      <w:proofErr w:type="spellEnd"/>
      <w:r w:rsidRPr="001D2454">
        <w:rPr>
          <w:rFonts w:ascii="Times New Roman" w:hAnsi="Times New Roman"/>
        </w:rPr>
        <w:t> и WMI, сохранение в БД.</w:t>
      </w:r>
    </w:p>
    <w:p w14:paraId="3B9D7506" w14:textId="77777777" w:rsidR="005F580D" w:rsidRPr="001D2454" w:rsidRDefault="005F580D" w:rsidP="005F580D">
      <w:pPr>
        <w:numPr>
          <w:ilvl w:val="0"/>
          <w:numId w:val="13"/>
        </w:numPr>
        <w:spacing w:line="276" w:lineRule="auto"/>
        <w:ind w:firstLine="414"/>
        <w:jc w:val="both"/>
        <w:rPr>
          <w:rFonts w:ascii="Times New Roman" w:hAnsi="Times New Roman"/>
        </w:rPr>
      </w:pPr>
      <w:r w:rsidRPr="001D2454">
        <w:rPr>
          <w:rFonts w:ascii="Times New Roman" w:hAnsi="Times New Roman"/>
        </w:rPr>
        <w:t>Логи безопасности – регистрация всех значимых событий, просмотр только администратором.</w:t>
      </w:r>
    </w:p>
    <w:p w14:paraId="229F3794" w14:textId="77777777" w:rsidR="005F580D" w:rsidRPr="001D2454" w:rsidRDefault="005F580D" w:rsidP="005F580D">
      <w:pPr>
        <w:numPr>
          <w:ilvl w:val="0"/>
          <w:numId w:val="13"/>
        </w:numPr>
        <w:spacing w:line="276" w:lineRule="auto"/>
        <w:ind w:firstLine="414"/>
        <w:jc w:val="both"/>
        <w:rPr>
          <w:rFonts w:ascii="Times New Roman" w:hAnsi="Times New Roman"/>
        </w:rPr>
      </w:pPr>
      <w:r w:rsidRPr="001D2454">
        <w:rPr>
          <w:rFonts w:ascii="Times New Roman" w:hAnsi="Times New Roman"/>
        </w:rPr>
        <w:t xml:space="preserve">Обновления – автоматическая проверка через </w:t>
      </w:r>
      <w:proofErr w:type="spellStart"/>
      <w:r w:rsidRPr="001D2454">
        <w:rPr>
          <w:rFonts w:ascii="Times New Roman" w:hAnsi="Times New Roman"/>
        </w:rPr>
        <w:t>GitHub</w:t>
      </w:r>
      <w:proofErr w:type="spellEnd"/>
      <w:r w:rsidRPr="001D2454">
        <w:rPr>
          <w:rFonts w:ascii="Times New Roman" w:hAnsi="Times New Roman"/>
        </w:rPr>
        <w:t xml:space="preserve"> API, скачивание ZIP-архива из релиза, распаковка на рабочий стол, запуск новой версии.</w:t>
      </w:r>
    </w:p>
    <w:p w14:paraId="5123FEC8" w14:textId="77777777" w:rsidR="005F580D" w:rsidRPr="001D2454" w:rsidRDefault="005F580D" w:rsidP="005F580D">
      <w:pPr>
        <w:numPr>
          <w:ilvl w:val="0"/>
          <w:numId w:val="13"/>
        </w:numPr>
        <w:spacing w:line="276" w:lineRule="auto"/>
        <w:ind w:firstLine="414"/>
        <w:jc w:val="both"/>
        <w:rPr>
          <w:rFonts w:ascii="Times New Roman" w:hAnsi="Times New Roman"/>
        </w:rPr>
      </w:pPr>
      <w:r w:rsidRPr="001D2454">
        <w:rPr>
          <w:rFonts w:ascii="Times New Roman" w:hAnsi="Times New Roman"/>
        </w:rPr>
        <w:t>Хранимая процедура – </w:t>
      </w:r>
      <w:proofErr w:type="spellStart"/>
      <w:r w:rsidRPr="001D2454">
        <w:rPr>
          <w:rFonts w:ascii="Times New Roman" w:hAnsi="Times New Roman"/>
        </w:rPr>
        <w:t>app.login_user</w:t>
      </w:r>
      <w:proofErr w:type="spellEnd"/>
      <w:r w:rsidRPr="001D2454">
        <w:rPr>
          <w:rFonts w:ascii="Times New Roman" w:hAnsi="Times New Roman"/>
        </w:rPr>
        <w:t> (PL/</w:t>
      </w:r>
      <w:proofErr w:type="spellStart"/>
      <w:r w:rsidRPr="001D2454">
        <w:rPr>
          <w:rFonts w:ascii="Times New Roman" w:hAnsi="Times New Roman"/>
        </w:rPr>
        <w:t>pgSQL</w:t>
      </w:r>
      <w:proofErr w:type="spellEnd"/>
      <w:r w:rsidRPr="001D2454">
        <w:rPr>
          <w:rFonts w:ascii="Times New Roman" w:hAnsi="Times New Roman"/>
        </w:rPr>
        <w:t>), демонстрирующая разграничение доступа.</w:t>
      </w:r>
    </w:p>
    <w:p w14:paraId="6CF22C93" w14:textId="77777777" w:rsidR="005F580D" w:rsidRPr="001D2454" w:rsidRDefault="005F580D" w:rsidP="005F580D">
      <w:pPr>
        <w:spacing w:line="276" w:lineRule="auto"/>
        <w:ind w:firstLine="709"/>
        <w:jc w:val="both"/>
      </w:pPr>
      <w:r w:rsidRPr="001D2454">
        <w:rPr>
          <w:rFonts w:ascii="Times New Roman" w:hAnsi="Times New Roman"/>
        </w:rPr>
        <w:t>Проведено тестирование (чек-лист и юнит-тесты), все тесты успешны. Разработка велась в Git, репозиторий опубликован.</w:t>
      </w:r>
    </w:p>
    <w:p w14:paraId="21A4EF27" w14:textId="77777777" w:rsidR="005F580D" w:rsidRPr="001D2454" w:rsidRDefault="005F580D" w:rsidP="005F580D"/>
    <w:p w14:paraId="4F776670" w14:textId="77777777" w:rsidR="005F580D" w:rsidRPr="001D2454" w:rsidRDefault="005F580D" w:rsidP="005F580D"/>
    <w:p w14:paraId="32A1A42A" w14:textId="77777777" w:rsidR="005F580D" w:rsidRPr="001D2454" w:rsidRDefault="005F580D" w:rsidP="005F580D"/>
    <w:p w14:paraId="7E23B20D" w14:textId="77777777" w:rsidR="005F580D" w:rsidRPr="001D2454" w:rsidRDefault="005F580D" w:rsidP="005F580D"/>
    <w:p w14:paraId="3A7291E9" w14:textId="77777777" w:rsidR="005F580D" w:rsidRPr="001D2454" w:rsidRDefault="005F580D" w:rsidP="005F580D"/>
    <w:p w14:paraId="585474C7" w14:textId="77777777" w:rsidR="005F580D" w:rsidRPr="001D2454" w:rsidRDefault="005F580D" w:rsidP="005F580D"/>
    <w:p w14:paraId="3B10EE07" w14:textId="77777777" w:rsidR="005F580D" w:rsidRPr="001D2454" w:rsidRDefault="005F580D" w:rsidP="005F580D"/>
    <w:p w14:paraId="1388666D" w14:textId="77777777" w:rsidR="005F580D" w:rsidRPr="001D2454" w:rsidRDefault="005F580D" w:rsidP="005F580D"/>
    <w:p w14:paraId="72CE1BF1" w14:textId="77777777" w:rsidR="005F580D" w:rsidRPr="001D2454" w:rsidRDefault="005F580D" w:rsidP="005F580D"/>
    <w:p w14:paraId="6812DD2A" w14:textId="77777777" w:rsidR="005F580D" w:rsidRPr="001D2454" w:rsidRDefault="005F580D" w:rsidP="005F580D"/>
    <w:p w14:paraId="36BB94C3" w14:textId="77777777" w:rsidR="005F580D" w:rsidRPr="001D2454" w:rsidRDefault="005F580D" w:rsidP="005F580D"/>
    <w:p w14:paraId="5546C405" w14:textId="77777777" w:rsidR="005F580D" w:rsidRPr="001D2454" w:rsidRDefault="005F580D" w:rsidP="005F580D"/>
    <w:p w14:paraId="16DAE316" w14:textId="77777777" w:rsidR="005F580D" w:rsidRPr="001D2454" w:rsidRDefault="005F580D" w:rsidP="005F580D"/>
    <w:p w14:paraId="664692B7" w14:textId="77777777" w:rsidR="005F580D" w:rsidRPr="001D2454" w:rsidRDefault="005F580D" w:rsidP="00802BDA">
      <w:pPr>
        <w:pStyle w:val="11410"/>
        <w:rPr>
          <w:color w:val="auto"/>
        </w:rPr>
      </w:pPr>
      <w:bookmarkStart w:id="26" w:name="_Toc230520604"/>
      <w:bookmarkStart w:id="27" w:name="_Toc230733748"/>
      <w:r w:rsidRPr="001D2454">
        <w:rPr>
          <w:color w:val="auto"/>
        </w:rPr>
        <w:t>Перечень используемой литературы</w:t>
      </w:r>
      <w:bookmarkEnd w:id="26"/>
      <w:bookmarkEnd w:id="27"/>
    </w:p>
    <w:p w14:paraId="3C775A83" w14:textId="77777777" w:rsidR="005F580D" w:rsidRPr="001D2454" w:rsidRDefault="005F580D" w:rsidP="005F580D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/>
        </w:rPr>
      </w:pPr>
      <w:proofErr w:type="spellStart"/>
      <w:r w:rsidRPr="001D2454">
        <w:rPr>
          <w:rFonts w:ascii="Times New Roman" w:hAnsi="Times New Roman"/>
        </w:rPr>
        <w:t>Троелсен</w:t>
      </w:r>
      <w:proofErr w:type="spellEnd"/>
      <w:r w:rsidRPr="001D2454">
        <w:rPr>
          <w:rFonts w:ascii="Times New Roman" w:hAnsi="Times New Roman"/>
        </w:rPr>
        <w:t xml:space="preserve">, Э. C# 7.0. Справочник. Полное описание языка / Э. </w:t>
      </w:r>
      <w:proofErr w:type="spellStart"/>
      <w:r w:rsidRPr="001D2454">
        <w:rPr>
          <w:rFonts w:ascii="Times New Roman" w:hAnsi="Times New Roman"/>
        </w:rPr>
        <w:t>Троелсен</w:t>
      </w:r>
      <w:proofErr w:type="spellEnd"/>
      <w:r w:rsidRPr="001D2454">
        <w:rPr>
          <w:rFonts w:ascii="Times New Roman" w:hAnsi="Times New Roman"/>
        </w:rPr>
        <w:t xml:space="preserve">, </w:t>
      </w:r>
      <w:proofErr w:type="spellStart"/>
      <w:r w:rsidRPr="001D2454">
        <w:rPr>
          <w:rFonts w:ascii="Times New Roman" w:hAnsi="Times New Roman"/>
        </w:rPr>
        <w:t>Джепик</w:t>
      </w:r>
      <w:proofErr w:type="spellEnd"/>
      <w:r w:rsidRPr="001D2454">
        <w:rPr>
          <w:rFonts w:ascii="Times New Roman" w:hAnsi="Times New Roman"/>
        </w:rPr>
        <w:t xml:space="preserve"> Ф. – М.: Вильямс, 2018. – 1488 с.</w:t>
      </w:r>
    </w:p>
    <w:p w14:paraId="49D819DF" w14:textId="77777777" w:rsidR="005F580D" w:rsidRPr="001D2454" w:rsidRDefault="005F580D" w:rsidP="005F580D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/>
        </w:rPr>
      </w:pPr>
      <w:r w:rsidRPr="001D2454">
        <w:rPr>
          <w:rFonts w:ascii="Times New Roman" w:hAnsi="Times New Roman"/>
        </w:rPr>
        <w:t>Рихтер</w:t>
      </w:r>
      <w:r w:rsidRPr="001D2454">
        <w:rPr>
          <w:rFonts w:ascii="Times New Roman" w:hAnsi="Times New Roman"/>
          <w:lang w:val="en-US"/>
        </w:rPr>
        <w:t xml:space="preserve">, </w:t>
      </w:r>
      <w:r w:rsidRPr="001D2454">
        <w:rPr>
          <w:rFonts w:ascii="Times New Roman" w:hAnsi="Times New Roman"/>
        </w:rPr>
        <w:t>Д</w:t>
      </w:r>
      <w:r w:rsidRPr="001D2454">
        <w:rPr>
          <w:rFonts w:ascii="Times New Roman" w:hAnsi="Times New Roman"/>
          <w:lang w:val="en-US"/>
        </w:rPr>
        <w:t xml:space="preserve">. CLR via C#. </w:t>
      </w:r>
      <w:r w:rsidRPr="001D2454">
        <w:rPr>
          <w:rFonts w:ascii="Times New Roman" w:hAnsi="Times New Roman"/>
        </w:rPr>
        <w:t>Программирование на платформе Microsoft .NET Framework 4.5 на языке C# / Д. Рихтер. – 4-е изд. – СПб.: Питер, 2017.</w:t>
      </w:r>
    </w:p>
    <w:p w14:paraId="02656864" w14:textId="77777777" w:rsidR="005F580D" w:rsidRPr="001D2454" w:rsidRDefault="005F580D" w:rsidP="005F580D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/>
        </w:rPr>
      </w:pPr>
      <w:r w:rsidRPr="001D2454">
        <w:rPr>
          <w:rFonts w:ascii="Times New Roman" w:hAnsi="Times New Roman"/>
        </w:rPr>
        <w:t>Фримен, А. </w:t>
      </w:r>
      <w:proofErr w:type="spellStart"/>
      <w:r w:rsidRPr="001D2454">
        <w:rPr>
          <w:rFonts w:ascii="Times New Roman" w:hAnsi="Times New Roman"/>
        </w:rPr>
        <w:t>Entity</w:t>
      </w:r>
      <w:proofErr w:type="spellEnd"/>
      <w:r w:rsidRPr="001D2454">
        <w:rPr>
          <w:rFonts w:ascii="Times New Roman" w:hAnsi="Times New Roman"/>
        </w:rPr>
        <w:t xml:space="preserve"> Framework Core в действии / А. Фримен. – М.: ДМК Пресс, 2020. – 512 с.</w:t>
      </w:r>
    </w:p>
    <w:p w14:paraId="21376E70" w14:textId="77777777" w:rsidR="00C562FB" w:rsidRPr="001D2454" w:rsidRDefault="00C562FB" w:rsidP="0053471D">
      <w:pPr>
        <w:pStyle w:val="a1"/>
      </w:pPr>
    </w:p>
    <w:p w14:paraId="70E77C5C" w14:textId="77777777" w:rsidR="00C562FB" w:rsidRPr="001D2454" w:rsidRDefault="00C562FB" w:rsidP="00C562FB">
      <w:pPr>
        <w:pStyle w:val="a1"/>
      </w:pPr>
    </w:p>
    <w:sectPr w:rsidR="00C562FB" w:rsidRPr="001D2454" w:rsidSect="009A6EBD">
      <w:footerReference w:type="default" r:id="rId16"/>
      <w:type w:val="continuous"/>
      <w:pgSz w:w="11906" w:h="16838"/>
      <w:pgMar w:top="1134" w:right="850" w:bottom="1134" w:left="1701" w:header="0" w:footer="708" w:gutter="0"/>
      <w:cols w:space="3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FDB0D" w14:textId="77777777" w:rsidR="005234B3" w:rsidRDefault="005234B3">
      <w:pPr>
        <w:spacing w:line="240" w:lineRule="auto"/>
      </w:pPr>
      <w:r>
        <w:separator/>
      </w:r>
    </w:p>
  </w:endnote>
  <w:endnote w:type="continuationSeparator" w:id="0">
    <w:p w14:paraId="05A3C4D3" w14:textId="77777777" w:rsidR="005234B3" w:rsidRDefault="005234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0C09B" w14:textId="77777777" w:rsidR="00423463" w:rsidRDefault="00423463">
    <w:pPr>
      <w:spacing w:line="240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9312F" w14:textId="77777777" w:rsidR="00423463" w:rsidRDefault="00423463">
    <w:pPr>
      <w:spacing w:line="240" w:lineRule="auto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B0B8B" w14:textId="77777777" w:rsidR="00423463" w:rsidRDefault="00423463">
    <w:pPr>
      <w:framePr w:wrap="auto" w:vAnchor="text" w:hAnchor="page" w:x="10776" w:y="1"/>
      <w:rPr>
        <w:rFonts w:ascii="Times New Roman" w:hAnsi="Times New Roman"/>
      </w:rPr>
    </w:pP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 w:rsidR="000B4771">
      <w:rPr>
        <w:rFonts w:ascii="Times New Roman" w:hAnsi="Times New Roman"/>
        <w:noProof/>
      </w:rPr>
      <w:t>28</w:t>
    </w:r>
    <w:r>
      <w:rPr>
        <w:rFonts w:ascii="Times New Roman" w:hAnsi="Times New Roman"/>
      </w:rPr>
      <w:fldChar w:fldCharType="end"/>
    </w:r>
  </w:p>
  <w:p w14:paraId="1486DBA5" w14:textId="77777777" w:rsidR="00423463" w:rsidRDefault="00423463">
    <w:pPr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95962" w14:textId="77777777" w:rsidR="005234B3" w:rsidRDefault="005234B3">
      <w:pPr>
        <w:spacing w:line="240" w:lineRule="auto"/>
      </w:pPr>
      <w:r>
        <w:separator/>
      </w:r>
    </w:p>
  </w:footnote>
  <w:footnote w:type="continuationSeparator" w:id="0">
    <w:p w14:paraId="15DE2898" w14:textId="77777777" w:rsidR="005234B3" w:rsidRDefault="005234B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E1565" w14:textId="77777777" w:rsidR="00423463" w:rsidRDefault="00423463">
    <w:pPr>
      <w:spacing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B040A" w14:textId="77777777" w:rsidR="00423463" w:rsidRDefault="00423463">
    <w:pPr>
      <w:spacing w:line="240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15853" w14:textId="77777777" w:rsidR="00423463" w:rsidRDefault="00423463">
    <w:pPr>
      <w:spacing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0BA88E80"/>
    <w:lvl w:ilvl="0">
      <w:start w:val="1"/>
      <w:numFmt w:val="decimal"/>
      <w:pStyle w:val="4"/>
      <w:suff w:val="space"/>
      <w:lvlText w:val="%1)"/>
      <w:lvlJc w:val="left"/>
      <w:pPr>
        <w:ind w:left="0" w:firstLine="425"/>
      </w:pPr>
      <w:rPr>
        <w:rFonts w:ascii="Arial" w:hAnsi="Aria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</w:abstractNum>
  <w:abstractNum w:abstractNumId="1" w15:restartNumberingAfterBreak="0">
    <w:nsid w:val="FFFFFF81"/>
    <w:multiLevelType w:val="singleLevel"/>
    <w:tmpl w:val="2E90C6D6"/>
    <w:lvl w:ilvl="0">
      <w:start w:val="1"/>
      <w:numFmt w:val="bullet"/>
      <w:pStyle w:val="40"/>
      <w:suff w:val="space"/>
      <w:lvlText w:val=""/>
      <w:lvlJc w:val="left"/>
      <w:pPr>
        <w:ind w:left="2" w:firstLine="423"/>
      </w:pPr>
      <w:rPr>
        <w:rFonts w:ascii="Symbol" w:hAnsi="Symbol" w:hint="default"/>
      </w:rPr>
    </w:lvl>
  </w:abstractNum>
  <w:abstractNum w:abstractNumId="2" w15:restartNumberingAfterBreak="0">
    <w:nsid w:val="0B5B6029"/>
    <w:multiLevelType w:val="multilevel"/>
    <w:tmpl w:val="C14624A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9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8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6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4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96" w:hanging="1800"/>
      </w:pPr>
      <w:rPr>
        <w:rFonts w:hint="default"/>
      </w:rPr>
    </w:lvl>
  </w:abstractNum>
  <w:abstractNum w:abstractNumId="3" w15:restartNumberingAfterBreak="0">
    <w:nsid w:val="0B8D5A6C"/>
    <w:multiLevelType w:val="hybridMultilevel"/>
    <w:tmpl w:val="D306038E"/>
    <w:lvl w:ilvl="0" w:tplc="8168F99C">
      <w:start w:val="1"/>
      <w:numFmt w:val="russianUpper"/>
      <w:pStyle w:val="a"/>
      <w:suff w:val="space"/>
      <w:lvlText w:val="Приложение %1."/>
      <w:lvlJc w:val="center"/>
      <w:pPr>
        <w:ind w:left="0" w:firstLine="822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5F099E"/>
    <w:multiLevelType w:val="hybridMultilevel"/>
    <w:tmpl w:val="241EF3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36655B"/>
    <w:multiLevelType w:val="hybridMultilevel"/>
    <w:tmpl w:val="6960F7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A04E7F"/>
    <w:multiLevelType w:val="multilevel"/>
    <w:tmpl w:val="68F84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6AA386"/>
    <w:multiLevelType w:val="singleLevel"/>
    <w:tmpl w:val="48C29D1E"/>
    <w:lvl w:ilvl="0">
      <w:start w:val="1"/>
      <w:numFmt w:val="decimal"/>
      <w:pStyle w:val="3"/>
      <w:suff w:val="space"/>
      <w:lvlText w:val="%1)"/>
      <w:lvlJc w:val="left"/>
      <w:pPr>
        <w:ind w:left="0" w:firstLine="0"/>
      </w:pPr>
      <w:rPr>
        <w:rFonts w:hint="default"/>
        <w:dstrike w:val="0"/>
      </w:rPr>
    </w:lvl>
  </w:abstractNum>
  <w:abstractNum w:abstractNumId="8" w15:restartNumberingAfterBreak="0">
    <w:nsid w:val="646AA387"/>
    <w:multiLevelType w:val="singleLevel"/>
    <w:tmpl w:val="646AA387"/>
    <w:name w:val="Нумерованный список 2"/>
    <w:lvl w:ilvl="0">
      <w:start w:val="1"/>
      <w:numFmt w:val="bullet"/>
      <w:lvlText w:val=""/>
      <w:lvlJc w:val="left"/>
      <w:rPr>
        <w:rFonts w:ascii="Symbol" w:hAnsi="Symbol"/>
        <w:dstrike w:val="0"/>
      </w:rPr>
    </w:lvl>
  </w:abstractNum>
  <w:abstractNum w:abstractNumId="9" w15:restartNumberingAfterBreak="0">
    <w:nsid w:val="646AA388"/>
    <w:multiLevelType w:val="singleLevel"/>
    <w:tmpl w:val="589CB000"/>
    <w:lvl w:ilvl="0">
      <w:start w:val="1"/>
      <w:numFmt w:val="bullet"/>
      <w:pStyle w:val="30"/>
      <w:lvlText w:val=""/>
      <w:lvlJc w:val="left"/>
      <w:rPr>
        <w:rFonts w:ascii="Symbol" w:hAnsi="Symbol"/>
        <w:dstrike w:val="0"/>
      </w:rPr>
    </w:lvl>
  </w:abstractNum>
  <w:abstractNum w:abstractNumId="10" w15:restartNumberingAfterBreak="0">
    <w:nsid w:val="646AA389"/>
    <w:multiLevelType w:val="multilevel"/>
    <w:tmpl w:val="646AA389"/>
    <w:name w:val="Нумерованный список 4"/>
    <w:lvl w:ilvl="0">
      <w:start w:val="1"/>
      <w:numFmt w:val="decimal"/>
      <w:suff w:val="space"/>
      <w:lvlText w:val="Приложение %1."/>
      <w:lvlJc w:val="right"/>
      <w:rPr>
        <w:dstrike w:val="0"/>
      </w:rPr>
    </w:lvl>
    <w:lvl w:ilvl="1">
      <w:start w:val="1"/>
      <w:numFmt w:val="bullet"/>
      <w:lvlText w:val=""/>
      <w:lvlJc w:val="left"/>
      <w:rPr>
        <w:rFonts w:ascii="Wingdings" w:hAnsi="Wingdings"/>
        <w:dstrike w:val="0"/>
      </w:rPr>
    </w:lvl>
    <w:lvl w:ilvl="2">
      <w:start w:val="1"/>
      <w:numFmt w:val="bullet"/>
      <w:lvlText w:val=""/>
      <w:lvlJc w:val="left"/>
      <w:rPr>
        <w:rFonts w:ascii="Wingdings" w:hAnsi="Wingdings"/>
        <w:dstrike w:val="0"/>
      </w:rPr>
    </w:lvl>
    <w:lvl w:ilvl="3">
      <w:start w:val="1"/>
      <w:numFmt w:val="bullet"/>
      <w:lvlText w:val=""/>
      <w:lvlJc w:val="left"/>
      <w:rPr>
        <w:rFonts w:ascii="Symbol" w:hAnsi="Symbol"/>
        <w:dstrike w:val="0"/>
      </w:rPr>
    </w:lvl>
    <w:lvl w:ilvl="4">
      <w:start w:val="1"/>
      <w:numFmt w:val="bullet"/>
      <w:lvlText w:val=""/>
      <w:lvlJc w:val="left"/>
      <w:rPr>
        <w:rFonts w:ascii="Symbol" w:hAnsi="Symbol"/>
        <w:dstrike w:val="0"/>
      </w:rPr>
    </w:lvl>
    <w:lvl w:ilvl="5">
      <w:start w:val="1"/>
      <w:numFmt w:val="bullet"/>
      <w:lvlText w:val=""/>
      <w:lvlJc w:val="left"/>
      <w:rPr>
        <w:rFonts w:ascii="Wingdings" w:hAnsi="Wingdings"/>
        <w:dstrike w:val="0"/>
      </w:rPr>
    </w:lvl>
    <w:lvl w:ilvl="6">
      <w:start w:val="1"/>
      <w:numFmt w:val="bullet"/>
      <w:lvlText w:val=""/>
      <w:lvlJc w:val="left"/>
      <w:rPr>
        <w:rFonts w:ascii="Wingdings" w:hAnsi="Wingdings"/>
        <w:dstrike w:val="0"/>
      </w:rPr>
    </w:lvl>
    <w:lvl w:ilvl="7">
      <w:start w:val="1"/>
      <w:numFmt w:val="bullet"/>
      <w:lvlText w:val=""/>
      <w:lvlJc w:val="left"/>
      <w:rPr>
        <w:rFonts w:ascii="Symbol" w:hAnsi="Symbol"/>
        <w:dstrike w:val="0"/>
      </w:rPr>
    </w:lvl>
    <w:lvl w:ilvl="8">
      <w:start w:val="1"/>
      <w:numFmt w:val="bullet"/>
      <w:lvlText w:val=""/>
      <w:lvlJc w:val="left"/>
      <w:rPr>
        <w:rFonts w:ascii="Symbol" w:hAnsi="Symbol"/>
        <w:dstrike w:val="0"/>
      </w:rPr>
    </w:lvl>
  </w:abstractNum>
  <w:abstractNum w:abstractNumId="11" w15:restartNumberingAfterBreak="0">
    <w:nsid w:val="646AA38A"/>
    <w:multiLevelType w:val="multilevel"/>
    <w:tmpl w:val="646AA38A"/>
    <w:name w:val="Нумерованный список 5"/>
    <w:lvl w:ilvl="0">
      <w:start w:val="1"/>
      <w:numFmt w:val="bullet"/>
      <w:lvlText w:val=""/>
      <w:lvlJc w:val="left"/>
      <w:rPr>
        <w:rFonts w:ascii="Symbol" w:hAnsi="Symbol"/>
        <w:dstrike w:val="0"/>
      </w:rPr>
    </w:lvl>
    <w:lvl w:ilvl="1">
      <w:start w:val="1"/>
      <w:numFmt w:val="bullet"/>
      <w:lvlText w:val="o"/>
      <w:lvlJc w:val="left"/>
      <w:rPr>
        <w:rFonts w:ascii="Courier New" w:hAnsi="Courier New"/>
        <w:dstrike w:val="0"/>
      </w:rPr>
    </w:lvl>
    <w:lvl w:ilvl="2">
      <w:start w:val="1"/>
      <w:numFmt w:val="bullet"/>
      <w:lvlText w:val=""/>
      <w:lvlJc w:val="left"/>
      <w:rPr>
        <w:rFonts w:ascii="Wingdings" w:hAnsi="Wingdings"/>
        <w:dstrike w:val="0"/>
      </w:rPr>
    </w:lvl>
    <w:lvl w:ilvl="3">
      <w:start w:val="1"/>
      <w:numFmt w:val="bullet"/>
      <w:lvlText w:val=""/>
      <w:lvlJc w:val="left"/>
      <w:rPr>
        <w:rFonts w:ascii="Symbol" w:hAnsi="Symbol"/>
        <w:dstrike w:val="0"/>
      </w:rPr>
    </w:lvl>
    <w:lvl w:ilvl="4">
      <w:start w:val="1"/>
      <w:numFmt w:val="bullet"/>
      <w:lvlText w:val="o"/>
      <w:lvlJc w:val="left"/>
      <w:rPr>
        <w:rFonts w:ascii="Courier New" w:hAnsi="Courier New"/>
        <w:dstrike w:val="0"/>
      </w:rPr>
    </w:lvl>
    <w:lvl w:ilvl="5">
      <w:start w:val="1"/>
      <w:numFmt w:val="bullet"/>
      <w:lvlText w:val=""/>
      <w:lvlJc w:val="left"/>
      <w:rPr>
        <w:rFonts w:ascii="Wingdings" w:hAnsi="Wingdings"/>
        <w:dstrike w:val="0"/>
      </w:rPr>
    </w:lvl>
    <w:lvl w:ilvl="6">
      <w:start w:val="1"/>
      <w:numFmt w:val="bullet"/>
      <w:lvlText w:val=""/>
      <w:lvlJc w:val="left"/>
      <w:rPr>
        <w:rFonts w:ascii="Symbol" w:hAnsi="Symbol"/>
        <w:dstrike w:val="0"/>
      </w:rPr>
    </w:lvl>
    <w:lvl w:ilvl="7">
      <w:start w:val="1"/>
      <w:numFmt w:val="bullet"/>
      <w:lvlText w:val="o"/>
      <w:lvlJc w:val="left"/>
      <w:rPr>
        <w:rFonts w:ascii="Courier New" w:hAnsi="Courier New"/>
        <w:dstrike w:val="0"/>
      </w:rPr>
    </w:lvl>
    <w:lvl w:ilvl="8">
      <w:start w:val="1"/>
      <w:numFmt w:val="bullet"/>
      <w:lvlText w:val=""/>
      <w:lvlJc w:val="left"/>
      <w:rPr>
        <w:rFonts w:ascii="Wingdings" w:hAnsi="Wingdings"/>
        <w:dstrike w:val="0"/>
      </w:rPr>
    </w:lvl>
  </w:abstractNum>
  <w:abstractNum w:abstractNumId="12" w15:restartNumberingAfterBreak="0">
    <w:nsid w:val="646AA38B"/>
    <w:multiLevelType w:val="multilevel"/>
    <w:tmpl w:val="FCBE9A76"/>
    <w:lvl w:ilvl="0">
      <w:start w:val="1"/>
      <w:numFmt w:val="decimal"/>
      <w:pStyle w:val="31"/>
      <w:suff w:val="space"/>
      <w:lvlText w:val="%1."/>
      <w:lvlJc w:val="left"/>
      <w:pPr>
        <w:ind w:left="0" w:firstLine="425"/>
      </w:pPr>
      <w:rPr>
        <w:rFonts w:hint="default"/>
        <w:dstrike w:val="0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  <w:dstrike w:val="0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  <w:dstrike w:val="0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  <w:dstrike w:val="0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hint="default"/>
        <w:dstrike w:val="0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  <w:dstrike w:val="0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  <w:dstrike w:val="0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  <w:dstrike w:val="0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  <w:dstrike w:val="0"/>
      </w:rPr>
    </w:lvl>
  </w:abstractNum>
  <w:abstractNum w:abstractNumId="13" w15:restartNumberingAfterBreak="0">
    <w:nsid w:val="646AA38C"/>
    <w:multiLevelType w:val="multilevel"/>
    <w:tmpl w:val="1D5C9C22"/>
    <w:lvl w:ilvl="0">
      <w:start w:val="1"/>
      <w:numFmt w:val="decimal"/>
      <w:pStyle w:val="1"/>
      <w:suff w:val="space"/>
      <w:lvlText w:val="%1."/>
      <w:lvlJc w:val="left"/>
      <w:rPr>
        <w:dstrike w:val="0"/>
      </w:rPr>
    </w:lvl>
    <w:lvl w:ilvl="1">
      <w:start w:val="1"/>
      <w:numFmt w:val="decimal"/>
      <w:pStyle w:val="2"/>
      <w:suff w:val="space"/>
      <w:lvlText w:val="%1.%2."/>
      <w:lvlJc w:val="left"/>
      <w:rPr>
        <w:rFonts w:ascii="Times New Roman" w:hAnsi="Times New Roman" w:cs="Times New Roman" w:hint="default"/>
        <w:dstrike w:val="0"/>
      </w:rPr>
    </w:lvl>
    <w:lvl w:ilvl="2">
      <w:start w:val="1"/>
      <w:numFmt w:val="decimal"/>
      <w:pStyle w:val="32"/>
      <w:suff w:val="space"/>
      <w:lvlText w:val="%1.%2.%3."/>
      <w:lvlJc w:val="left"/>
      <w:rPr>
        <w:dstrike w:val="0"/>
      </w:rPr>
    </w:lvl>
    <w:lvl w:ilvl="3">
      <w:start w:val="1"/>
      <w:numFmt w:val="decimal"/>
      <w:pStyle w:val="41"/>
      <w:suff w:val="space"/>
      <w:lvlText w:val="%1.%2.%3.%4."/>
      <w:lvlJc w:val="left"/>
      <w:rPr>
        <w:dstrike w:val="0"/>
      </w:rPr>
    </w:lvl>
    <w:lvl w:ilvl="4">
      <w:start w:val="1"/>
      <w:numFmt w:val="decimal"/>
      <w:pStyle w:val="5"/>
      <w:suff w:val="space"/>
      <w:lvlText w:val="%1.%2.%3.%4.%5."/>
      <w:lvlJc w:val="left"/>
      <w:rPr>
        <w:dstrike w:val="0"/>
      </w:rPr>
    </w:lvl>
    <w:lvl w:ilvl="5">
      <w:start w:val="1"/>
      <w:numFmt w:val="decimal"/>
      <w:pStyle w:val="6"/>
      <w:lvlText w:val="%1.%2.%3.%4.%5.%6"/>
      <w:lvlJc w:val="left"/>
      <w:rPr>
        <w:dstrike w:val="0"/>
      </w:rPr>
    </w:lvl>
    <w:lvl w:ilvl="6">
      <w:start w:val="1"/>
      <w:numFmt w:val="decimal"/>
      <w:pStyle w:val="7"/>
      <w:lvlText w:val="%1.%2.%3.%4.%5.%6.%7"/>
      <w:lvlJc w:val="left"/>
      <w:rPr>
        <w:dstrike w:val="0"/>
      </w:rPr>
    </w:lvl>
    <w:lvl w:ilvl="7">
      <w:start w:val="1"/>
      <w:numFmt w:val="decimal"/>
      <w:pStyle w:val="8"/>
      <w:lvlText w:val="%1.%2.%3.%4.%5.%6.%7.%8"/>
      <w:lvlJc w:val="left"/>
      <w:rPr>
        <w:dstrike w:val="0"/>
      </w:rPr>
    </w:lvl>
    <w:lvl w:ilvl="8">
      <w:start w:val="1"/>
      <w:numFmt w:val="decimal"/>
      <w:pStyle w:val="9"/>
      <w:lvlText w:val="%1.%2.%3.%4.%5.%6.%7.%8.%9"/>
      <w:lvlJc w:val="left"/>
      <w:rPr>
        <w:dstrike w:val="0"/>
      </w:rPr>
    </w:lvl>
  </w:abstractNum>
  <w:abstractNum w:abstractNumId="14" w15:restartNumberingAfterBreak="0">
    <w:nsid w:val="750C28F2"/>
    <w:multiLevelType w:val="multilevel"/>
    <w:tmpl w:val="C14624A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9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8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6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4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96" w:hanging="1800"/>
      </w:pPr>
      <w:rPr>
        <w:rFonts w:hint="default"/>
      </w:rPr>
    </w:lvl>
  </w:abstractNum>
  <w:abstractNum w:abstractNumId="15" w15:restartNumberingAfterBreak="0">
    <w:nsid w:val="7DFB54AC"/>
    <w:multiLevelType w:val="multilevel"/>
    <w:tmpl w:val="237CB9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303072766">
    <w:abstractNumId w:val="13"/>
  </w:num>
  <w:num w:numId="2" w16cid:durableId="498467133">
    <w:abstractNumId w:val="9"/>
  </w:num>
  <w:num w:numId="3" w16cid:durableId="1582635998">
    <w:abstractNumId w:val="1"/>
  </w:num>
  <w:num w:numId="4" w16cid:durableId="1461723500">
    <w:abstractNumId w:val="7"/>
  </w:num>
  <w:num w:numId="5" w16cid:durableId="1805349126">
    <w:abstractNumId w:val="0"/>
  </w:num>
  <w:num w:numId="6" w16cid:durableId="1574579105">
    <w:abstractNumId w:val="12"/>
  </w:num>
  <w:num w:numId="7" w16cid:durableId="149061351">
    <w:abstractNumId w:val="3"/>
  </w:num>
  <w:num w:numId="8" w16cid:durableId="742020863">
    <w:abstractNumId w:val="4"/>
  </w:num>
  <w:num w:numId="9" w16cid:durableId="475487368">
    <w:abstractNumId w:val="5"/>
  </w:num>
  <w:num w:numId="10" w16cid:durableId="1787040931">
    <w:abstractNumId w:val="2"/>
  </w:num>
  <w:num w:numId="11" w16cid:durableId="1912616225">
    <w:abstractNumId w:val="14"/>
  </w:num>
  <w:num w:numId="12" w16cid:durableId="97875899">
    <w:abstractNumId w:val="15"/>
  </w:num>
  <w:num w:numId="13" w16cid:durableId="1055466385">
    <w:abstractNumId w:val="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gutterAtTop/>
  <w:hideSpellingErrors/>
  <w:hideGrammaticalErrors/>
  <w:proofState w:spelling="clean" w:grammar="clean"/>
  <w:attachedTemplate r:id="rId1"/>
  <w:stylePaneFormatFilter w:val="0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0" w:top3HeadingStyles="0" w:visibleStyles="0" w:alternateStyleNames="0"/>
  <w:stylePaneSortMethod w:val="0000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8BA"/>
    <w:rsid w:val="00000D84"/>
    <w:rsid w:val="00004E29"/>
    <w:rsid w:val="00007017"/>
    <w:rsid w:val="00007190"/>
    <w:rsid w:val="0001768A"/>
    <w:rsid w:val="00020906"/>
    <w:rsid w:val="0003310D"/>
    <w:rsid w:val="00034EC6"/>
    <w:rsid w:val="0004084B"/>
    <w:rsid w:val="00047D11"/>
    <w:rsid w:val="00047E51"/>
    <w:rsid w:val="0005080C"/>
    <w:rsid w:val="00051459"/>
    <w:rsid w:val="00055EC8"/>
    <w:rsid w:val="000610E6"/>
    <w:rsid w:val="00061244"/>
    <w:rsid w:val="00061548"/>
    <w:rsid w:val="0006364E"/>
    <w:rsid w:val="00077730"/>
    <w:rsid w:val="00087537"/>
    <w:rsid w:val="00093CD5"/>
    <w:rsid w:val="000A1FC0"/>
    <w:rsid w:val="000A559A"/>
    <w:rsid w:val="000A62E1"/>
    <w:rsid w:val="000A682F"/>
    <w:rsid w:val="000B4771"/>
    <w:rsid w:val="000B5019"/>
    <w:rsid w:val="000B583E"/>
    <w:rsid w:val="000B72C1"/>
    <w:rsid w:val="000C259D"/>
    <w:rsid w:val="000D1A1F"/>
    <w:rsid w:val="000D38D2"/>
    <w:rsid w:val="000D6451"/>
    <w:rsid w:val="000D79C8"/>
    <w:rsid w:val="000F3EA2"/>
    <w:rsid w:val="000F4D52"/>
    <w:rsid w:val="001161A4"/>
    <w:rsid w:val="001169BF"/>
    <w:rsid w:val="00116F35"/>
    <w:rsid w:val="001177DB"/>
    <w:rsid w:val="00122A72"/>
    <w:rsid w:val="001319F7"/>
    <w:rsid w:val="00133E4E"/>
    <w:rsid w:val="0013501C"/>
    <w:rsid w:val="00135D14"/>
    <w:rsid w:val="001428BA"/>
    <w:rsid w:val="00143126"/>
    <w:rsid w:val="00144BB9"/>
    <w:rsid w:val="00152130"/>
    <w:rsid w:val="00154B48"/>
    <w:rsid w:val="00154F78"/>
    <w:rsid w:val="00164FBF"/>
    <w:rsid w:val="00182605"/>
    <w:rsid w:val="00186934"/>
    <w:rsid w:val="00190892"/>
    <w:rsid w:val="001A58F9"/>
    <w:rsid w:val="001B02B7"/>
    <w:rsid w:val="001B141F"/>
    <w:rsid w:val="001C08FE"/>
    <w:rsid w:val="001C2425"/>
    <w:rsid w:val="001D1E44"/>
    <w:rsid w:val="001D2454"/>
    <w:rsid w:val="001D3546"/>
    <w:rsid w:val="001D5E27"/>
    <w:rsid w:val="001E0D2A"/>
    <w:rsid w:val="001F3AF1"/>
    <w:rsid w:val="001F4316"/>
    <w:rsid w:val="00211FD1"/>
    <w:rsid w:val="00220961"/>
    <w:rsid w:val="00220B6E"/>
    <w:rsid w:val="002225ED"/>
    <w:rsid w:val="00230D40"/>
    <w:rsid w:val="00235187"/>
    <w:rsid w:val="00236B11"/>
    <w:rsid w:val="00236D06"/>
    <w:rsid w:val="00250685"/>
    <w:rsid w:val="00253488"/>
    <w:rsid w:val="0025754D"/>
    <w:rsid w:val="002622E0"/>
    <w:rsid w:val="00263432"/>
    <w:rsid w:val="00272E12"/>
    <w:rsid w:val="00272EAD"/>
    <w:rsid w:val="00272FFB"/>
    <w:rsid w:val="00277943"/>
    <w:rsid w:val="002802DE"/>
    <w:rsid w:val="00282BBD"/>
    <w:rsid w:val="00286353"/>
    <w:rsid w:val="00286901"/>
    <w:rsid w:val="0028742D"/>
    <w:rsid w:val="002875FB"/>
    <w:rsid w:val="00290445"/>
    <w:rsid w:val="00290C89"/>
    <w:rsid w:val="002918E4"/>
    <w:rsid w:val="00291BDE"/>
    <w:rsid w:val="00293A9E"/>
    <w:rsid w:val="00294881"/>
    <w:rsid w:val="00297BEA"/>
    <w:rsid w:val="002A0728"/>
    <w:rsid w:val="002A17A5"/>
    <w:rsid w:val="002A7C45"/>
    <w:rsid w:val="002B1AEB"/>
    <w:rsid w:val="002B66E3"/>
    <w:rsid w:val="002B6CEE"/>
    <w:rsid w:val="002B7E9E"/>
    <w:rsid w:val="002C0EC6"/>
    <w:rsid w:val="002C1C72"/>
    <w:rsid w:val="002D1F9D"/>
    <w:rsid w:val="002D4442"/>
    <w:rsid w:val="002F0421"/>
    <w:rsid w:val="002F34ED"/>
    <w:rsid w:val="002F45AE"/>
    <w:rsid w:val="00302788"/>
    <w:rsid w:val="00307238"/>
    <w:rsid w:val="00307F54"/>
    <w:rsid w:val="003101AE"/>
    <w:rsid w:val="00311E14"/>
    <w:rsid w:val="00316272"/>
    <w:rsid w:val="00333971"/>
    <w:rsid w:val="00344D07"/>
    <w:rsid w:val="00347FC9"/>
    <w:rsid w:val="00352B00"/>
    <w:rsid w:val="00355088"/>
    <w:rsid w:val="00364810"/>
    <w:rsid w:val="0037040F"/>
    <w:rsid w:val="00385F2F"/>
    <w:rsid w:val="0038725D"/>
    <w:rsid w:val="003949E8"/>
    <w:rsid w:val="003969AC"/>
    <w:rsid w:val="00396A82"/>
    <w:rsid w:val="003A22C2"/>
    <w:rsid w:val="003A350A"/>
    <w:rsid w:val="003A3B26"/>
    <w:rsid w:val="003B4DE1"/>
    <w:rsid w:val="003C40FE"/>
    <w:rsid w:val="003D030E"/>
    <w:rsid w:val="003D1C66"/>
    <w:rsid w:val="003D3926"/>
    <w:rsid w:val="003D3E3C"/>
    <w:rsid w:val="003D7F0E"/>
    <w:rsid w:val="003F23D6"/>
    <w:rsid w:val="003F6D8E"/>
    <w:rsid w:val="003F6E44"/>
    <w:rsid w:val="004035D8"/>
    <w:rsid w:val="00405320"/>
    <w:rsid w:val="0040556D"/>
    <w:rsid w:val="004071EB"/>
    <w:rsid w:val="00407EC0"/>
    <w:rsid w:val="00413486"/>
    <w:rsid w:val="00421CEF"/>
    <w:rsid w:val="00423463"/>
    <w:rsid w:val="00426487"/>
    <w:rsid w:val="00430BB4"/>
    <w:rsid w:val="004345E8"/>
    <w:rsid w:val="00437203"/>
    <w:rsid w:val="004532D2"/>
    <w:rsid w:val="00453D1D"/>
    <w:rsid w:val="00456A9D"/>
    <w:rsid w:val="004608CD"/>
    <w:rsid w:val="00460FB3"/>
    <w:rsid w:val="0046421B"/>
    <w:rsid w:val="0046492C"/>
    <w:rsid w:val="0046756F"/>
    <w:rsid w:val="00467636"/>
    <w:rsid w:val="004725CE"/>
    <w:rsid w:val="00485A58"/>
    <w:rsid w:val="00495753"/>
    <w:rsid w:val="004B1E7C"/>
    <w:rsid w:val="004B3EF3"/>
    <w:rsid w:val="004B6C3B"/>
    <w:rsid w:val="004C0DA0"/>
    <w:rsid w:val="004C353D"/>
    <w:rsid w:val="004C48A8"/>
    <w:rsid w:val="004C5C07"/>
    <w:rsid w:val="004D3B3E"/>
    <w:rsid w:val="004D5B63"/>
    <w:rsid w:val="004E0067"/>
    <w:rsid w:val="004E04F4"/>
    <w:rsid w:val="004E3AF0"/>
    <w:rsid w:val="004E4686"/>
    <w:rsid w:val="004E56C8"/>
    <w:rsid w:val="004E7405"/>
    <w:rsid w:val="004F071E"/>
    <w:rsid w:val="00502B11"/>
    <w:rsid w:val="00503313"/>
    <w:rsid w:val="005103F0"/>
    <w:rsid w:val="00510ADB"/>
    <w:rsid w:val="005234B3"/>
    <w:rsid w:val="0053216D"/>
    <w:rsid w:val="005339E3"/>
    <w:rsid w:val="0053471D"/>
    <w:rsid w:val="00534B43"/>
    <w:rsid w:val="005364F4"/>
    <w:rsid w:val="00541C7E"/>
    <w:rsid w:val="00541ED6"/>
    <w:rsid w:val="00551961"/>
    <w:rsid w:val="005520E5"/>
    <w:rsid w:val="005601C9"/>
    <w:rsid w:val="005648D0"/>
    <w:rsid w:val="005706EF"/>
    <w:rsid w:val="00570AA4"/>
    <w:rsid w:val="00576F83"/>
    <w:rsid w:val="005774EA"/>
    <w:rsid w:val="005806FF"/>
    <w:rsid w:val="005807B4"/>
    <w:rsid w:val="005872C6"/>
    <w:rsid w:val="005A1308"/>
    <w:rsid w:val="005A2D9B"/>
    <w:rsid w:val="005A6348"/>
    <w:rsid w:val="005B30CA"/>
    <w:rsid w:val="005B4F77"/>
    <w:rsid w:val="005C193E"/>
    <w:rsid w:val="005C6C05"/>
    <w:rsid w:val="005D14BD"/>
    <w:rsid w:val="005D4F79"/>
    <w:rsid w:val="005D5641"/>
    <w:rsid w:val="005E01F1"/>
    <w:rsid w:val="005E087C"/>
    <w:rsid w:val="005E3CB6"/>
    <w:rsid w:val="005E6FCB"/>
    <w:rsid w:val="005E7056"/>
    <w:rsid w:val="005E7CC0"/>
    <w:rsid w:val="005F580D"/>
    <w:rsid w:val="00606335"/>
    <w:rsid w:val="00612DFF"/>
    <w:rsid w:val="00613CB2"/>
    <w:rsid w:val="00622556"/>
    <w:rsid w:val="00640D96"/>
    <w:rsid w:val="00642606"/>
    <w:rsid w:val="00642875"/>
    <w:rsid w:val="00650C5D"/>
    <w:rsid w:val="00651368"/>
    <w:rsid w:val="0065329A"/>
    <w:rsid w:val="00653BB7"/>
    <w:rsid w:val="006547B4"/>
    <w:rsid w:val="0066087E"/>
    <w:rsid w:val="00663A29"/>
    <w:rsid w:val="00664F00"/>
    <w:rsid w:val="006652EA"/>
    <w:rsid w:val="006660D0"/>
    <w:rsid w:val="00670FD5"/>
    <w:rsid w:val="00671310"/>
    <w:rsid w:val="006719AF"/>
    <w:rsid w:val="006722BE"/>
    <w:rsid w:val="0067331F"/>
    <w:rsid w:val="00681815"/>
    <w:rsid w:val="00687923"/>
    <w:rsid w:val="006966AE"/>
    <w:rsid w:val="00696931"/>
    <w:rsid w:val="006A0394"/>
    <w:rsid w:val="006A495F"/>
    <w:rsid w:val="006B0266"/>
    <w:rsid w:val="006B0425"/>
    <w:rsid w:val="006B0C64"/>
    <w:rsid w:val="006B25B7"/>
    <w:rsid w:val="006C7961"/>
    <w:rsid w:val="006D29B4"/>
    <w:rsid w:val="006E05E4"/>
    <w:rsid w:val="006E1EE9"/>
    <w:rsid w:val="006E55CF"/>
    <w:rsid w:val="006E61F5"/>
    <w:rsid w:val="006E6DE6"/>
    <w:rsid w:val="006F3698"/>
    <w:rsid w:val="006F4049"/>
    <w:rsid w:val="00703312"/>
    <w:rsid w:val="00711B4F"/>
    <w:rsid w:val="00711C3C"/>
    <w:rsid w:val="00717A73"/>
    <w:rsid w:val="007274A1"/>
    <w:rsid w:val="00736D19"/>
    <w:rsid w:val="00742CE5"/>
    <w:rsid w:val="00743138"/>
    <w:rsid w:val="00743F5D"/>
    <w:rsid w:val="00746866"/>
    <w:rsid w:val="00760CDD"/>
    <w:rsid w:val="0077358F"/>
    <w:rsid w:val="007750E6"/>
    <w:rsid w:val="007757BE"/>
    <w:rsid w:val="00783CB4"/>
    <w:rsid w:val="00785767"/>
    <w:rsid w:val="00791137"/>
    <w:rsid w:val="00797A1B"/>
    <w:rsid w:val="007A1498"/>
    <w:rsid w:val="007A3076"/>
    <w:rsid w:val="007A4FFC"/>
    <w:rsid w:val="007A5E3D"/>
    <w:rsid w:val="007B184F"/>
    <w:rsid w:val="007B24CD"/>
    <w:rsid w:val="007B33DB"/>
    <w:rsid w:val="007B38F0"/>
    <w:rsid w:val="007B76A0"/>
    <w:rsid w:val="007D2153"/>
    <w:rsid w:val="007F3862"/>
    <w:rsid w:val="007F4A4D"/>
    <w:rsid w:val="00802BDA"/>
    <w:rsid w:val="008057E5"/>
    <w:rsid w:val="00807BD1"/>
    <w:rsid w:val="008109CB"/>
    <w:rsid w:val="008121CB"/>
    <w:rsid w:val="00813919"/>
    <w:rsid w:val="00822FEE"/>
    <w:rsid w:val="00826C3B"/>
    <w:rsid w:val="00832454"/>
    <w:rsid w:val="00834583"/>
    <w:rsid w:val="008353BB"/>
    <w:rsid w:val="00846E72"/>
    <w:rsid w:val="00850C7A"/>
    <w:rsid w:val="00852917"/>
    <w:rsid w:val="00856113"/>
    <w:rsid w:val="00863E14"/>
    <w:rsid w:val="008641A5"/>
    <w:rsid w:val="00867281"/>
    <w:rsid w:val="00870D67"/>
    <w:rsid w:val="00871020"/>
    <w:rsid w:val="00886843"/>
    <w:rsid w:val="0088692E"/>
    <w:rsid w:val="00894C0C"/>
    <w:rsid w:val="0089527B"/>
    <w:rsid w:val="008A1920"/>
    <w:rsid w:val="008A2014"/>
    <w:rsid w:val="008A4A4C"/>
    <w:rsid w:val="008A7953"/>
    <w:rsid w:val="008B17D3"/>
    <w:rsid w:val="008B21B7"/>
    <w:rsid w:val="008B2A98"/>
    <w:rsid w:val="008C147C"/>
    <w:rsid w:val="008C7571"/>
    <w:rsid w:val="008D2AEF"/>
    <w:rsid w:val="008D30EC"/>
    <w:rsid w:val="008D3EF1"/>
    <w:rsid w:val="008D3F0F"/>
    <w:rsid w:val="008D5FE2"/>
    <w:rsid w:val="008E02BB"/>
    <w:rsid w:val="008F1201"/>
    <w:rsid w:val="00900689"/>
    <w:rsid w:val="00900D6D"/>
    <w:rsid w:val="00903F21"/>
    <w:rsid w:val="009104E7"/>
    <w:rsid w:val="00912CD4"/>
    <w:rsid w:val="00914B37"/>
    <w:rsid w:val="00916BF0"/>
    <w:rsid w:val="009174A0"/>
    <w:rsid w:val="00920598"/>
    <w:rsid w:val="00922A42"/>
    <w:rsid w:val="00926E7E"/>
    <w:rsid w:val="0092744E"/>
    <w:rsid w:val="0092778F"/>
    <w:rsid w:val="009331E6"/>
    <w:rsid w:val="0093538D"/>
    <w:rsid w:val="00946399"/>
    <w:rsid w:val="009507C8"/>
    <w:rsid w:val="00952898"/>
    <w:rsid w:val="00953B34"/>
    <w:rsid w:val="00962A60"/>
    <w:rsid w:val="009643F7"/>
    <w:rsid w:val="0097079E"/>
    <w:rsid w:val="00974AA3"/>
    <w:rsid w:val="00982E04"/>
    <w:rsid w:val="00982FCF"/>
    <w:rsid w:val="00987AF1"/>
    <w:rsid w:val="00990859"/>
    <w:rsid w:val="00995EFC"/>
    <w:rsid w:val="00997DAF"/>
    <w:rsid w:val="009A4E82"/>
    <w:rsid w:val="009A56A2"/>
    <w:rsid w:val="009A6EBD"/>
    <w:rsid w:val="009B0020"/>
    <w:rsid w:val="009B6450"/>
    <w:rsid w:val="009B678D"/>
    <w:rsid w:val="009C0F3A"/>
    <w:rsid w:val="009C4591"/>
    <w:rsid w:val="009C4681"/>
    <w:rsid w:val="009D7362"/>
    <w:rsid w:val="009D7A43"/>
    <w:rsid w:val="009F1151"/>
    <w:rsid w:val="009F17F6"/>
    <w:rsid w:val="009F4492"/>
    <w:rsid w:val="009F5332"/>
    <w:rsid w:val="00A006A4"/>
    <w:rsid w:val="00A02869"/>
    <w:rsid w:val="00A03ACB"/>
    <w:rsid w:val="00A06A8C"/>
    <w:rsid w:val="00A13238"/>
    <w:rsid w:val="00A143EA"/>
    <w:rsid w:val="00A179BE"/>
    <w:rsid w:val="00A21DE4"/>
    <w:rsid w:val="00A23AC3"/>
    <w:rsid w:val="00A256A9"/>
    <w:rsid w:val="00A311A5"/>
    <w:rsid w:val="00A312C2"/>
    <w:rsid w:val="00A376B4"/>
    <w:rsid w:val="00A43C92"/>
    <w:rsid w:val="00A45086"/>
    <w:rsid w:val="00A52634"/>
    <w:rsid w:val="00A53F44"/>
    <w:rsid w:val="00A6076A"/>
    <w:rsid w:val="00A60F84"/>
    <w:rsid w:val="00A61055"/>
    <w:rsid w:val="00A612C9"/>
    <w:rsid w:val="00A66FD8"/>
    <w:rsid w:val="00A67402"/>
    <w:rsid w:val="00A71621"/>
    <w:rsid w:val="00A72E7A"/>
    <w:rsid w:val="00A962B9"/>
    <w:rsid w:val="00AB30AC"/>
    <w:rsid w:val="00AE0BD9"/>
    <w:rsid w:val="00AE32E3"/>
    <w:rsid w:val="00AE580B"/>
    <w:rsid w:val="00AF63F5"/>
    <w:rsid w:val="00B00812"/>
    <w:rsid w:val="00B10DA4"/>
    <w:rsid w:val="00B117A0"/>
    <w:rsid w:val="00B21F50"/>
    <w:rsid w:val="00B26E4E"/>
    <w:rsid w:val="00B316B9"/>
    <w:rsid w:val="00B337EE"/>
    <w:rsid w:val="00B37798"/>
    <w:rsid w:val="00B406AF"/>
    <w:rsid w:val="00B40D59"/>
    <w:rsid w:val="00B523BC"/>
    <w:rsid w:val="00B52B5A"/>
    <w:rsid w:val="00B530E6"/>
    <w:rsid w:val="00B531EA"/>
    <w:rsid w:val="00B551BB"/>
    <w:rsid w:val="00B563D3"/>
    <w:rsid w:val="00B60227"/>
    <w:rsid w:val="00B6431E"/>
    <w:rsid w:val="00B728BA"/>
    <w:rsid w:val="00B73FCE"/>
    <w:rsid w:val="00B776BC"/>
    <w:rsid w:val="00B82A6E"/>
    <w:rsid w:val="00B855D0"/>
    <w:rsid w:val="00B928CA"/>
    <w:rsid w:val="00B93C4C"/>
    <w:rsid w:val="00B95152"/>
    <w:rsid w:val="00BA3B60"/>
    <w:rsid w:val="00BA3EFE"/>
    <w:rsid w:val="00BB1904"/>
    <w:rsid w:val="00BB2A47"/>
    <w:rsid w:val="00BB7211"/>
    <w:rsid w:val="00BC7446"/>
    <w:rsid w:val="00BD0988"/>
    <w:rsid w:val="00BD15D6"/>
    <w:rsid w:val="00BD3BD9"/>
    <w:rsid w:val="00BD7679"/>
    <w:rsid w:val="00BE22F7"/>
    <w:rsid w:val="00BE2C69"/>
    <w:rsid w:val="00BE765B"/>
    <w:rsid w:val="00BF36CA"/>
    <w:rsid w:val="00BF7603"/>
    <w:rsid w:val="00C00DF0"/>
    <w:rsid w:val="00C027F2"/>
    <w:rsid w:val="00C069A9"/>
    <w:rsid w:val="00C1083B"/>
    <w:rsid w:val="00C10AFB"/>
    <w:rsid w:val="00C135A2"/>
    <w:rsid w:val="00C15F95"/>
    <w:rsid w:val="00C25AF7"/>
    <w:rsid w:val="00C25B55"/>
    <w:rsid w:val="00C32E74"/>
    <w:rsid w:val="00C34C7A"/>
    <w:rsid w:val="00C35E47"/>
    <w:rsid w:val="00C41CE6"/>
    <w:rsid w:val="00C44822"/>
    <w:rsid w:val="00C562FB"/>
    <w:rsid w:val="00C56E0C"/>
    <w:rsid w:val="00C57EA7"/>
    <w:rsid w:val="00C63105"/>
    <w:rsid w:val="00C65C31"/>
    <w:rsid w:val="00C700F7"/>
    <w:rsid w:val="00C718AF"/>
    <w:rsid w:val="00C8317D"/>
    <w:rsid w:val="00C8550B"/>
    <w:rsid w:val="00C875B6"/>
    <w:rsid w:val="00C915A3"/>
    <w:rsid w:val="00C933E4"/>
    <w:rsid w:val="00CA718F"/>
    <w:rsid w:val="00CB17BF"/>
    <w:rsid w:val="00CB24F0"/>
    <w:rsid w:val="00CB30FD"/>
    <w:rsid w:val="00CB58D0"/>
    <w:rsid w:val="00CB670A"/>
    <w:rsid w:val="00CC5666"/>
    <w:rsid w:val="00CC7894"/>
    <w:rsid w:val="00CD1B16"/>
    <w:rsid w:val="00CD482A"/>
    <w:rsid w:val="00CE7651"/>
    <w:rsid w:val="00CF1ECC"/>
    <w:rsid w:val="00CF4597"/>
    <w:rsid w:val="00CF5BDF"/>
    <w:rsid w:val="00D000DF"/>
    <w:rsid w:val="00D00C09"/>
    <w:rsid w:val="00D15695"/>
    <w:rsid w:val="00D300D4"/>
    <w:rsid w:val="00D329A7"/>
    <w:rsid w:val="00D4326A"/>
    <w:rsid w:val="00D506BF"/>
    <w:rsid w:val="00D53132"/>
    <w:rsid w:val="00D66267"/>
    <w:rsid w:val="00D67130"/>
    <w:rsid w:val="00D6760B"/>
    <w:rsid w:val="00D67D1F"/>
    <w:rsid w:val="00D733FB"/>
    <w:rsid w:val="00D8130C"/>
    <w:rsid w:val="00D82CB4"/>
    <w:rsid w:val="00D86FA5"/>
    <w:rsid w:val="00D90873"/>
    <w:rsid w:val="00D9154B"/>
    <w:rsid w:val="00D91598"/>
    <w:rsid w:val="00D92D52"/>
    <w:rsid w:val="00DA2FB7"/>
    <w:rsid w:val="00DA71E8"/>
    <w:rsid w:val="00DB1566"/>
    <w:rsid w:val="00DB6A74"/>
    <w:rsid w:val="00DC075E"/>
    <w:rsid w:val="00DC08DB"/>
    <w:rsid w:val="00DC2DC1"/>
    <w:rsid w:val="00DD0B15"/>
    <w:rsid w:val="00DD1E80"/>
    <w:rsid w:val="00DD257E"/>
    <w:rsid w:val="00DE4305"/>
    <w:rsid w:val="00DE4889"/>
    <w:rsid w:val="00DE687E"/>
    <w:rsid w:val="00DF6E6F"/>
    <w:rsid w:val="00E0067C"/>
    <w:rsid w:val="00E04D92"/>
    <w:rsid w:val="00E11EA0"/>
    <w:rsid w:val="00E142AA"/>
    <w:rsid w:val="00E14E78"/>
    <w:rsid w:val="00E16C68"/>
    <w:rsid w:val="00E2209D"/>
    <w:rsid w:val="00E232CE"/>
    <w:rsid w:val="00E238C0"/>
    <w:rsid w:val="00E25B0E"/>
    <w:rsid w:val="00E317F4"/>
    <w:rsid w:val="00E31869"/>
    <w:rsid w:val="00E318E1"/>
    <w:rsid w:val="00E32D53"/>
    <w:rsid w:val="00E353DB"/>
    <w:rsid w:val="00E36426"/>
    <w:rsid w:val="00E3707D"/>
    <w:rsid w:val="00E425F1"/>
    <w:rsid w:val="00E5152B"/>
    <w:rsid w:val="00E53A45"/>
    <w:rsid w:val="00E542EB"/>
    <w:rsid w:val="00E57921"/>
    <w:rsid w:val="00E6319D"/>
    <w:rsid w:val="00E648DC"/>
    <w:rsid w:val="00E67108"/>
    <w:rsid w:val="00E8083D"/>
    <w:rsid w:val="00E91E73"/>
    <w:rsid w:val="00E934FD"/>
    <w:rsid w:val="00E95388"/>
    <w:rsid w:val="00E953BA"/>
    <w:rsid w:val="00EA3A05"/>
    <w:rsid w:val="00EA3BD8"/>
    <w:rsid w:val="00EA69F4"/>
    <w:rsid w:val="00EB182B"/>
    <w:rsid w:val="00EB1ACC"/>
    <w:rsid w:val="00EC3E49"/>
    <w:rsid w:val="00EC3F39"/>
    <w:rsid w:val="00EC6689"/>
    <w:rsid w:val="00EE3028"/>
    <w:rsid w:val="00EE41BA"/>
    <w:rsid w:val="00EE6D75"/>
    <w:rsid w:val="00F00FF3"/>
    <w:rsid w:val="00F072D3"/>
    <w:rsid w:val="00F13708"/>
    <w:rsid w:val="00F216AB"/>
    <w:rsid w:val="00F220DB"/>
    <w:rsid w:val="00F240A4"/>
    <w:rsid w:val="00F251DA"/>
    <w:rsid w:val="00F253CC"/>
    <w:rsid w:val="00F3555E"/>
    <w:rsid w:val="00F4071B"/>
    <w:rsid w:val="00F440B4"/>
    <w:rsid w:val="00F462D7"/>
    <w:rsid w:val="00F51674"/>
    <w:rsid w:val="00F51D5E"/>
    <w:rsid w:val="00F60DE9"/>
    <w:rsid w:val="00F643C5"/>
    <w:rsid w:val="00F71D37"/>
    <w:rsid w:val="00F72044"/>
    <w:rsid w:val="00F775CD"/>
    <w:rsid w:val="00F778C7"/>
    <w:rsid w:val="00F900F1"/>
    <w:rsid w:val="00F9781F"/>
    <w:rsid w:val="00FA4E1F"/>
    <w:rsid w:val="00FB458D"/>
    <w:rsid w:val="00FB689B"/>
    <w:rsid w:val="00FD1610"/>
    <w:rsid w:val="00FD361B"/>
    <w:rsid w:val="00FD5F21"/>
    <w:rsid w:val="00FE4614"/>
    <w:rsid w:val="00FE74DA"/>
    <w:rsid w:val="00FF4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2F7D2D62"/>
  <w15:docId w15:val="{7A47FE28-3673-4D45-AE90-4713AD772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uiPriority="9" w:qFormat="1"/>
    <w:lsdException w:name="heading 4" w:qFormat="1"/>
    <w:lsdException w:name="heading 5" w:locked="1" w:qFormat="1"/>
    <w:lsdException w:name="heading 6" w:lock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locked="1" w:semiHidden="1" w:uiPriority="99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 w:qFormat="1"/>
    <w:lsdException w:name="toc 2" w:locked="1" w:semiHidden="1" w:uiPriority="39" w:unhideWhenUsed="1" w:qFormat="1"/>
    <w:lsdException w:name="toc 3" w:locked="1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iPriority="99" w:unhideWhenUsed="1"/>
    <w:lsdException w:name="index heading" w:locked="1" w:semiHidden="1" w:uiPriority="99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locked="1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locked="1"/>
    <w:lsdException w:name="List 2" w:semiHidden="1" w:unhideWhenUsed="1"/>
    <w:lsdException w:name="List 3" w:semiHidden="1" w:unhideWhenUsed="1"/>
    <w:lsdException w:name="List 4" w:locked="1"/>
    <w:lsdException w:name="List 5" w:locked="1"/>
    <w:lsdException w:name="List Bullet 2" w:semiHidden="1" w:unhideWhenUsed="1"/>
    <w:lsdException w:name="List Bullet 3" w:semiHidden="1" w:unhideWhenUsed="1"/>
    <w:lsdException w:name="List Bullet 4" w:semiHidden="1" w:unhideWhenUsed="1" w:qFormat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 w:qFormat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semiHidden="1" w:qFormat="1"/>
    <w:lsdException w:name="Salutation" w:locked="1" w:semiHidden="1"/>
    <w:lsdException w:name="Date" w:locked="1"/>
    <w:lsdException w:name="Body Text First Indent" w:locked="1"/>
    <w:lsdException w:name="Body Text First Indent 2" w:semiHidden="1" w:unhideWhenUsed="1"/>
    <w:lsdException w:name="Note Heading" w:locked="1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locked="1"/>
    <w:lsdException w:name="Document Map" w:locked="1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locked="1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semiHidden="1" w:unhideWhenUsed="1"/>
    <w:lsdException w:name="Table Grid" w:uiPriority="39"/>
    <w:lsdException w:name="Table Theme" w:semiHidden="1" w:unhideWhenUsed="1"/>
    <w:lsdException w:name="Placeholder Text" w:locked="1" w:semiHidden="1"/>
    <w:lsdException w:name="No Spacing" w:lock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locked="1" w:uiPriority="34" w:qFormat="1"/>
    <w:lsdException w:name="Quote" w:locked="1" w:semiHidden="1" w:qFormat="1"/>
    <w:lsdException w:name="Intense Quote" w:lock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locked="1" w:qFormat="1"/>
    <w:lsdException w:name="Intense Emphasis" w:locked="1" w:qFormat="1"/>
    <w:lsdException w:name="Subtle Reference" w:locked="1" w:qFormat="1"/>
    <w:lsdException w:name="Intense Reference" w:locked="1" w:qFormat="1"/>
    <w:lsdException w:name="Book Title" w:locked="1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locked="1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3D3E3C"/>
    <w:pPr>
      <w:spacing w:line="360" w:lineRule="auto"/>
    </w:pPr>
    <w:rPr>
      <w:sz w:val="28"/>
      <w:szCs w:val="28"/>
    </w:rPr>
  </w:style>
  <w:style w:type="paragraph" w:styleId="1">
    <w:name w:val="heading 1"/>
    <w:basedOn w:val="a0"/>
    <w:next w:val="a1"/>
    <w:qFormat/>
    <w:rsid w:val="00C562FB"/>
    <w:pPr>
      <w:keepNext/>
      <w:keepLines/>
      <w:numPr>
        <w:numId w:val="1"/>
      </w:numPr>
      <w:suppressAutoHyphens/>
      <w:spacing w:after="120" w:line="240" w:lineRule="auto"/>
      <w:ind w:firstLine="425"/>
      <w:outlineLvl w:val="0"/>
    </w:pPr>
    <w:rPr>
      <w:rFonts w:ascii="Times New Roman" w:hAnsi="Times New Roman"/>
      <w:sz w:val="24"/>
      <w:szCs w:val="32"/>
    </w:rPr>
  </w:style>
  <w:style w:type="paragraph" w:styleId="2">
    <w:name w:val="heading 2"/>
    <w:basedOn w:val="a0"/>
    <w:next w:val="a1"/>
    <w:link w:val="20"/>
    <w:uiPriority w:val="9"/>
    <w:qFormat/>
    <w:rsid w:val="005A2D9B"/>
    <w:pPr>
      <w:keepNext/>
      <w:numPr>
        <w:ilvl w:val="1"/>
        <w:numId w:val="1"/>
      </w:numPr>
      <w:suppressAutoHyphens/>
      <w:spacing w:before="480" w:after="480"/>
      <w:ind w:firstLine="425"/>
      <w:outlineLvl w:val="1"/>
    </w:pPr>
    <w:rPr>
      <w:sz w:val="24"/>
    </w:rPr>
  </w:style>
  <w:style w:type="paragraph" w:styleId="32">
    <w:name w:val="heading 3"/>
    <w:basedOn w:val="a0"/>
    <w:next w:val="a1"/>
    <w:uiPriority w:val="9"/>
    <w:qFormat/>
    <w:rsid w:val="00802BDA"/>
    <w:pPr>
      <w:keepNext/>
      <w:numPr>
        <w:ilvl w:val="2"/>
        <w:numId w:val="1"/>
      </w:numPr>
      <w:suppressAutoHyphens/>
      <w:spacing w:after="120" w:line="240" w:lineRule="auto"/>
      <w:ind w:firstLine="425"/>
      <w:outlineLvl w:val="2"/>
    </w:pPr>
    <w:rPr>
      <w:rFonts w:ascii="Times New Roman" w:hAnsi="Times New Roman"/>
      <w:szCs w:val="26"/>
    </w:rPr>
  </w:style>
  <w:style w:type="paragraph" w:styleId="41">
    <w:name w:val="heading 4"/>
    <w:basedOn w:val="a0"/>
    <w:next w:val="a0"/>
    <w:qFormat/>
    <w:rsid w:val="00C65C31"/>
    <w:pPr>
      <w:keepNext/>
      <w:numPr>
        <w:ilvl w:val="3"/>
        <w:numId w:val="1"/>
      </w:numPr>
      <w:suppressAutoHyphens/>
      <w:spacing w:before="480" w:after="480"/>
      <w:ind w:firstLine="425"/>
      <w:outlineLvl w:val="3"/>
    </w:pPr>
  </w:style>
  <w:style w:type="paragraph" w:styleId="5">
    <w:name w:val="heading 5"/>
    <w:basedOn w:val="a0"/>
    <w:next w:val="a0"/>
    <w:semiHidden/>
    <w:qFormat/>
    <w:locked/>
    <w:rsid w:val="002B7E9E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semiHidden/>
    <w:qFormat/>
    <w:locked/>
    <w:rsid w:val="002B7E9E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0"/>
    <w:next w:val="a0"/>
    <w:semiHidden/>
    <w:qFormat/>
    <w:locked/>
    <w:rsid w:val="002B7E9E"/>
    <w:pPr>
      <w:numPr>
        <w:ilvl w:val="6"/>
        <w:numId w:val="1"/>
      </w:numPr>
      <w:spacing w:before="240" w:after="60"/>
      <w:outlineLvl w:val="6"/>
    </w:pPr>
    <w:rPr>
      <w:sz w:val="24"/>
    </w:rPr>
  </w:style>
  <w:style w:type="paragraph" w:styleId="8">
    <w:name w:val="heading 8"/>
    <w:basedOn w:val="a0"/>
    <w:next w:val="a0"/>
    <w:semiHidden/>
    <w:qFormat/>
    <w:locked/>
    <w:rsid w:val="002B7E9E"/>
    <w:pPr>
      <w:numPr>
        <w:ilvl w:val="7"/>
        <w:numId w:val="1"/>
      </w:numPr>
      <w:spacing w:before="240" w:after="60"/>
      <w:outlineLvl w:val="7"/>
    </w:pPr>
    <w:rPr>
      <w:i/>
      <w:iCs/>
      <w:sz w:val="24"/>
    </w:rPr>
  </w:style>
  <w:style w:type="paragraph" w:styleId="9">
    <w:name w:val="heading 9"/>
    <w:basedOn w:val="a0"/>
    <w:next w:val="a0"/>
    <w:semiHidden/>
    <w:qFormat/>
    <w:locked/>
    <w:rsid w:val="002B7E9E"/>
    <w:pPr>
      <w:numPr>
        <w:ilvl w:val="8"/>
        <w:numId w:val="1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1">
    <w:name w:val="Body Text"/>
    <w:basedOn w:val="a0"/>
    <w:link w:val="a5"/>
    <w:qFormat/>
    <w:rsid w:val="00802BDA"/>
    <w:pPr>
      <w:spacing w:line="276" w:lineRule="auto"/>
      <w:ind w:firstLine="425"/>
      <w:jc w:val="both"/>
    </w:pPr>
    <w:rPr>
      <w:rFonts w:ascii="Times New Roman" w:hAnsi="Times New Roman"/>
    </w:rPr>
  </w:style>
  <w:style w:type="character" w:customStyle="1" w:styleId="a5">
    <w:name w:val="Основной текст Знак"/>
    <w:link w:val="a1"/>
    <w:rsid w:val="00802BDA"/>
    <w:rPr>
      <w:rFonts w:ascii="Times New Roman" w:hAnsi="Times New Roman"/>
      <w:sz w:val="28"/>
      <w:szCs w:val="28"/>
    </w:rPr>
  </w:style>
  <w:style w:type="paragraph" w:styleId="a6">
    <w:name w:val="Document Map"/>
    <w:basedOn w:val="a0"/>
    <w:link w:val="a7"/>
    <w:semiHidden/>
    <w:locked/>
    <w:rsid w:val="002B7E9E"/>
    <w:rPr>
      <w:rFonts w:ascii="Tahoma" w:hAnsi="Tahoma" w:cs="Tahoma"/>
      <w:sz w:val="16"/>
      <w:szCs w:val="16"/>
    </w:rPr>
  </w:style>
  <w:style w:type="paragraph" w:customStyle="1" w:styleId="a8">
    <w:name w:val="Название приложения"/>
    <w:basedOn w:val="a0"/>
    <w:locked/>
    <w:rsid w:val="00F216AB"/>
    <w:pPr>
      <w:suppressAutoHyphens/>
      <w:spacing w:after="360"/>
      <w:jc w:val="center"/>
    </w:pPr>
  </w:style>
  <w:style w:type="paragraph" w:customStyle="1" w:styleId="a9">
    <w:name w:val="ВВЕДЕНИЕ"/>
    <w:basedOn w:val="1"/>
    <w:next w:val="a0"/>
    <w:qFormat/>
    <w:rsid w:val="002B7E9E"/>
    <w:pPr>
      <w:numPr>
        <w:numId w:val="0"/>
      </w:numPr>
      <w:ind w:firstLine="425"/>
    </w:pPr>
  </w:style>
  <w:style w:type="paragraph" w:customStyle="1" w:styleId="aa">
    <w:name w:val="Титул_Название работы"/>
    <w:basedOn w:val="a0"/>
    <w:next w:val="a0"/>
    <w:rsid w:val="002B7E9E"/>
    <w:pPr>
      <w:spacing w:line="240" w:lineRule="auto"/>
      <w:jc w:val="center"/>
    </w:pPr>
    <w:rPr>
      <w:sz w:val="32"/>
    </w:rPr>
  </w:style>
  <w:style w:type="paragraph" w:styleId="ab">
    <w:name w:val="header"/>
    <w:basedOn w:val="a0"/>
    <w:locked/>
    <w:rsid w:val="002B7E9E"/>
    <w:pPr>
      <w:tabs>
        <w:tab w:val="center" w:pos="4677"/>
        <w:tab w:val="right" w:pos="9355"/>
      </w:tabs>
      <w:spacing w:line="240" w:lineRule="auto"/>
    </w:pPr>
  </w:style>
  <w:style w:type="paragraph" w:styleId="ac">
    <w:name w:val="footer"/>
    <w:basedOn w:val="a0"/>
    <w:link w:val="ad"/>
    <w:uiPriority w:val="99"/>
    <w:locked/>
    <w:rsid w:val="002B7E9E"/>
    <w:pPr>
      <w:tabs>
        <w:tab w:val="center" w:pos="4677"/>
        <w:tab w:val="right" w:pos="9355"/>
      </w:tabs>
    </w:pPr>
  </w:style>
  <w:style w:type="paragraph" w:styleId="21">
    <w:name w:val="List Number 2"/>
    <w:basedOn w:val="a0"/>
    <w:qFormat/>
    <w:rsid w:val="00802BDA"/>
    <w:pPr>
      <w:tabs>
        <w:tab w:val="left" w:pos="227"/>
      </w:tabs>
      <w:suppressAutoHyphens/>
    </w:pPr>
    <w:rPr>
      <w:rFonts w:ascii="Times New Roman" w:eastAsia="Calibri" w:hAnsi="Times New Roman"/>
    </w:rPr>
  </w:style>
  <w:style w:type="paragraph" w:styleId="3">
    <w:name w:val="List Number 3"/>
    <w:basedOn w:val="a0"/>
    <w:qFormat/>
    <w:rsid w:val="002B7E9E"/>
    <w:pPr>
      <w:numPr>
        <w:numId w:val="4"/>
      </w:numPr>
      <w:tabs>
        <w:tab w:val="left" w:pos="794"/>
      </w:tabs>
    </w:pPr>
  </w:style>
  <w:style w:type="paragraph" w:customStyle="1" w:styleId="ae">
    <w:name w:val="Титул_по центру"/>
    <w:basedOn w:val="a0"/>
    <w:rsid w:val="002B7E9E"/>
    <w:pPr>
      <w:spacing w:line="240" w:lineRule="auto"/>
      <w:jc w:val="center"/>
    </w:pPr>
    <w:rPr>
      <w:sz w:val="24"/>
      <w:szCs w:val="20"/>
    </w:rPr>
  </w:style>
  <w:style w:type="paragraph" w:customStyle="1" w:styleId="af">
    <w:name w:val="ОГЛАВЛЕНИЕ"/>
    <w:basedOn w:val="a0"/>
    <w:next w:val="a0"/>
    <w:qFormat/>
    <w:rsid w:val="002B7E9E"/>
    <w:pPr>
      <w:keepNext/>
      <w:keepLines/>
      <w:pageBreakBefore/>
      <w:suppressAutoHyphens/>
      <w:spacing w:after="480"/>
      <w:ind w:firstLine="425"/>
    </w:pPr>
    <w:rPr>
      <w:kern w:val="28"/>
      <w:szCs w:val="24"/>
    </w:rPr>
  </w:style>
  <w:style w:type="paragraph" w:styleId="10">
    <w:name w:val="toc 1"/>
    <w:basedOn w:val="a0"/>
    <w:next w:val="a0"/>
    <w:autoRedefine/>
    <w:uiPriority w:val="39"/>
    <w:qFormat/>
    <w:locked/>
    <w:rsid w:val="0053471D"/>
    <w:pPr>
      <w:tabs>
        <w:tab w:val="right" w:leader="dot" w:pos="9299"/>
      </w:tabs>
    </w:pPr>
    <w:rPr>
      <w:sz w:val="24"/>
    </w:rPr>
  </w:style>
  <w:style w:type="paragraph" w:styleId="11">
    <w:name w:val="index 1"/>
    <w:basedOn w:val="a0"/>
    <w:next w:val="a0"/>
    <w:autoRedefine/>
    <w:uiPriority w:val="99"/>
    <w:semiHidden/>
    <w:locked/>
    <w:rsid w:val="002B7E9E"/>
    <w:pPr>
      <w:ind w:left="280" w:hanging="280"/>
    </w:pPr>
    <w:rPr>
      <w:szCs w:val="18"/>
    </w:rPr>
  </w:style>
  <w:style w:type="paragraph" w:styleId="22">
    <w:name w:val="index 2"/>
    <w:basedOn w:val="a0"/>
    <w:next w:val="a0"/>
    <w:autoRedefine/>
    <w:semiHidden/>
    <w:locked/>
    <w:rsid w:val="002B7E9E"/>
    <w:pPr>
      <w:ind w:left="560" w:hanging="280"/>
    </w:pPr>
    <w:rPr>
      <w:sz w:val="18"/>
      <w:szCs w:val="18"/>
    </w:rPr>
  </w:style>
  <w:style w:type="paragraph" w:styleId="33">
    <w:name w:val="index 3"/>
    <w:basedOn w:val="a0"/>
    <w:next w:val="a0"/>
    <w:autoRedefine/>
    <w:semiHidden/>
    <w:locked/>
    <w:rsid w:val="002B7E9E"/>
    <w:pPr>
      <w:ind w:left="840" w:hanging="280"/>
    </w:pPr>
    <w:rPr>
      <w:rFonts w:cs="Calibri"/>
      <w:sz w:val="18"/>
      <w:szCs w:val="18"/>
    </w:rPr>
  </w:style>
  <w:style w:type="paragraph" w:styleId="42">
    <w:name w:val="index 4"/>
    <w:basedOn w:val="a0"/>
    <w:next w:val="a0"/>
    <w:autoRedefine/>
    <w:semiHidden/>
    <w:locked/>
    <w:rsid w:val="002B7E9E"/>
    <w:pPr>
      <w:ind w:left="1120" w:hanging="280"/>
    </w:pPr>
    <w:rPr>
      <w:rFonts w:cs="Calibri"/>
      <w:sz w:val="18"/>
      <w:szCs w:val="18"/>
    </w:rPr>
  </w:style>
  <w:style w:type="paragraph" w:styleId="50">
    <w:name w:val="index 5"/>
    <w:basedOn w:val="a0"/>
    <w:next w:val="a0"/>
    <w:autoRedefine/>
    <w:semiHidden/>
    <w:locked/>
    <w:rsid w:val="002B7E9E"/>
    <w:pPr>
      <w:ind w:left="1400" w:hanging="280"/>
    </w:pPr>
    <w:rPr>
      <w:rFonts w:cs="Calibri"/>
      <w:sz w:val="18"/>
      <w:szCs w:val="18"/>
    </w:rPr>
  </w:style>
  <w:style w:type="paragraph" w:styleId="60">
    <w:name w:val="index 6"/>
    <w:basedOn w:val="a0"/>
    <w:next w:val="a0"/>
    <w:autoRedefine/>
    <w:semiHidden/>
    <w:locked/>
    <w:rsid w:val="002B7E9E"/>
    <w:pPr>
      <w:ind w:left="1680" w:hanging="280"/>
    </w:pPr>
    <w:rPr>
      <w:rFonts w:cs="Calibri"/>
      <w:sz w:val="18"/>
      <w:szCs w:val="18"/>
    </w:rPr>
  </w:style>
  <w:style w:type="paragraph" w:styleId="70">
    <w:name w:val="index 7"/>
    <w:basedOn w:val="a0"/>
    <w:next w:val="a0"/>
    <w:autoRedefine/>
    <w:semiHidden/>
    <w:locked/>
    <w:rsid w:val="002B7E9E"/>
    <w:pPr>
      <w:ind w:left="1960" w:hanging="280"/>
    </w:pPr>
    <w:rPr>
      <w:rFonts w:cs="Calibri"/>
      <w:sz w:val="18"/>
      <w:szCs w:val="18"/>
    </w:rPr>
  </w:style>
  <w:style w:type="paragraph" w:styleId="80">
    <w:name w:val="index 8"/>
    <w:basedOn w:val="a0"/>
    <w:next w:val="a0"/>
    <w:autoRedefine/>
    <w:semiHidden/>
    <w:locked/>
    <w:rsid w:val="002B7E9E"/>
    <w:pPr>
      <w:ind w:left="2240" w:hanging="280"/>
    </w:pPr>
    <w:rPr>
      <w:rFonts w:cs="Calibri"/>
      <w:sz w:val="18"/>
      <w:szCs w:val="18"/>
    </w:rPr>
  </w:style>
  <w:style w:type="paragraph" w:styleId="90">
    <w:name w:val="index 9"/>
    <w:basedOn w:val="a0"/>
    <w:next w:val="a0"/>
    <w:autoRedefine/>
    <w:semiHidden/>
    <w:locked/>
    <w:rsid w:val="002B7E9E"/>
    <w:pPr>
      <w:ind w:left="2520" w:hanging="280"/>
    </w:pPr>
    <w:rPr>
      <w:rFonts w:cs="Calibri"/>
      <w:sz w:val="18"/>
      <w:szCs w:val="18"/>
    </w:rPr>
  </w:style>
  <w:style w:type="paragraph" w:styleId="af0">
    <w:name w:val="index heading"/>
    <w:basedOn w:val="a0"/>
    <w:next w:val="11"/>
    <w:uiPriority w:val="99"/>
    <w:semiHidden/>
    <w:locked/>
    <w:rsid w:val="002B7E9E"/>
    <w:pPr>
      <w:spacing w:before="240" w:after="120"/>
      <w:ind w:left="140"/>
    </w:pPr>
    <w:rPr>
      <w:rFonts w:cs="Arial"/>
      <w:b/>
      <w:bCs/>
    </w:rPr>
  </w:style>
  <w:style w:type="paragraph" w:customStyle="1" w:styleId="af1">
    <w:name w:val="Таблица (Текст)"/>
    <w:basedOn w:val="a0"/>
    <w:qFormat/>
    <w:rsid w:val="00802BDA"/>
    <w:pPr>
      <w:spacing w:line="240" w:lineRule="auto"/>
    </w:pPr>
    <w:rPr>
      <w:rFonts w:ascii="Times New Roman" w:hAnsi="Times New Roman"/>
      <w:sz w:val="24"/>
    </w:rPr>
  </w:style>
  <w:style w:type="paragraph" w:styleId="af2">
    <w:name w:val="caption"/>
    <w:basedOn w:val="a0"/>
    <w:next w:val="a1"/>
    <w:qFormat/>
    <w:rsid w:val="00802BDA"/>
    <w:pPr>
      <w:suppressAutoHyphens/>
      <w:spacing w:before="120" w:after="360"/>
      <w:jc w:val="center"/>
    </w:pPr>
    <w:rPr>
      <w:rFonts w:ascii="Times New Roman" w:hAnsi="Times New Roman"/>
      <w:sz w:val="24"/>
      <w:szCs w:val="20"/>
    </w:rPr>
  </w:style>
  <w:style w:type="paragraph" w:customStyle="1" w:styleId="af3">
    <w:name w:val="Название объекта (ТАБЛИЦА)"/>
    <w:basedOn w:val="af2"/>
    <w:next w:val="a0"/>
    <w:qFormat/>
    <w:rsid w:val="00802BDA"/>
    <w:pPr>
      <w:keepNext/>
      <w:spacing w:before="360" w:after="0"/>
      <w:jc w:val="left"/>
    </w:pPr>
    <w:rPr>
      <w:sz w:val="28"/>
    </w:rPr>
  </w:style>
  <w:style w:type="paragraph" w:customStyle="1" w:styleId="af4">
    <w:name w:val="Название объекта (ФОРМУЛА)"/>
    <w:basedOn w:val="a0"/>
    <w:qFormat/>
    <w:rsid w:val="002B7E9E"/>
    <w:pPr>
      <w:suppressAutoHyphens/>
      <w:jc w:val="right"/>
    </w:pPr>
    <w:rPr>
      <w:sz w:val="24"/>
    </w:rPr>
  </w:style>
  <w:style w:type="paragraph" w:customStyle="1" w:styleId="31">
    <w:name w:val="Нумерованный список 31"/>
    <w:basedOn w:val="a0"/>
    <w:qFormat/>
    <w:rsid w:val="00802BDA"/>
    <w:pPr>
      <w:numPr>
        <w:numId w:val="6"/>
      </w:numPr>
      <w:tabs>
        <w:tab w:val="left" w:pos="0"/>
      </w:tabs>
      <w:spacing w:line="276" w:lineRule="auto"/>
      <w:jc w:val="both"/>
    </w:pPr>
    <w:rPr>
      <w:rFonts w:ascii="Times New Roman" w:hAnsi="Times New Roman"/>
    </w:rPr>
  </w:style>
  <w:style w:type="paragraph" w:styleId="23">
    <w:name w:val="toc 2"/>
    <w:basedOn w:val="a0"/>
    <w:next w:val="a0"/>
    <w:autoRedefine/>
    <w:uiPriority w:val="39"/>
    <w:qFormat/>
    <w:locked/>
    <w:rsid w:val="002B7E9E"/>
    <w:pPr>
      <w:tabs>
        <w:tab w:val="right" w:leader="dot" w:pos="9344"/>
      </w:tabs>
      <w:ind w:left="280"/>
    </w:pPr>
  </w:style>
  <w:style w:type="paragraph" w:styleId="34">
    <w:name w:val="toc 3"/>
    <w:basedOn w:val="a0"/>
    <w:next w:val="a0"/>
    <w:autoRedefine/>
    <w:uiPriority w:val="39"/>
    <w:locked/>
    <w:rsid w:val="002B7E9E"/>
    <w:pPr>
      <w:tabs>
        <w:tab w:val="right" w:leader="dot" w:pos="9356"/>
      </w:tabs>
      <w:ind w:left="560"/>
    </w:pPr>
  </w:style>
  <w:style w:type="paragraph" w:customStyle="1" w:styleId="a">
    <w:name w:val="Приложение"/>
    <w:basedOn w:val="a0"/>
    <w:next w:val="a0"/>
    <w:qFormat/>
    <w:rsid w:val="002B7E9E"/>
    <w:pPr>
      <w:keepNext/>
      <w:keepLines/>
      <w:pageBreakBefore/>
      <w:numPr>
        <w:numId w:val="7"/>
      </w:numPr>
      <w:suppressAutoHyphens/>
      <w:spacing w:after="480"/>
      <w:jc w:val="center"/>
      <w:outlineLvl w:val="0"/>
    </w:pPr>
    <w:rPr>
      <w:szCs w:val="24"/>
    </w:rPr>
  </w:style>
  <w:style w:type="paragraph" w:styleId="af5">
    <w:name w:val="Balloon Text"/>
    <w:basedOn w:val="a0"/>
    <w:semiHidden/>
    <w:locked/>
    <w:rsid w:val="002B7E9E"/>
    <w:rPr>
      <w:rFonts w:ascii="Tahoma" w:hAnsi="Tahoma" w:cs="Tahoma"/>
      <w:sz w:val="16"/>
      <w:szCs w:val="16"/>
    </w:rPr>
  </w:style>
  <w:style w:type="paragraph" w:styleId="af6">
    <w:name w:val="annotation text"/>
    <w:basedOn w:val="a0"/>
    <w:semiHidden/>
    <w:locked/>
    <w:rsid w:val="002B7E9E"/>
    <w:rPr>
      <w:sz w:val="20"/>
      <w:szCs w:val="20"/>
    </w:rPr>
  </w:style>
  <w:style w:type="paragraph" w:styleId="af7">
    <w:name w:val="footnote text"/>
    <w:basedOn w:val="a0"/>
    <w:locked/>
    <w:rsid w:val="002B7E9E"/>
    <w:pPr>
      <w:spacing w:line="240" w:lineRule="auto"/>
      <w:jc w:val="both"/>
    </w:pPr>
    <w:rPr>
      <w:sz w:val="24"/>
      <w:szCs w:val="20"/>
    </w:rPr>
  </w:style>
  <w:style w:type="paragraph" w:styleId="af8">
    <w:name w:val="annotation subject"/>
    <w:basedOn w:val="af6"/>
    <w:next w:val="af6"/>
    <w:semiHidden/>
    <w:locked/>
    <w:rsid w:val="002B7E9E"/>
    <w:rPr>
      <w:b/>
      <w:bCs/>
    </w:rPr>
  </w:style>
  <w:style w:type="paragraph" w:customStyle="1" w:styleId="af9">
    <w:name w:val="Титул_мелкий"/>
    <w:basedOn w:val="a0"/>
    <w:next w:val="a0"/>
    <w:rsid w:val="002B7E9E"/>
    <w:pPr>
      <w:spacing w:line="240" w:lineRule="auto"/>
      <w:jc w:val="center"/>
    </w:pPr>
    <w:rPr>
      <w:sz w:val="14"/>
    </w:rPr>
  </w:style>
  <w:style w:type="paragraph" w:customStyle="1" w:styleId="afa">
    <w:name w:val="Титул_Низ"/>
    <w:basedOn w:val="a0"/>
    <w:next w:val="a0"/>
    <w:qFormat/>
    <w:rsid w:val="002B7E9E"/>
    <w:pPr>
      <w:spacing w:before="120" w:line="240" w:lineRule="auto"/>
    </w:pPr>
    <w:rPr>
      <w:sz w:val="24"/>
    </w:rPr>
  </w:style>
  <w:style w:type="paragraph" w:customStyle="1" w:styleId="afb">
    <w:name w:val="Титул_Низ_Центр"/>
    <w:basedOn w:val="afa"/>
    <w:qFormat/>
    <w:rsid w:val="002B7E9E"/>
    <w:pPr>
      <w:jc w:val="center"/>
    </w:pPr>
  </w:style>
  <w:style w:type="paragraph" w:customStyle="1" w:styleId="afc">
    <w:name w:val="По центру (рисунок)"/>
    <w:basedOn w:val="af2"/>
    <w:next w:val="af2"/>
    <w:qFormat/>
    <w:rsid w:val="002B7E9E"/>
    <w:pPr>
      <w:keepNext/>
      <w:spacing w:before="480" w:after="0" w:line="312" w:lineRule="auto"/>
    </w:pPr>
    <w:rPr>
      <w:rFonts w:eastAsia="Yu Gothic UI"/>
    </w:rPr>
  </w:style>
  <w:style w:type="paragraph" w:styleId="30">
    <w:name w:val="List Bullet 3"/>
    <w:basedOn w:val="a0"/>
    <w:rsid w:val="005A2D9B"/>
    <w:pPr>
      <w:numPr>
        <w:numId w:val="2"/>
      </w:numPr>
      <w:tabs>
        <w:tab w:val="left" w:pos="425"/>
      </w:tabs>
    </w:pPr>
    <w:rPr>
      <w:sz w:val="24"/>
    </w:rPr>
  </w:style>
  <w:style w:type="character" w:customStyle="1" w:styleId="a7">
    <w:name w:val="Схема документа Знак"/>
    <w:link w:val="a6"/>
    <w:semiHidden/>
    <w:locked/>
    <w:rsid w:val="00C65C31"/>
    <w:rPr>
      <w:rFonts w:ascii="Tahoma" w:hAnsi="Tahoma" w:cs="Tahoma"/>
      <w:sz w:val="16"/>
      <w:szCs w:val="16"/>
    </w:rPr>
  </w:style>
  <w:style w:type="character" w:styleId="afd">
    <w:name w:val="page number"/>
    <w:semiHidden/>
    <w:unhideWhenUsed/>
    <w:locked/>
    <w:rsid w:val="002B7E9E"/>
  </w:style>
  <w:style w:type="character" w:styleId="afe">
    <w:name w:val="Hyperlink"/>
    <w:uiPriority w:val="99"/>
    <w:rsid w:val="002B7E9E"/>
    <w:rPr>
      <w:color w:val="0563C1"/>
      <w:u w:val="single"/>
    </w:rPr>
  </w:style>
  <w:style w:type="character" w:styleId="aff">
    <w:name w:val="Strong"/>
    <w:uiPriority w:val="22"/>
    <w:qFormat/>
    <w:rsid w:val="002B7E9E"/>
    <w:rPr>
      <w:b/>
      <w:bCs w:val="0"/>
    </w:rPr>
  </w:style>
  <w:style w:type="character" w:styleId="aff0">
    <w:name w:val="footnote reference"/>
    <w:qFormat/>
    <w:rsid w:val="002B7E9E"/>
    <w:rPr>
      <w:rFonts w:ascii="Arial" w:hAnsi="Arial"/>
      <w:position w:val="-2"/>
      <w:vertAlign w:val="superscript"/>
    </w:rPr>
  </w:style>
  <w:style w:type="character" w:customStyle="1" w:styleId="aff1">
    <w:name w:val="Скрытый текст"/>
    <w:qFormat/>
    <w:rsid w:val="002B7E9E"/>
    <w:rPr>
      <w:vanish/>
    </w:rPr>
  </w:style>
  <w:style w:type="paragraph" w:customStyle="1" w:styleId="aff2">
    <w:name w:val="Таблица (ШАПКА)"/>
    <w:basedOn w:val="af1"/>
    <w:rsid w:val="00F216AB"/>
    <w:pPr>
      <w:jc w:val="center"/>
    </w:pPr>
    <w:rPr>
      <w:szCs w:val="20"/>
    </w:rPr>
  </w:style>
  <w:style w:type="table" w:styleId="aff3">
    <w:name w:val="Table Grid"/>
    <w:basedOn w:val="a3"/>
    <w:uiPriority w:val="39"/>
    <w:rsid w:val="002B7E9E"/>
    <w:pPr>
      <w:spacing w:line="360" w:lineRule="auto"/>
    </w:pPr>
    <w:rPr>
      <w:sz w:val="24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Arial" w:hAnsi="Arial"/>
        <w:sz w:val="24"/>
      </w:rPr>
      <w:tblPr/>
      <w:tcPr>
        <w:vAlign w:val="center"/>
      </w:tcPr>
    </w:tblStylePr>
  </w:style>
  <w:style w:type="paragraph" w:customStyle="1" w:styleId="aff4">
    <w:name w:val="ФОРМУЛА_Центр"/>
    <w:basedOn w:val="a0"/>
    <w:next w:val="a0"/>
    <w:link w:val="aff5"/>
    <w:qFormat/>
    <w:rsid w:val="002B7E9E"/>
    <w:pPr>
      <w:suppressAutoHyphens/>
      <w:jc w:val="center"/>
    </w:pPr>
    <w:rPr>
      <w:szCs w:val="20"/>
      <w:lang w:eastAsia="en-US"/>
    </w:rPr>
  </w:style>
  <w:style w:type="character" w:customStyle="1" w:styleId="aff5">
    <w:name w:val="ФОРМУЛА_Центр Знак"/>
    <w:link w:val="aff4"/>
    <w:rsid w:val="002B7E9E"/>
    <w:rPr>
      <w:sz w:val="28"/>
      <w:lang w:eastAsia="en-US"/>
    </w:rPr>
  </w:style>
  <w:style w:type="paragraph" w:customStyle="1" w:styleId="aff6">
    <w:name w:val="Таблица (Текст Справа)"/>
    <w:basedOn w:val="af1"/>
    <w:qFormat/>
    <w:rsid w:val="002B7E9E"/>
    <w:pPr>
      <w:jc w:val="right"/>
    </w:pPr>
    <w:rPr>
      <w:rFonts w:cstheme="minorBidi"/>
      <w:szCs w:val="22"/>
    </w:rPr>
  </w:style>
  <w:style w:type="paragraph" w:customStyle="1" w:styleId="aff7">
    <w:name w:val="Таблица (Текст Центр)"/>
    <w:basedOn w:val="af1"/>
    <w:qFormat/>
    <w:rsid w:val="002B7E9E"/>
    <w:pPr>
      <w:jc w:val="center"/>
    </w:pPr>
    <w:rPr>
      <w:rFonts w:cstheme="minorBidi"/>
      <w:szCs w:val="22"/>
    </w:rPr>
  </w:style>
  <w:style w:type="paragraph" w:styleId="4">
    <w:name w:val="List Number 4"/>
    <w:basedOn w:val="a0"/>
    <w:qFormat/>
    <w:rsid w:val="0001768A"/>
    <w:pPr>
      <w:numPr>
        <w:numId w:val="5"/>
      </w:numPr>
      <w:contextualSpacing/>
      <w:jc w:val="both"/>
    </w:pPr>
  </w:style>
  <w:style w:type="character" w:customStyle="1" w:styleId="aff8">
    <w:name w:val="Курсив"/>
    <w:semiHidden/>
    <w:rsid w:val="002B7E9E"/>
    <w:rPr>
      <w:rFonts w:eastAsia="Times New Roman"/>
      <w:i/>
    </w:rPr>
  </w:style>
  <w:style w:type="paragraph" w:customStyle="1" w:styleId="aff9">
    <w:name w:val="ПРИЛОЖЕНИЕ"/>
    <w:basedOn w:val="a9"/>
    <w:next w:val="a0"/>
    <w:semiHidden/>
    <w:locked/>
    <w:rsid w:val="002B7E9E"/>
    <w:pPr>
      <w:ind w:firstLine="0"/>
      <w:jc w:val="center"/>
    </w:pPr>
    <w:rPr>
      <w:rFonts w:eastAsia="Calibri"/>
    </w:rPr>
  </w:style>
  <w:style w:type="table" w:customStyle="1" w:styleId="affa">
    <w:name w:val="Таблица"/>
    <w:basedOn w:val="a3"/>
    <w:rsid w:val="002B7E9E"/>
    <w:rPr>
      <w:sz w:val="24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4"/>
      </w:rPr>
      <w:tblPr/>
      <w:tcPr>
        <w:vAlign w:val="center"/>
      </w:tcPr>
    </w:tblStylePr>
  </w:style>
  <w:style w:type="paragraph" w:customStyle="1" w:styleId="affb">
    <w:name w:val="Таблица (Шапка)"/>
    <w:basedOn w:val="af1"/>
    <w:qFormat/>
    <w:rsid w:val="002B7E9E"/>
    <w:pPr>
      <w:keepNext/>
      <w:jc w:val="center"/>
    </w:pPr>
  </w:style>
  <w:style w:type="paragraph" w:customStyle="1" w:styleId="affc">
    <w:name w:val="Титул_НАЗВАНИЕ"/>
    <w:basedOn w:val="a0"/>
    <w:next w:val="a0"/>
    <w:qFormat/>
    <w:rsid w:val="00F216AB"/>
    <w:pPr>
      <w:spacing w:line="240" w:lineRule="auto"/>
      <w:jc w:val="center"/>
    </w:pPr>
    <w:rPr>
      <w:sz w:val="32"/>
    </w:rPr>
  </w:style>
  <w:style w:type="paragraph" w:customStyle="1" w:styleId="affd">
    <w:name w:val="Титул_Центр"/>
    <w:basedOn w:val="a0"/>
    <w:next w:val="a0"/>
    <w:link w:val="affe"/>
    <w:qFormat/>
    <w:rsid w:val="00F216AB"/>
    <w:pPr>
      <w:suppressAutoHyphens/>
      <w:spacing w:line="240" w:lineRule="auto"/>
      <w:jc w:val="center"/>
    </w:pPr>
    <w:rPr>
      <w:szCs w:val="20"/>
      <w:lang w:eastAsia="en-US"/>
    </w:rPr>
  </w:style>
  <w:style w:type="character" w:customStyle="1" w:styleId="affe">
    <w:name w:val="Титул_Центр Знак"/>
    <w:link w:val="affd"/>
    <w:rsid w:val="00F216AB"/>
    <w:rPr>
      <w:sz w:val="28"/>
      <w:lang w:eastAsia="en-US"/>
    </w:rPr>
  </w:style>
  <w:style w:type="character" w:customStyle="1" w:styleId="20">
    <w:name w:val="Заголовок 2 Знак"/>
    <w:link w:val="2"/>
    <w:uiPriority w:val="9"/>
    <w:rsid w:val="005A2D9B"/>
    <w:rPr>
      <w:sz w:val="24"/>
      <w:szCs w:val="28"/>
    </w:rPr>
  </w:style>
  <w:style w:type="character" w:customStyle="1" w:styleId="ad">
    <w:name w:val="Нижний колонтитул Знак"/>
    <w:link w:val="ac"/>
    <w:uiPriority w:val="99"/>
    <w:rsid w:val="002B7E9E"/>
    <w:rPr>
      <w:sz w:val="28"/>
      <w:szCs w:val="28"/>
    </w:rPr>
  </w:style>
  <w:style w:type="character" w:styleId="afff">
    <w:name w:val="annotation reference"/>
    <w:semiHidden/>
    <w:rsid w:val="002B7E9E"/>
    <w:rPr>
      <w:sz w:val="16"/>
      <w:szCs w:val="16"/>
    </w:rPr>
  </w:style>
  <w:style w:type="paragraph" w:styleId="40">
    <w:name w:val="List Bullet 4"/>
    <w:basedOn w:val="a0"/>
    <w:qFormat/>
    <w:rsid w:val="00802BDA"/>
    <w:pPr>
      <w:numPr>
        <w:numId w:val="3"/>
      </w:numPr>
      <w:spacing w:line="276" w:lineRule="auto"/>
      <w:ind w:left="0" w:firstLine="567"/>
      <w:jc w:val="both"/>
    </w:pPr>
    <w:rPr>
      <w:rFonts w:ascii="Times New Roman" w:hAnsi="Times New Roman"/>
    </w:rPr>
  </w:style>
  <w:style w:type="character" w:styleId="afff0">
    <w:name w:val="FollowedHyperlink"/>
    <w:semiHidden/>
    <w:rsid w:val="002B7E9E"/>
    <w:rPr>
      <w:color w:val="800080"/>
      <w:u w:val="single"/>
    </w:rPr>
  </w:style>
  <w:style w:type="paragraph" w:customStyle="1" w:styleId="ds-markdown-paragraph">
    <w:name w:val="ds-markdown-paragraph"/>
    <w:basedOn w:val="a0"/>
    <w:rsid w:val="0070331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HTML">
    <w:name w:val="HTML Code"/>
    <w:basedOn w:val="a2"/>
    <w:uiPriority w:val="99"/>
    <w:semiHidden/>
    <w:unhideWhenUsed/>
    <w:rsid w:val="009F115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0"/>
    <w:link w:val="HTML1"/>
    <w:uiPriority w:val="99"/>
    <w:semiHidden/>
    <w:unhideWhenUsed/>
    <w:rsid w:val="004E00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4E0067"/>
    <w:rPr>
      <w:rFonts w:ascii="Courier New" w:hAnsi="Courier New" w:cs="Courier New"/>
    </w:rPr>
  </w:style>
  <w:style w:type="character" w:customStyle="1" w:styleId="token">
    <w:name w:val="token"/>
    <w:basedOn w:val="a2"/>
    <w:rsid w:val="004E0067"/>
  </w:style>
  <w:style w:type="paragraph" w:styleId="afff1">
    <w:name w:val="List Paragraph"/>
    <w:basedOn w:val="a0"/>
    <w:uiPriority w:val="34"/>
    <w:qFormat/>
    <w:locked/>
    <w:rsid w:val="00916BF0"/>
    <w:pPr>
      <w:ind w:left="720"/>
      <w:contextualSpacing/>
    </w:pPr>
  </w:style>
  <w:style w:type="table" w:styleId="afff2">
    <w:name w:val="Grid Table Light"/>
    <w:basedOn w:val="a3"/>
    <w:uiPriority w:val="40"/>
    <w:locked/>
    <w:rsid w:val="00E142AA"/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1TimesNewRoman">
    <w:name w:val="Заголовок 1 + Times New Roman"/>
    <w:basedOn w:val="1"/>
    <w:rsid w:val="00802BDA"/>
    <w:rPr>
      <w:sz w:val="28"/>
    </w:rPr>
  </w:style>
  <w:style w:type="paragraph" w:customStyle="1" w:styleId="2TimesNewRoman">
    <w:name w:val="Заголовок 2 + Times New Roman"/>
    <w:basedOn w:val="2"/>
    <w:rsid w:val="00802BDA"/>
    <w:pPr>
      <w:spacing w:before="0" w:after="120" w:line="240" w:lineRule="auto"/>
    </w:pPr>
    <w:rPr>
      <w:rFonts w:ascii="Times New Roman" w:hAnsi="Times New Roman"/>
      <w:sz w:val="28"/>
    </w:rPr>
  </w:style>
  <w:style w:type="paragraph" w:customStyle="1" w:styleId="TimesNewRoman">
    <w:name w:val="Стиль Абзац списка + Times New Roman По ширине междустрочный  мн..."/>
    <w:basedOn w:val="afff1"/>
    <w:rsid w:val="00C562FB"/>
    <w:pPr>
      <w:spacing w:line="276" w:lineRule="auto"/>
      <w:contextualSpacing w:val="0"/>
      <w:jc w:val="both"/>
    </w:pPr>
    <w:rPr>
      <w:rFonts w:ascii="Times New Roman" w:hAnsi="Times New Roman"/>
      <w:sz w:val="24"/>
      <w:szCs w:val="20"/>
    </w:rPr>
  </w:style>
  <w:style w:type="paragraph" w:customStyle="1" w:styleId="11410">
    <w:name w:val="Стиль Заголовок 1 + 14 пт Текст 1 По ширине после: 0 пт междуст..."/>
    <w:basedOn w:val="1"/>
    <w:rsid w:val="00802BDA"/>
    <w:pPr>
      <w:spacing w:after="0" w:line="276" w:lineRule="auto"/>
      <w:jc w:val="both"/>
    </w:pPr>
    <w:rPr>
      <w:color w:val="000000" w:themeColor="text1"/>
      <w:sz w:val="28"/>
      <w:szCs w:val="20"/>
    </w:rPr>
  </w:style>
  <w:style w:type="paragraph" w:customStyle="1" w:styleId="43">
    <w:name w:val="Стиль Маркированный список 4 + междустрочный  одинарный"/>
    <w:basedOn w:val="40"/>
    <w:rsid w:val="00802BDA"/>
    <w:pPr>
      <w:spacing w:line="240" w:lineRule="auto"/>
    </w:pPr>
    <w:rPr>
      <w:szCs w:val="20"/>
    </w:rPr>
  </w:style>
  <w:style w:type="paragraph" w:customStyle="1" w:styleId="afff3">
    <w:name w:val="Стиль Таблица (Текст) +"/>
    <w:basedOn w:val="af1"/>
    <w:rsid w:val="00802BDA"/>
    <w:rPr>
      <w:szCs w:val="20"/>
    </w:rPr>
  </w:style>
  <w:style w:type="paragraph" w:customStyle="1" w:styleId="TimesNewRoman126">
    <w:name w:val="Стиль Абзац списка + Times New Roman 12 пт По ширине после: 6 пт..."/>
    <w:basedOn w:val="afff1"/>
    <w:rsid w:val="00802BDA"/>
    <w:pPr>
      <w:spacing w:after="120" w:line="240" w:lineRule="auto"/>
      <w:jc w:val="both"/>
    </w:pPr>
    <w:rPr>
      <w:rFonts w:ascii="Times New Roman" w:hAnsi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9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1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6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0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4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0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1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4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6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1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5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8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7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3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8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7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6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0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6%20&#1089;&#1077;&#1084;&#1077;&#1089;&#1090;&#1088;\&#1045;&#1057;&#1050;&#1044;%20&#1045;&#1057;&#1055;&#1044;\&#1064;&#1040;&#1041;&#1051;&#1054;&#1053;_&#1086;&#1090;&#1095;&#1105;&#1090;%20&#1087;&#1086;%20&#1051;&#1056;%20&#1080;&#1083;&#1080;%20&#1055;&#1056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65BDA0-6476-40B8-9F19-7D5C08D95A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ШАБЛОН_отчёт по ЛР или ПР.dotx</Template>
  <TotalTime>0</TotalTime>
  <Pages>17</Pages>
  <Words>3533</Words>
  <Characters>20143</Characters>
  <Application>Microsoft Office Word</Application>
  <DocSecurity>0</DocSecurity>
  <Lines>167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отчёта по лабораторной работе</vt:lpstr>
    </vt:vector>
  </TitlesOfParts>
  <Company/>
  <LinksUpToDate>false</LinksUpToDate>
  <CharactersWithSpaces>23629</CharactersWithSpaces>
  <SharedDoc>false</SharedDoc>
  <HLinks>
    <vt:vector size="204" baseType="variant">
      <vt:variant>
        <vt:i4>95</vt:i4>
      </vt:variant>
      <vt:variant>
        <vt:i4>360</vt:i4>
      </vt:variant>
      <vt:variant>
        <vt:i4>0</vt:i4>
      </vt:variant>
      <vt:variant>
        <vt:i4>5</vt:i4>
      </vt:variant>
      <vt:variant>
        <vt:lpwstr>http://info-7.ru/RusYaz/RusYaz.shtml</vt:lpwstr>
      </vt:variant>
      <vt:variant>
        <vt:lpwstr/>
      </vt:variant>
      <vt:variant>
        <vt:i4>7995514</vt:i4>
      </vt:variant>
      <vt:variant>
        <vt:i4>354</vt:i4>
      </vt:variant>
      <vt:variant>
        <vt:i4>0</vt:i4>
      </vt:variant>
      <vt:variant>
        <vt:i4>5</vt:i4>
      </vt:variant>
      <vt:variant>
        <vt:lpwstr>http://meesoft.logicnet.dk/DiagramDesigner/</vt:lpwstr>
      </vt:variant>
      <vt:variant>
        <vt:lpwstr/>
      </vt:variant>
      <vt:variant>
        <vt:i4>7995426</vt:i4>
      </vt:variant>
      <vt:variant>
        <vt:i4>348</vt:i4>
      </vt:variant>
      <vt:variant>
        <vt:i4>0</vt:i4>
      </vt:variant>
      <vt:variant>
        <vt:i4>5</vt:i4>
      </vt:variant>
      <vt:variant>
        <vt:lpwstr>http://freemind.sourceforge.net/wiki/index.php/Download</vt:lpwstr>
      </vt:variant>
      <vt:variant>
        <vt:lpwstr/>
      </vt:variant>
      <vt:variant>
        <vt:i4>4849669</vt:i4>
      </vt:variant>
      <vt:variant>
        <vt:i4>336</vt:i4>
      </vt:variant>
      <vt:variant>
        <vt:i4>0</vt:i4>
      </vt:variant>
      <vt:variant>
        <vt:i4>5</vt:i4>
      </vt:variant>
      <vt:variant>
        <vt:lpwstr>http://www.training-it.narod.ru/lections.htm</vt:lpwstr>
      </vt:variant>
      <vt:variant>
        <vt:lpwstr/>
      </vt:variant>
      <vt:variant>
        <vt:i4>4849669</vt:i4>
      </vt:variant>
      <vt:variant>
        <vt:i4>327</vt:i4>
      </vt:variant>
      <vt:variant>
        <vt:i4>0</vt:i4>
      </vt:variant>
      <vt:variant>
        <vt:i4>5</vt:i4>
      </vt:variant>
      <vt:variant>
        <vt:lpwstr>http://www.training-it.narod.ru/lections.htm</vt:lpwstr>
      </vt:variant>
      <vt:variant>
        <vt:lpwstr/>
      </vt:variant>
      <vt:variant>
        <vt:i4>4849669</vt:i4>
      </vt:variant>
      <vt:variant>
        <vt:i4>318</vt:i4>
      </vt:variant>
      <vt:variant>
        <vt:i4>0</vt:i4>
      </vt:variant>
      <vt:variant>
        <vt:i4>5</vt:i4>
      </vt:variant>
      <vt:variant>
        <vt:lpwstr>http://www.training-it.narod.ru/lections.htm</vt:lpwstr>
      </vt:variant>
      <vt:variant>
        <vt:lpwstr/>
      </vt:variant>
      <vt:variant>
        <vt:i4>4849669</vt:i4>
      </vt:variant>
      <vt:variant>
        <vt:i4>309</vt:i4>
      </vt:variant>
      <vt:variant>
        <vt:i4>0</vt:i4>
      </vt:variant>
      <vt:variant>
        <vt:i4>5</vt:i4>
      </vt:variant>
      <vt:variant>
        <vt:lpwstr>http://www.training-it.narod.ru/lections.htm</vt:lpwstr>
      </vt:variant>
      <vt:variant>
        <vt:lpwstr/>
      </vt:variant>
      <vt:variant>
        <vt:i4>4849669</vt:i4>
      </vt:variant>
      <vt:variant>
        <vt:i4>300</vt:i4>
      </vt:variant>
      <vt:variant>
        <vt:i4>0</vt:i4>
      </vt:variant>
      <vt:variant>
        <vt:i4>5</vt:i4>
      </vt:variant>
      <vt:variant>
        <vt:lpwstr>http://www.training-it.narod.ru/lections.htm</vt:lpwstr>
      </vt:variant>
      <vt:variant>
        <vt:lpwstr/>
      </vt:variant>
      <vt:variant>
        <vt:i4>4849669</vt:i4>
      </vt:variant>
      <vt:variant>
        <vt:i4>291</vt:i4>
      </vt:variant>
      <vt:variant>
        <vt:i4>0</vt:i4>
      </vt:variant>
      <vt:variant>
        <vt:i4>5</vt:i4>
      </vt:variant>
      <vt:variant>
        <vt:lpwstr>http://www.training-it.narod.ru/lections.htm</vt:lpwstr>
      </vt:variant>
      <vt:variant>
        <vt:lpwstr/>
      </vt:variant>
      <vt:variant>
        <vt:i4>4849669</vt:i4>
      </vt:variant>
      <vt:variant>
        <vt:i4>282</vt:i4>
      </vt:variant>
      <vt:variant>
        <vt:i4>0</vt:i4>
      </vt:variant>
      <vt:variant>
        <vt:i4>5</vt:i4>
      </vt:variant>
      <vt:variant>
        <vt:lpwstr>http://www.training-it.narod.ru/lections.htm</vt:lpwstr>
      </vt:variant>
      <vt:variant>
        <vt:lpwstr/>
      </vt:variant>
      <vt:variant>
        <vt:i4>4849669</vt:i4>
      </vt:variant>
      <vt:variant>
        <vt:i4>273</vt:i4>
      </vt:variant>
      <vt:variant>
        <vt:i4>0</vt:i4>
      </vt:variant>
      <vt:variant>
        <vt:i4>5</vt:i4>
      </vt:variant>
      <vt:variant>
        <vt:lpwstr>http://www.training-it.narod.ru/lections.htm</vt:lpwstr>
      </vt:variant>
      <vt:variant>
        <vt:lpwstr/>
      </vt:variant>
      <vt:variant>
        <vt:i4>5701712</vt:i4>
      </vt:variant>
      <vt:variant>
        <vt:i4>261</vt:i4>
      </vt:variant>
      <vt:variant>
        <vt:i4>0</vt:i4>
      </vt:variant>
      <vt:variant>
        <vt:i4>5</vt:i4>
      </vt:variant>
      <vt:variant>
        <vt:lpwstr>http://docs.cntd.ru/document/gost-7-32-2001-sibid</vt:lpwstr>
      </vt:variant>
      <vt:variant>
        <vt:lpwstr/>
      </vt:variant>
      <vt:variant>
        <vt:i4>5308419</vt:i4>
      </vt:variant>
      <vt:variant>
        <vt:i4>255</vt:i4>
      </vt:variant>
      <vt:variant>
        <vt:i4>0</vt:i4>
      </vt:variant>
      <vt:variant>
        <vt:i4>5</vt:i4>
      </vt:variant>
      <vt:variant>
        <vt:lpwstr>https://sokr.ru/</vt:lpwstr>
      </vt:variant>
      <vt:variant>
        <vt:lpwstr/>
      </vt:variant>
      <vt:variant>
        <vt:i4>4390992</vt:i4>
      </vt:variant>
      <vt:variant>
        <vt:i4>246</vt:i4>
      </vt:variant>
      <vt:variant>
        <vt:i4>0</vt:i4>
      </vt:variant>
      <vt:variant>
        <vt:i4>5</vt:i4>
      </vt:variant>
      <vt:variant>
        <vt:lpwstr>https://kartaslov.ru/</vt:lpwstr>
      </vt:variant>
      <vt:variant>
        <vt:lpwstr/>
      </vt:variant>
      <vt:variant>
        <vt:i4>4128814</vt:i4>
      </vt:variant>
      <vt:variant>
        <vt:i4>240</vt:i4>
      </vt:variant>
      <vt:variant>
        <vt:i4>0</vt:i4>
      </vt:variant>
      <vt:variant>
        <vt:i4>5</vt:i4>
      </vt:variant>
      <vt:variant>
        <vt:lpwstr>https://slooovo.ru/</vt:lpwstr>
      </vt:variant>
      <vt:variant>
        <vt:lpwstr/>
      </vt:variant>
      <vt:variant>
        <vt:i4>786519</vt:i4>
      </vt:variant>
      <vt:variant>
        <vt:i4>234</vt:i4>
      </vt:variant>
      <vt:variant>
        <vt:i4>0</vt:i4>
      </vt:variant>
      <vt:variant>
        <vt:i4>5</vt:i4>
      </vt:variant>
      <vt:variant>
        <vt:lpwstr>https://urait.ru/bcode/433128</vt:lpwstr>
      </vt:variant>
      <vt:variant>
        <vt:lpwstr/>
      </vt:variant>
      <vt:variant>
        <vt:i4>6815843</vt:i4>
      </vt:variant>
      <vt:variant>
        <vt:i4>228</vt:i4>
      </vt:variant>
      <vt:variant>
        <vt:i4>0</vt:i4>
      </vt:variant>
      <vt:variant>
        <vt:i4>5</vt:i4>
      </vt:variant>
      <vt:variant>
        <vt:lpwstr>https://www.snoskainfo.ru/</vt:lpwstr>
      </vt:variant>
      <vt:variant>
        <vt:lpwstr/>
      </vt:variant>
      <vt:variant>
        <vt:i4>6750306</vt:i4>
      </vt:variant>
      <vt:variant>
        <vt:i4>222</vt:i4>
      </vt:variant>
      <vt:variant>
        <vt:i4>0</vt:i4>
      </vt:variant>
      <vt:variant>
        <vt:i4>5</vt:i4>
      </vt:variant>
      <vt:variant>
        <vt:lpwstr>http://open-resource.ru/spisok-literatury/</vt:lpwstr>
      </vt:variant>
      <vt:variant>
        <vt:lpwstr/>
      </vt:variant>
      <vt:variant>
        <vt:i4>1245234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_Toc135659386</vt:lpwstr>
      </vt:variant>
      <vt:variant>
        <vt:i4>1245234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_Toc135659385</vt:lpwstr>
      </vt:variant>
      <vt:variant>
        <vt:i4>1245234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_Toc135659384</vt:lpwstr>
      </vt:variant>
      <vt:variant>
        <vt:i4>1245234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_Toc135659383</vt:lpwstr>
      </vt:variant>
      <vt:variant>
        <vt:i4>1245234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_Toc135659382</vt:lpwstr>
      </vt:variant>
      <vt:variant>
        <vt:i4>1245234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_Toc135659381</vt:lpwstr>
      </vt:variant>
      <vt:variant>
        <vt:i4>1245234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_Toc135659380</vt:lpwstr>
      </vt:variant>
      <vt:variant>
        <vt:i4>1835058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_Toc135659379</vt:lpwstr>
      </vt:variant>
      <vt:variant>
        <vt:i4>1835058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_Toc135659378</vt:lpwstr>
      </vt:variant>
      <vt:variant>
        <vt:i4>1835058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_Toc135659377</vt:lpwstr>
      </vt:variant>
      <vt:variant>
        <vt:i4>1835058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_Toc135659376</vt:lpwstr>
      </vt:variant>
      <vt:variant>
        <vt:i4>1835058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_Toc135659375</vt:lpwstr>
      </vt:variant>
      <vt:variant>
        <vt:i4>1835058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_Toc135659374</vt:lpwstr>
      </vt:variant>
      <vt:variant>
        <vt:i4>1835058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_Toc135659373</vt:lpwstr>
      </vt:variant>
      <vt:variant>
        <vt:i4>1835058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_Toc135659372</vt:lpwstr>
      </vt:variant>
      <vt:variant>
        <vt:i4>1835058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_Toc135659371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Дарья</dc:creator>
  <cp:keywords>шаблон;лабораторная работа;пр;практическая работа</cp:keywords>
  <cp:lastModifiedBy>Дарья</cp:lastModifiedBy>
  <cp:revision>2</cp:revision>
  <cp:lastPrinted>1899-12-31T14:00:00Z</cp:lastPrinted>
  <dcterms:created xsi:type="dcterms:W3CDTF">2026-06-15T04:57:00Z</dcterms:created>
  <dcterms:modified xsi:type="dcterms:W3CDTF">2026-06-15T04:57:00Z</dcterms:modified>
</cp:coreProperties>
</file>